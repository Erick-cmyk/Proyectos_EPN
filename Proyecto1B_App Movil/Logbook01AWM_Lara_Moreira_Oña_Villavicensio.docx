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A9D5" w14:textId="182119C0" w:rsidR="00C60FF7" w:rsidRDefault="0043255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8E5AAFF" wp14:editId="4161D0E2">
                <wp:simplePos x="0" y="0"/>
                <wp:positionH relativeFrom="margin">
                  <wp:align>left</wp:align>
                </wp:positionH>
                <wp:positionV relativeFrom="paragraph">
                  <wp:posOffset>7987030</wp:posOffset>
                </wp:positionV>
                <wp:extent cx="2360930" cy="89725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7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D0158" w14:textId="336BD509" w:rsidR="00432556" w:rsidRPr="007E20DA" w:rsidRDefault="007E20DA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</w:pPr>
                            <w:r w:rsidRPr="007E20DA"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  <w:t>Lara Alexander</w:t>
                            </w:r>
                          </w:p>
                          <w:p w14:paraId="716EEB13" w14:textId="17D7116D" w:rsidR="007E20DA" w:rsidRPr="007E20DA" w:rsidRDefault="007E20DA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</w:pPr>
                            <w:r w:rsidRPr="007E20DA"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  <w:t>Moreira Erick</w:t>
                            </w:r>
                          </w:p>
                          <w:p w14:paraId="76BC5622" w14:textId="36074585" w:rsidR="007E20DA" w:rsidRPr="007E20DA" w:rsidRDefault="007E20DA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</w:pPr>
                            <w:r w:rsidRPr="007E20DA"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  <w:t>Oña Luis</w:t>
                            </w:r>
                          </w:p>
                          <w:p w14:paraId="159724A2" w14:textId="514AA57F" w:rsidR="007E20DA" w:rsidRPr="007E20DA" w:rsidRDefault="007E20DA">
                            <w:pPr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</w:pPr>
                            <w:r w:rsidRPr="007E20DA">
                              <w:rPr>
                                <w:rFonts w:asciiTheme="minorHAnsi" w:hAnsiTheme="minorHAnsi" w:cstheme="minorHAnsi"/>
                                <w:color w:val="FFFFFF" w:themeColor="background1"/>
                              </w:rPr>
                              <w:t>Villavicencio Daniel</w:t>
                            </w:r>
                          </w:p>
                          <w:p w14:paraId="275E274E" w14:textId="77777777" w:rsidR="00D94062" w:rsidRPr="007E20DA" w:rsidRDefault="00D94062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AF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628.9pt;width:185.9pt;height:70.65pt;z-index:25165824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" filled="f" stroked="f">
                <v:textbox>
                  <w:txbxContent>
                    <w:p w14:paraId="694D0158" w14:textId="336BD509" w:rsidR="00432556" w:rsidRPr="007E20DA" w:rsidRDefault="007E20DA">
                      <w:pP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 w:rsidRPr="007E20DA"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Lara Alexander</w:t>
                      </w:r>
                    </w:p>
                    <w:p w14:paraId="716EEB13" w14:textId="17D7116D" w:rsidR="007E20DA" w:rsidRPr="007E20DA" w:rsidRDefault="007E20DA">
                      <w:pP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 w:rsidRPr="007E20DA"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Moreira Erick</w:t>
                      </w:r>
                    </w:p>
                    <w:p w14:paraId="76BC5622" w14:textId="36074585" w:rsidR="007E20DA" w:rsidRPr="007E20DA" w:rsidRDefault="007E20DA">
                      <w:pP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 w:rsidRPr="007E20DA"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Oña Luis</w:t>
                      </w:r>
                    </w:p>
                    <w:p w14:paraId="159724A2" w14:textId="514AA57F" w:rsidR="007E20DA" w:rsidRPr="007E20DA" w:rsidRDefault="007E20DA">
                      <w:pPr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</w:pPr>
                      <w:r w:rsidRPr="007E20DA">
                        <w:rPr>
                          <w:rFonts w:asciiTheme="minorHAnsi" w:hAnsiTheme="minorHAnsi" w:cstheme="minorHAnsi"/>
                          <w:color w:val="FFFFFF" w:themeColor="background1"/>
                        </w:rPr>
                        <w:t>Villavicencio Daniel</w:t>
                      </w:r>
                    </w:p>
                    <w:p w14:paraId="275E274E" w14:textId="77777777" w:rsidR="00D94062" w:rsidRPr="007E20DA" w:rsidRDefault="00D94062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08E5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E1F9F95" wp14:editId="4D5324BD">
                <wp:simplePos x="0" y="0"/>
                <wp:positionH relativeFrom="column">
                  <wp:posOffset>-634810</wp:posOffset>
                </wp:positionH>
                <wp:positionV relativeFrom="paragraph">
                  <wp:posOffset>-412907</wp:posOffset>
                </wp:positionV>
                <wp:extent cx="6445864" cy="9719310"/>
                <wp:effectExtent l="0" t="0" r="0" b="0"/>
                <wp:wrapNone/>
                <wp:docPr id="11" name="Rectángul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5864" cy="97193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alias w:val="Título"/>
                              <w:tag w:val=""/>
                              <w:id w:val="-64673901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5DA0C0F" w14:textId="3280611A" w:rsidR="002108E5" w:rsidRPr="00C60FF7" w:rsidRDefault="002108E5" w:rsidP="002108E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 xml:space="preserve">Aplicaciones Web y </w:t>
                                </w:r>
                                <w:r w:rsidR="00A93A8D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>Móviles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  <w:lang w:val="es-MX"/>
                                  </w:rPr>
                                  <w:t>: App para Farmacia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EC"/>
                              </w:rPr>
                              <w:alias w:val="Subtítulo"/>
                              <w:tag w:val=""/>
                              <w:id w:val="131067412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90D72D1" w14:textId="7B35F5A1" w:rsidR="002108E5" w:rsidRPr="00C60FF7" w:rsidRDefault="002108E5" w:rsidP="002108E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C"/>
                                  </w:rPr>
                                  <w:t>Logbook del Proyecto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457200" tIns="914400" rIns="914400" bIns="265176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F9F95" id="Rectángulo 33" o:spid="_x0000_s1027" style="position:absolute;margin-left:-50pt;margin-top:-32.5pt;width:507.55pt;height:765.3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" fillcolor="black [3213]" stroked="f" strokeweight="2pt">
                <v:textbox inset="36pt,1in,1in,208.8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84"/>
                          <w:szCs w:val="84"/>
                          <w:lang w:val="es-MX"/>
                        </w:rPr>
                        <w:alias w:val="Título"/>
                        <w:tag w:val=""/>
                        <w:id w:val="-646739010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14:paraId="55DA0C0F" w14:textId="3280611A" w:rsidR="002108E5" w:rsidRPr="00C60FF7" w:rsidRDefault="002108E5" w:rsidP="002108E5">
                          <w:pPr>
                            <w:pStyle w:val="Sinespaciado"/>
                            <w:spacing w:after="120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  <w:lang w:val="es-MX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  <w:lang w:val="es-MX"/>
                            </w:rPr>
                            <w:t xml:space="preserve">Aplicaciones Web y </w:t>
                          </w:r>
                          <w:r w:rsidR="00A93A8D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  <w:lang w:val="es-MX"/>
                            </w:rPr>
                            <w:t>Móviles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  <w:lang w:val="es-MX"/>
                            </w:rPr>
                            <w:t>: App para Farmacia</w:t>
                          </w:r>
                        </w:p>
                      </w:sdtContent>
                    </w:sdt>
                    <w:sdt>
                      <w:sdtPr>
                        <w:rPr>
                          <w:color w:val="FFFFFF" w:themeColor="background1"/>
                          <w:sz w:val="28"/>
                          <w:szCs w:val="28"/>
                          <w:lang w:val="es-EC"/>
                        </w:rPr>
                        <w:alias w:val="Subtítulo"/>
                        <w:tag w:val=""/>
                        <w:id w:val="131067412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290D72D1" w14:textId="7B35F5A1" w:rsidR="002108E5" w:rsidRPr="00C60FF7" w:rsidRDefault="002108E5" w:rsidP="002108E5">
                          <w:pPr>
                            <w:pStyle w:val="Sinespaciado"/>
                            <w:rPr>
                              <w:color w:val="FFFFFF" w:themeColor="background1"/>
                              <w:sz w:val="28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C"/>
                            </w:rPr>
                            <w:t>Logbook del Proyecto</w:t>
                          </w:r>
                        </w:p>
                      </w:sdtContent>
                    </w:sdt>
                  </w:txbxContent>
                </v:textbox>
              </v:rect>
            </w:pict>
          </mc:Fallback>
        </mc:AlternateContent>
      </w:r>
      <w:r w:rsidR="001635CA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9C94D86" wp14:editId="44C8CF6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64960" cy="9716135"/>
                <wp:effectExtent l="0" t="0" r="0" b="0"/>
                <wp:wrapNone/>
                <wp:docPr id="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4960" cy="9716135"/>
                          <a:chOff x="0" y="0"/>
                          <a:chExt cx="6858000" cy="9144000"/>
                        </a:xfrm>
                      </wpg:grpSpPr>
                      <wps:wsp>
                        <wps:cNvPr id="2" name="Rectángulo 33"/>
                        <wps:cNvSpPr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  <w:lang w:val="es-MX"/>
                                </w:rPr>
                                <w:alias w:val="Título"/>
                                <w:tag w:val=""/>
                                <w:id w:val="9382794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2A177E46" w14:textId="357841AA" w:rsidR="00C60FF7" w:rsidRPr="00C60FF7" w:rsidRDefault="00A93A8D">
                                  <w:pPr>
                                    <w:pStyle w:val="Sinespaciado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s-MX"/>
                                    </w:rPr>
                                    <w:t>Aplicaciones Web y Móviles: App para Farmacia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s-EC"/>
                                </w:rPr>
                                <w:alias w:val="Subtítulo"/>
                                <w:tag w:val=""/>
                                <w:id w:val="-101953565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 w14:paraId="62540B5C" w14:textId="2DA29F42" w:rsidR="00C60FF7" w:rsidRPr="00C60FF7" w:rsidRDefault="00350CFB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s-EC"/>
                                    </w:rPr>
                                    <w:t>Logbook del Proyecto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457200" tIns="914400" rIns="914400" bIns="2651760" anchor="b" anchorCtr="0" upright="1">
                          <a:noAutofit/>
                        </wps:bodyPr>
                      </wps:wsp>
                      <wps:wsp>
                        <wps:cNvPr id="3" name="Rectángulo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19C94D86" id="Grupo 11" o:spid="_x0000_s1028" style="position:absolute;margin-left:0;margin-top:0;width:524.8pt;height:765.05pt;z-index:251658240;mso-width-percent:882;mso-height-percent:909;mso-position-horizontal:center;mso-position-horizontal-relative:margin;mso-position-vertical:center;mso-position-vertical-relative:margin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">
                <v:rect id="_x0000_s1029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" fillcolor="black [3213]" stroked="f" strokeweight="2pt">
                  <v:textbox inset="36pt,1in,1in,208.8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84"/>
                            <w:szCs w:val="84"/>
                            <w:lang w:val="es-MX"/>
                          </w:rPr>
                          <w:alias w:val="Título"/>
                          <w:tag w:val=""/>
                          <w:id w:val="9382794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2A177E46" w14:textId="357841AA" w:rsidR="00C60FF7" w:rsidRPr="00C60FF7" w:rsidRDefault="00A93A8D">
                            <w:pPr>
                              <w:pStyle w:val="Sinespaciado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s-MX"/>
                              </w:rPr>
                              <w:t>Aplicaciones Web y Móviles: App para Farmacia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  <w:lang w:val="es-EC"/>
                          </w:rPr>
                          <w:alias w:val="Subtítulo"/>
                          <w:tag w:val=""/>
                          <w:id w:val="-101953565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14:paraId="62540B5C" w14:textId="2DA29F42" w:rsidR="00C60FF7" w:rsidRPr="00C60FF7" w:rsidRDefault="00350CFB">
                            <w:pPr>
                              <w:pStyle w:val="Sinespaciado"/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EC"/>
                              </w:rPr>
                              <w:t>Logbook del Proyecto</w:t>
                            </w:r>
                          </w:p>
                        </w:sdtContent>
                      </w:sdt>
                    </w:txbxContent>
                  </v:textbox>
                </v:rect>
                <v:rect id="Rectángulo 34" o:spid="_x0000_s1030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" fillcolor="gray [1629]" stroked="f" strokeweight="2pt"/>
                <w10:wrap anchorx="margin" anchory="margin"/>
              </v:group>
            </w:pict>
          </mc:Fallback>
        </mc:AlternateContent>
      </w:r>
      <w:r w:rsidR="002E5FDD">
        <w:t>h.</w:t>
      </w:r>
      <w:r w:rsidR="00D7073F">
        <w:t xml:space="preserve"> </w:t>
      </w:r>
      <w:sdt>
        <w:sdtPr>
          <w:id w:val="515589941"/>
          <w:docPartObj>
            <w:docPartGallery w:val="Cover Pages"/>
            <w:docPartUnique/>
          </w:docPartObj>
        </w:sdtPr>
        <w:sdtContent>
          <w:r w:rsidR="00C60FF7">
            <w:br w:type="page"/>
          </w:r>
        </w:sdtContent>
      </w:sdt>
    </w:p>
    <w:p w14:paraId="3370FB3D" w14:textId="77777777" w:rsidR="00FF5BA2" w:rsidRDefault="00C60FF7" w:rsidP="00C60FF7">
      <w:pPr>
        <w:pStyle w:val="Ttulo1"/>
        <w:rPr>
          <w:rStyle w:val="nfasis"/>
          <w:i/>
          <w:iCs w:val="0"/>
          <w:sz w:val="32"/>
        </w:rPr>
      </w:pPr>
      <w:r>
        <w:rPr>
          <w:rStyle w:val="nfasis"/>
          <w:i/>
          <w:iCs w:val="0"/>
          <w:sz w:val="32"/>
        </w:rPr>
        <w:lastRenderedPageBreak/>
        <w:t xml:space="preserve">Anotaciones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2009"/>
        <w:gridCol w:w="3088"/>
      </w:tblGrid>
      <w:tr w:rsidR="00810849" w:rsidRPr="00C60FF7" w14:paraId="0EC4D20F" w14:textId="77777777" w:rsidTr="72667E62">
        <w:trPr>
          <w:jc w:val="center"/>
        </w:trPr>
        <w:tc>
          <w:tcPr>
            <w:tcW w:w="3397" w:type="dxa"/>
            <w:shd w:val="clear" w:color="auto" w:fill="000000" w:themeFill="text1"/>
          </w:tcPr>
          <w:p w14:paraId="1063291B" w14:textId="77777777" w:rsidR="00C60FF7" w:rsidRPr="00C60FF7" w:rsidRDefault="00671732" w:rsidP="00C60FF7">
            <w:pPr>
              <w:jc w:val="center"/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>Actividad</w:t>
            </w:r>
          </w:p>
        </w:tc>
        <w:tc>
          <w:tcPr>
            <w:tcW w:w="2009" w:type="dxa"/>
            <w:shd w:val="clear" w:color="auto" w:fill="000000" w:themeFill="text1"/>
          </w:tcPr>
          <w:p w14:paraId="472CB166" w14:textId="77777777" w:rsidR="00C60FF7" w:rsidRPr="00C60FF7" w:rsidRDefault="00C60FF7" w:rsidP="00C60FF7">
            <w:pPr>
              <w:jc w:val="center"/>
              <w:rPr>
                <w:rStyle w:val="nfasis"/>
                <w:b/>
              </w:rPr>
            </w:pPr>
            <w:r w:rsidRPr="00C60FF7">
              <w:rPr>
                <w:rStyle w:val="nfasis"/>
                <w:b/>
              </w:rPr>
              <w:t>Fecha</w:t>
            </w:r>
          </w:p>
        </w:tc>
        <w:tc>
          <w:tcPr>
            <w:tcW w:w="0" w:type="auto"/>
            <w:shd w:val="clear" w:color="auto" w:fill="000000" w:themeFill="text1"/>
          </w:tcPr>
          <w:p w14:paraId="189E5F90" w14:textId="77777777" w:rsidR="00C60FF7" w:rsidRPr="00C60FF7" w:rsidRDefault="00C60FF7" w:rsidP="00C60FF7">
            <w:pPr>
              <w:jc w:val="center"/>
              <w:rPr>
                <w:rStyle w:val="nfasis"/>
                <w:b/>
              </w:rPr>
            </w:pPr>
            <w:r w:rsidRPr="00C60FF7">
              <w:rPr>
                <w:rStyle w:val="nfasis"/>
                <w:b/>
              </w:rPr>
              <w:t xml:space="preserve">Comentarios </w:t>
            </w:r>
          </w:p>
        </w:tc>
      </w:tr>
      <w:tr w:rsidR="00D82803" w:rsidRPr="00C60FF7" w14:paraId="1C8363F1" w14:textId="77777777" w:rsidTr="72667E62">
        <w:trPr>
          <w:jc w:val="center"/>
        </w:trPr>
        <w:tc>
          <w:tcPr>
            <w:tcW w:w="3397" w:type="dxa"/>
          </w:tcPr>
          <w:p w14:paraId="3F7306DF" w14:textId="5A4D2E0B" w:rsidR="00F3116D" w:rsidRPr="00C60FF7" w:rsidRDefault="00145837" w:rsidP="00841089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 xml:space="preserve">Establecimiento de </w:t>
            </w:r>
            <w:r w:rsidR="00F3116D">
              <w:rPr>
                <w:rStyle w:val="nfasis"/>
              </w:rPr>
              <w:t>parámetros</w:t>
            </w:r>
            <w:r w:rsidR="008D187F">
              <w:rPr>
                <w:rStyle w:val="nfasis"/>
              </w:rPr>
              <w:t xml:space="preserve"> </w:t>
            </w:r>
            <w:r w:rsidR="00F3116D">
              <w:rPr>
                <w:rStyle w:val="nfasis"/>
              </w:rPr>
              <w:t xml:space="preserve">generales </w:t>
            </w:r>
            <w:r w:rsidR="006327D0">
              <w:rPr>
                <w:rStyle w:val="nfasis"/>
              </w:rPr>
              <w:t>del proyecto, documentos</w:t>
            </w:r>
            <w:r w:rsidR="00841089">
              <w:rPr>
                <w:rStyle w:val="nfasis"/>
              </w:rPr>
              <w:t xml:space="preserve"> </w:t>
            </w:r>
            <w:r w:rsidR="00560191">
              <w:rPr>
                <w:rStyle w:val="nfasis"/>
              </w:rPr>
              <w:t>técnicos por realizarse</w:t>
            </w:r>
            <w:r w:rsidR="006327D0">
              <w:rPr>
                <w:rStyle w:val="nfasis"/>
              </w:rPr>
              <w:t xml:space="preserve"> </w:t>
            </w:r>
            <w:r w:rsidR="00810849">
              <w:rPr>
                <w:rStyle w:val="nfasis"/>
              </w:rPr>
              <w:t>y requerimientos</w:t>
            </w:r>
            <w:r w:rsidR="00810849">
              <w:rPr>
                <w:rStyle w:val="nfasis"/>
              </w:rPr>
              <w:br/>
              <w:t>a cumplir.</w:t>
            </w:r>
          </w:p>
        </w:tc>
        <w:tc>
          <w:tcPr>
            <w:tcW w:w="2009" w:type="dxa"/>
            <w:vAlign w:val="center"/>
          </w:tcPr>
          <w:p w14:paraId="3ADB6537" w14:textId="4242B94B" w:rsidR="00C60FF7" w:rsidRPr="00C60FF7" w:rsidRDefault="004A1A62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2</w:t>
            </w:r>
            <w:r w:rsidR="00CB038C">
              <w:rPr>
                <w:rStyle w:val="nfasis"/>
              </w:rPr>
              <w:t>6</w:t>
            </w:r>
            <w:r w:rsidR="00350CFB">
              <w:rPr>
                <w:rStyle w:val="nfasis"/>
              </w:rPr>
              <w:t>/</w:t>
            </w:r>
            <w:r w:rsidR="00F47B7E">
              <w:rPr>
                <w:rStyle w:val="nfasis"/>
              </w:rPr>
              <w:t>12</w:t>
            </w:r>
            <w:r w:rsidR="00350CFB">
              <w:rPr>
                <w:rStyle w:val="nfasis"/>
              </w:rPr>
              <w:t>/2021</w:t>
            </w:r>
          </w:p>
        </w:tc>
        <w:tc>
          <w:tcPr>
            <w:tcW w:w="0" w:type="auto"/>
          </w:tcPr>
          <w:p w14:paraId="0DC6BE68" w14:textId="481AD341" w:rsidR="00C60FF7" w:rsidRPr="00C60FF7" w:rsidRDefault="00EC0A51" w:rsidP="00DE3587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realizo la primera reunión sin novedades buscando observar las</w:t>
            </w:r>
            <w:r w:rsidR="000A5919">
              <w:rPr>
                <w:rStyle w:val="nfasis"/>
              </w:rPr>
              <w:t xml:space="preserve"> fortalezas de cada miembro en las actividades iniciales.</w:t>
            </w:r>
          </w:p>
        </w:tc>
      </w:tr>
      <w:tr w:rsidR="00D82803" w:rsidRPr="00C60FF7" w14:paraId="368A7978" w14:textId="77777777" w:rsidTr="72667E62">
        <w:trPr>
          <w:jc w:val="center"/>
        </w:trPr>
        <w:tc>
          <w:tcPr>
            <w:tcW w:w="3397" w:type="dxa"/>
          </w:tcPr>
          <w:p w14:paraId="37F393D0" w14:textId="37BCB2FC" w:rsidR="00F62AA4" w:rsidRDefault="00FB1CF6" w:rsidP="006D3FA7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Modelo Entidad Relación, Modelo Relacional,</w:t>
            </w:r>
            <w:r w:rsidR="00841089">
              <w:rPr>
                <w:rStyle w:val="nfasis"/>
              </w:rPr>
              <w:t xml:space="preserve"> Diagrama de clases y diagrama de casos de uso.</w:t>
            </w:r>
          </w:p>
        </w:tc>
        <w:tc>
          <w:tcPr>
            <w:tcW w:w="2009" w:type="dxa"/>
            <w:vAlign w:val="center"/>
          </w:tcPr>
          <w:p w14:paraId="167A5759" w14:textId="05358CA7" w:rsidR="00F62AA4" w:rsidRDefault="00CB038C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2</w:t>
            </w:r>
            <w:r w:rsidR="00881EDA">
              <w:rPr>
                <w:rStyle w:val="nfasis"/>
              </w:rPr>
              <w:t>8</w:t>
            </w:r>
            <w:r w:rsidR="009A093B">
              <w:rPr>
                <w:rStyle w:val="nfasis"/>
              </w:rPr>
              <w:t>/</w:t>
            </w:r>
            <w:r>
              <w:rPr>
                <w:rStyle w:val="nfasis"/>
              </w:rPr>
              <w:t>12</w:t>
            </w:r>
            <w:r w:rsidR="009A093B">
              <w:rPr>
                <w:rStyle w:val="nfasis"/>
              </w:rPr>
              <w:t>/2021</w:t>
            </w:r>
          </w:p>
        </w:tc>
        <w:tc>
          <w:tcPr>
            <w:tcW w:w="0" w:type="auto"/>
          </w:tcPr>
          <w:p w14:paraId="6E75C16E" w14:textId="3D006E07" w:rsidR="00F62AA4" w:rsidRDefault="00841089" w:rsidP="00DE3587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 xml:space="preserve">Se continua la siguiente reunión debido </w:t>
            </w:r>
            <w:r w:rsidR="006535FF">
              <w:rPr>
                <w:rStyle w:val="nfasis"/>
              </w:rPr>
              <w:t xml:space="preserve">a conflictos </w:t>
            </w:r>
            <w:r w:rsidR="00452C55">
              <w:rPr>
                <w:rStyle w:val="nfasis"/>
              </w:rPr>
              <w:t>relacionados a la lógica de la aplicación</w:t>
            </w:r>
          </w:p>
        </w:tc>
      </w:tr>
      <w:tr w:rsidR="00D82803" w:rsidRPr="00C60FF7" w14:paraId="4E86391F" w14:textId="77777777" w:rsidTr="72667E62">
        <w:trPr>
          <w:jc w:val="center"/>
        </w:trPr>
        <w:tc>
          <w:tcPr>
            <w:tcW w:w="3397" w:type="dxa"/>
          </w:tcPr>
          <w:p w14:paraId="7A99AB84" w14:textId="4407CD5D" w:rsidR="00C60FF7" w:rsidRPr="00C60FF7" w:rsidRDefault="00EB01FD" w:rsidP="006D3FA7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Modelo Entidad Relación, Modelo Relacional, Diagrama de clases y diagrama de casos de uso.</w:t>
            </w:r>
          </w:p>
        </w:tc>
        <w:tc>
          <w:tcPr>
            <w:tcW w:w="2009" w:type="dxa"/>
            <w:vAlign w:val="center"/>
          </w:tcPr>
          <w:p w14:paraId="7455CFED" w14:textId="5849C26F" w:rsidR="00C60FF7" w:rsidRPr="00C60FF7" w:rsidRDefault="00881EDA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30</w:t>
            </w:r>
            <w:r w:rsidR="006D3FA7">
              <w:rPr>
                <w:rStyle w:val="nfasis"/>
              </w:rPr>
              <w:t>/</w:t>
            </w:r>
            <w:r w:rsidR="00CB038C">
              <w:rPr>
                <w:rStyle w:val="nfasis"/>
              </w:rPr>
              <w:t>12</w:t>
            </w:r>
            <w:r w:rsidR="006D3FA7">
              <w:rPr>
                <w:rStyle w:val="nfasis"/>
              </w:rPr>
              <w:t>/2021</w:t>
            </w:r>
          </w:p>
        </w:tc>
        <w:tc>
          <w:tcPr>
            <w:tcW w:w="0" w:type="auto"/>
          </w:tcPr>
          <w:p w14:paraId="1B16A35F" w14:textId="3DFDAF61" w:rsidR="00C60FF7" w:rsidRPr="00C60FF7" w:rsidRDefault="000A5919" w:rsidP="00DE3587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realizaron dos correcciones</w:t>
            </w:r>
            <w:r w:rsidR="00084778">
              <w:rPr>
                <w:rStyle w:val="nfasis"/>
              </w:rPr>
              <w:t xml:space="preserve"> en la realización del modelo entidad relación</w:t>
            </w:r>
            <w:r w:rsidR="007A3465">
              <w:rPr>
                <w:rStyle w:val="nfasis"/>
              </w:rPr>
              <w:t xml:space="preserve"> y modelo relacional.</w:t>
            </w:r>
          </w:p>
        </w:tc>
      </w:tr>
      <w:tr w:rsidR="00881EDA" w:rsidRPr="00C60FF7" w14:paraId="5A14247F" w14:textId="77777777" w:rsidTr="72667E62">
        <w:trPr>
          <w:jc w:val="center"/>
        </w:trPr>
        <w:tc>
          <w:tcPr>
            <w:tcW w:w="3397" w:type="dxa"/>
          </w:tcPr>
          <w:p w14:paraId="3A802C5C" w14:textId="53196F83" w:rsidR="00881EDA" w:rsidRDefault="003E4502" w:rsidP="00881EDA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Modificación Modelo Entidad Relación, Relacional y de Clases</w:t>
            </w:r>
          </w:p>
        </w:tc>
        <w:tc>
          <w:tcPr>
            <w:tcW w:w="2009" w:type="dxa"/>
            <w:vAlign w:val="center"/>
          </w:tcPr>
          <w:p w14:paraId="623288A1" w14:textId="0776B4FB" w:rsidR="00881EDA" w:rsidRDefault="00881EDA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0</w:t>
            </w:r>
            <w:r w:rsidR="00DB10B2">
              <w:rPr>
                <w:rStyle w:val="nfasis"/>
              </w:rPr>
              <w:t>2</w:t>
            </w:r>
            <w:r>
              <w:rPr>
                <w:rStyle w:val="nfasis"/>
              </w:rPr>
              <w:t>/01/2022</w:t>
            </w:r>
          </w:p>
        </w:tc>
        <w:tc>
          <w:tcPr>
            <w:tcW w:w="0" w:type="auto"/>
          </w:tcPr>
          <w:p w14:paraId="47B08611" w14:textId="4388F2F0" w:rsidR="00881EDA" w:rsidRDefault="00D3768C" w:rsidP="00881EDA">
            <w:pPr>
              <w:jc w:val="both"/>
              <w:rPr>
                <w:rStyle w:val="nfasis"/>
              </w:rPr>
            </w:pPr>
            <w:r w:rsidRPr="72667E62">
              <w:rPr>
                <w:rStyle w:val="nfasis"/>
              </w:rPr>
              <w:t xml:space="preserve">Se crea un Modelo Relacional </w:t>
            </w:r>
            <w:r w:rsidR="5F9E2261" w:rsidRPr="72667E62">
              <w:rPr>
                <w:rStyle w:val="nfasis"/>
              </w:rPr>
              <w:t>más</w:t>
            </w:r>
            <w:r w:rsidRPr="72667E62">
              <w:rPr>
                <w:rStyle w:val="nfasis"/>
              </w:rPr>
              <w:t xml:space="preserve"> simplificado, debido a que no representa una adición útil para los usuarios ciertas entidades</w:t>
            </w:r>
            <w:r w:rsidR="696C0AC7" w:rsidRPr="72667E62">
              <w:rPr>
                <w:rStyle w:val="nfasis"/>
              </w:rPr>
              <w:t>. Breve descripción de lo que se requiere en las interfaces.</w:t>
            </w:r>
          </w:p>
        </w:tc>
      </w:tr>
      <w:tr w:rsidR="003E4502" w:rsidRPr="00C60FF7" w14:paraId="5F074A6B" w14:textId="77777777" w:rsidTr="72667E62">
        <w:trPr>
          <w:jc w:val="center"/>
        </w:trPr>
        <w:tc>
          <w:tcPr>
            <w:tcW w:w="3397" w:type="dxa"/>
          </w:tcPr>
          <w:p w14:paraId="36237A04" w14:textId="184BF524" w:rsidR="003E4502" w:rsidRDefault="003E4502" w:rsidP="003E4502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Diseño de interfaces para la aplicación.</w:t>
            </w:r>
            <w:r w:rsidR="00BC3376">
              <w:rPr>
                <w:rStyle w:val="nfasis"/>
              </w:rPr>
              <w:t xml:space="preserve"> Lista de posibles validaciones y excepciones que se puedan requerir.</w:t>
            </w:r>
          </w:p>
        </w:tc>
        <w:tc>
          <w:tcPr>
            <w:tcW w:w="2009" w:type="dxa"/>
            <w:vAlign w:val="center"/>
          </w:tcPr>
          <w:p w14:paraId="0A0CCE70" w14:textId="3DCF3B4D" w:rsidR="003E4502" w:rsidRDefault="003E4502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05/01/2022</w:t>
            </w:r>
          </w:p>
        </w:tc>
        <w:tc>
          <w:tcPr>
            <w:tcW w:w="0" w:type="auto"/>
          </w:tcPr>
          <w:p w14:paraId="28585024" w14:textId="7F6682D2" w:rsidR="003E4502" w:rsidRDefault="00A65225" w:rsidP="003E4502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toma como base un proyecto de internet y sobre eso se construye el apartado gráfico esencial,</w:t>
            </w:r>
            <w:r w:rsidR="00066A1D">
              <w:rPr>
                <w:rStyle w:val="nfasis"/>
              </w:rPr>
              <w:t xml:space="preserve"> y se </w:t>
            </w:r>
            <w:r w:rsidR="00962426">
              <w:rPr>
                <w:rStyle w:val="nfasis"/>
              </w:rPr>
              <w:t xml:space="preserve">procede a detectar las porciones de código donde se requiera validación y </w:t>
            </w:r>
            <w:r w:rsidR="00D26AB2">
              <w:rPr>
                <w:rStyle w:val="nfasis"/>
              </w:rPr>
              <w:t>manejo y control de excepciones.</w:t>
            </w:r>
          </w:p>
        </w:tc>
      </w:tr>
      <w:tr w:rsidR="003E4502" w:rsidRPr="00C60FF7" w14:paraId="41D11896" w14:textId="77777777" w:rsidTr="72667E62">
        <w:trPr>
          <w:jc w:val="center"/>
        </w:trPr>
        <w:tc>
          <w:tcPr>
            <w:tcW w:w="3397" w:type="dxa"/>
          </w:tcPr>
          <w:p w14:paraId="4E450C0F" w14:textId="0FEA9758" w:rsidR="003E4502" w:rsidRPr="00C60FF7" w:rsidRDefault="00D26AB2" w:rsidP="003E4502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Configuración</w:t>
            </w:r>
            <w:r w:rsidR="003E4502">
              <w:rPr>
                <w:rStyle w:val="nfasis"/>
              </w:rPr>
              <w:t xml:space="preserve"> interfaces para la aplicación</w:t>
            </w:r>
            <w:r w:rsidR="00880E99">
              <w:rPr>
                <w:rStyle w:val="nfasis"/>
              </w:rPr>
              <w:t xml:space="preserve">, lógica </w:t>
            </w:r>
            <w:r w:rsidR="00D46683">
              <w:rPr>
                <w:rStyle w:val="nfasis"/>
              </w:rPr>
              <w:t>de negocios</w:t>
            </w:r>
            <w:r w:rsidR="003E4502">
              <w:rPr>
                <w:rStyle w:val="nfasis"/>
              </w:rPr>
              <w:t>.</w:t>
            </w:r>
            <w:r>
              <w:rPr>
                <w:rStyle w:val="nfasis"/>
              </w:rPr>
              <w:t xml:space="preserve"> Adición de campos necesarios y modificación de la base de datos.</w:t>
            </w:r>
          </w:p>
        </w:tc>
        <w:tc>
          <w:tcPr>
            <w:tcW w:w="2009" w:type="dxa"/>
            <w:vAlign w:val="center"/>
          </w:tcPr>
          <w:p w14:paraId="49EC779C" w14:textId="3F54AD84" w:rsidR="003E4502" w:rsidRPr="00C60FF7" w:rsidRDefault="003E4502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07/01/2022</w:t>
            </w:r>
          </w:p>
        </w:tc>
        <w:tc>
          <w:tcPr>
            <w:tcW w:w="0" w:type="auto"/>
          </w:tcPr>
          <w:p w14:paraId="0FB5858C" w14:textId="013A86E5" w:rsidR="003E4502" w:rsidRPr="00C60FF7" w:rsidRDefault="5782B7BA" w:rsidP="003E4502">
            <w:pPr>
              <w:jc w:val="both"/>
              <w:rPr>
                <w:rStyle w:val="nfasis"/>
              </w:rPr>
            </w:pPr>
            <w:r w:rsidRPr="5782B7BA">
              <w:rPr>
                <w:rStyle w:val="nfasis"/>
              </w:rPr>
              <w:t xml:space="preserve">Se procede con la parte </w:t>
            </w:r>
            <w:r w:rsidR="013D51AB" w:rsidRPr="013D51AB">
              <w:rPr>
                <w:rStyle w:val="nfasis"/>
              </w:rPr>
              <w:t>lógica</w:t>
            </w:r>
            <w:r w:rsidRPr="5782B7BA">
              <w:rPr>
                <w:rStyle w:val="nfasis"/>
              </w:rPr>
              <w:t xml:space="preserve"> para el formulario de registro de usuarios, en el cual se </w:t>
            </w:r>
            <w:r w:rsidR="013D51AB" w:rsidRPr="013D51AB">
              <w:rPr>
                <w:rStyle w:val="nfasis"/>
              </w:rPr>
              <w:t>prevé que exista la validación correcta de cada uno de los campos requeridos</w:t>
            </w:r>
          </w:p>
        </w:tc>
      </w:tr>
      <w:tr w:rsidR="003E4502" w:rsidRPr="00C60FF7" w14:paraId="786D9317" w14:textId="77777777" w:rsidTr="72667E62">
        <w:trPr>
          <w:jc w:val="center"/>
        </w:trPr>
        <w:tc>
          <w:tcPr>
            <w:tcW w:w="3397" w:type="dxa"/>
          </w:tcPr>
          <w:p w14:paraId="294AEA8D" w14:textId="0CC84A4C" w:rsidR="003E4502" w:rsidRPr="00C60FF7" w:rsidRDefault="00D46683" w:rsidP="003E4502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Configuración interfaces para la aplicación, lógica de negocios. Adición de campos necesarios y modificación de la base de datos.</w:t>
            </w:r>
          </w:p>
        </w:tc>
        <w:tc>
          <w:tcPr>
            <w:tcW w:w="2009" w:type="dxa"/>
            <w:vAlign w:val="center"/>
          </w:tcPr>
          <w:p w14:paraId="3A14FC9D" w14:textId="45EA5CBA" w:rsidR="003E4502" w:rsidRPr="00C60FF7" w:rsidRDefault="003E4502" w:rsidP="00D46683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08/01/2021</w:t>
            </w:r>
          </w:p>
        </w:tc>
        <w:tc>
          <w:tcPr>
            <w:tcW w:w="0" w:type="auto"/>
          </w:tcPr>
          <w:p w14:paraId="522BE142" w14:textId="266F48A0" w:rsidR="003E4502" w:rsidRPr="00C60FF7" w:rsidRDefault="00250DAE" w:rsidP="003E4502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procede a configurar la parte lógica del formulario Login, en el cual se realizará las validaciones de email y contraseña que fueron registradas con anteriorida</w:t>
            </w:r>
            <w:r w:rsidR="00D1741E">
              <w:rPr>
                <w:rStyle w:val="nfasis"/>
              </w:rPr>
              <w:t xml:space="preserve">d. </w:t>
            </w:r>
          </w:p>
        </w:tc>
      </w:tr>
      <w:tr w:rsidR="00250DAE" w:rsidRPr="00C60FF7" w14:paraId="551A0BC5" w14:textId="77777777" w:rsidTr="72667E62">
        <w:trPr>
          <w:jc w:val="center"/>
        </w:trPr>
        <w:tc>
          <w:tcPr>
            <w:tcW w:w="3397" w:type="dxa"/>
          </w:tcPr>
          <w:p w14:paraId="409E79C2" w14:textId="7AD6F0EA" w:rsidR="00250DAE" w:rsidRDefault="00250DAE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Configuración interfaces para la aplicación, lógica de negocios. Adición de campos necesarios y modificación de la base de datos.</w:t>
            </w:r>
          </w:p>
        </w:tc>
        <w:tc>
          <w:tcPr>
            <w:tcW w:w="2009" w:type="dxa"/>
            <w:vAlign w:val="center"/>
          </w:tcPr>
          <w:p w14:paraId="1AB1E48A" w14:textId="723E17CB" w:rsidR="00250DAE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09/01/2021</w:t>
            </w:r>
          </w:p>
        </w:tc>
        <w:tc>
          <w:tcPr>
            <w:tcW w:w="0" w:type="auto"/>
          </w:tcPr>
          <w:p w14:paraId="35994C8A" w14:textId="4573BE61" w:rsidR="00250DAE" w:rsidRPr="00C60FF7" w:rsidRDefault="00250DAE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procede a configurar la parte lógica del formulario Inventario, en el cual van a existir las validaciones de Fecha y que ningún campo se encuentren valores nulos</w:t>
            </w:r>
          </w:p>
        </w:tc>
      </w:tr>
      <w:tr w:rsidR="00250DAE" w:rsidRPr="00C60FF7" w14:paraId="015F2C88" w14:textId="77777777" w:rsidTr="72667E62">
        <w:trPr>
          <w:jc w:val="center"/>
        </w:trPr>
        <w:tc>
          <w:tcPr>
            <w:tcW w:w="3397" w:type="dxa"/>
            <w:tcBorders>
              <w:bottom w:val="single" w:sz="4" w:space="0" w:color="auto"/>
            </w:tcBorders>
          </w:tcPr>
          <w:p w14:paraId="6AD42AE4" w14:textId="3BBF11DA" w:rsidR="00250DAE" w:rsidRPr="00C60FF7" w:rsidRDefault="00EB6403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lastRenderedPageBreak/>
              <w:t>Configuración interfaces para la aplicación, lógica de negocios. Adición de campos necesarios y modificación de la base de datos.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vAlign w:val="center"/>
          </w:tcPr>
          <w:p w14:paraId="687E6F6D" w14:textId="1CF35CDB" w:rsidR="00250DAE" w:rsidRPr="00C60FF7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10/01/2021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9BE00A4" w14:textId="77777777" w:rsidR="00A41CEC" w:rsidRDefault="00A41CEC" w:rsidP="00A41CEC">
            <w:pPr>
              <w:jc w:val="both"/>
            </w:pPr>
            <w:r>
              <w:t>Pruebas de validaciones realizadas en los formularios de las actividades de registro de usuarios y login</w:t>
            </w:r>
          </w:p>
          <w:p w14:paraId="55859983" w14:textId="2B209F28" w:rsidR="00250DAE" w:rsidRPr="00C60FF7" w:rsidRDefault="00250DAE" w:rsidP="00250DAE">
            <w:pPr>
              <w:jc w:val="both"/>
              <w:rPr>
                <w:rStyle w:val="nfasis"/>
              </w:rPr>
            </w:pPr>
          </w:p>
        </w:tc>
      </w:tr>
      <w:tr w:rsidR="00250DAE" w:rsidRPr="00C60FF7" w14:paraId="35A88D42" w14:textId="77777777" w:rsidTr="72667E62">
        <w:trPr>
          <w:jc w:val="center"/>
        </w:trPr>
        <w:tc>
          <w:tcPr>
            <w:tcW w:w="3397" w:type="dxa"/>
            <w:tcBorders>
              <w:bottom w:val="single" w:sz="4" w:space="0" w:color="auto"/>
            </w:tcBorders>
          </w:tcPr>
          <w:p w14:paraId="0CD005A1" w14:textId="2C1CA60C" w:rsidR="00250DAE" w:rsidRPr="00C60FF7" w:rsidRDefault="00EB6403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Configuración interfaces para la aplicación, lógica de negocios. Adición de campos necesarios y modificación de la base de datos.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vAlign w:val="center"/>
          </w:tcPr>
          <w:p w14:paraId="23749BC0" w14:textId="7D495311" w:rsidR="00250DAE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12/01/2022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B87D94F" w14:textId="56E9126A" w:rsidR="00250DAE" w:rsidRPr="00C60FF7" w:rsidRDefault="00A41CEC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 xml:space="preserve">Se realiza una mejora en la actividad de registro de medicamentos y se realizan configuraciones en los métodos </w:t>
            </w:r>
            <w:r w:rsidR="00CA642D">
              <w:rPr>
                <w:rStyle w:val="nfasis"/>
              </w:rPr>
              <w:t>y en la clase DBHelper.</w:t>
            </w:r>
          </w:p>
        </w:tc>
      </w:tr>
      <w:tr w:rsidR="00250DAE" w:rsidRPr="00C60FF7" w14:paraId="47CC564C" w14:textId="77777777" w:rsidTr="72667E62">
        <w:trPr>
          <w:jc w:val="center"/>
        </w:trPr>
        <w:tc>
          <w:tcPr>
            <w:tcW w:w="3397" w:type="dxa"/>
            <w:tcBorders>
              <w:bottom w:val="single" w:sz="4" w:space="0" w:color="auto"/>
            </w:tcBorders>
          </w:tcPr>
          <w:p w14:paraId="2C80880D" w14:textId="7251E3C5" w:rsidR="00250DAE" w:rsidRPr="00C60FF7" w:rsidRDefault="00CA642D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Implementacion de la actividad de compra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vAlign w:val="center"/>
          </w:tcPr>
          <w:p w14:paraId="59F035AF" w14:textId="36E93CA4" w:rsidR="00250DAE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15/01/2022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F48680B" w14:textId="4B9BFC4F" w:rsidR="00250DAE" w:rsidRPr="00C60FF7" w:rsidRDefault="00CA642D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 xml:space="preserve">Se obtienen algunos problemas relacionados entre </w:t>
            </w:r>
            <w:r w:rsidR="00C104BD">
              <w:rPr>
                <w:rStyle w:val="nfasis"/>
              </w:rPr>
              <w:t>la parte del registro de medicamentos y como el mismo es importante para el desarrollo de la actividad de registro de venta</w:t>
            </w:r>
          </w:p>
        </w:tc>
      </w:tr>
      <w:tr w:rsidR="00250DAE" w:rsidRPr="00C60FF7" w14:paraId="12FACA53" w14:textId="77777777" w:rsidTr="72667E62">
        <w:trPr>
          <w:jc w:val="center"/>
        </w:trPr>
        <w:tc>
          <w:tcPr>
            <w:tcW w:w="3397" w:type="dxa"/>
            <w:tcBorders>
              <w:bottom w:val="single" w:sz="4" w:space="0" w:color="auto"/>
            </w:tcBorders>
          </w:tcPr>
          <w:p w14:paraId="64046CB3" w14:textId="5E348F88" w:rsidR="00250DAE" w:rsidRPr="00C60FF7" w:rsidRDefault="00C104BD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Implementacion de la actividad compra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vAlign w:val="center"/>
          </w:tcPr>
          <w:p w14:paraId="18CAEEF0" w14:textId="4F62C874" w:rsidR="00250DAE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16/01/2022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3D33D8" w14:textId="304BA963" w:rsidR="00250DAE" w:rsidRPr="00C60FF7" w:rsidRDefault="00C104BD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corrigen</w:t>
            </w:r>
            <w:r w:rsidR="0053190F">
              <w:rPr>
                <w:rStyle w:val="nfasis"/>
              </w:rPr>
              <w:t xml:space="preserve"> algunos errores presentados en la reunión anterior sin embargo, no se puede determinar el origen del problema entre la </w:t>
            </w:r>
            <w:r w:rsidR="004619FF">
              <w:rPr>
                <w:rStyle w:val="nfasis"/>
              </w:rPr>
              <w:t>cantidad ingresada y la cantidad requerida</w:t>
            </w:r>
            <w:r>
              <w:rPr>
                <w:rStyle w:val="nfasis"/>
              </w:rPr>
              <w:t xml:space="preserve"> </w:t>
            </w:r>
          </w:p>
        </w:tc>
      </w:tr>
      <w:tr w:rsidR="00250DAE" w:rsidRPr="00C60FF7" w14:paraId="651CE6E6" w14:textId="77777777" w:rsidTr="72667E62">
        <w:trPr>
          <w:jc w:val="center"/>
        </w:trPr>
        <w:tc>
          <w:tcPr>
            <w:tcW w:w="3397" w:type="dxa"/>
            <w:tcBorders>
              <w:bottom w:val="single" w:sz="4" w:space="0" w:color="auto"/>
            </w:tcBorders>
          </w:tcPr>
          <w:p w14:paraId="3DB017E3" w14:textId="0131886C" w:rsidR="00250DAE" w:rsidRPr="00C60FF7" w:rsidRDefault="004619FF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Preparacion final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vAlign w:val="center"/>
          </w:tcPr>
          <w:p w14:paraId="2791430C" w14:textId="601A73CD" w:rsidR="00250DAE" w:rsidRDefault="00250DAE" w:rsidP="00250DAE">
            <w:pPr>
              <w:jc w:val="center"/>
              <w:rPr>
                <w:rStyle w:val="nfasis"/>
              </w:rPr>
            </w:pPr>
            <w:r>
              <w:rPr>
                <w:rStyle w:val="nfasis"/>
              </w:rPr>
              <w:t>17/01/2022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AC5E633" w14:textId="55A84B75" w:rsidR="00250DAE" w:rsidRPr="00C60FF7" w:rsidRDefault="004619FF" w:rsidP="00250DAE">
            <w:pPr>
              <w:jc w:val="both"/>
              <w:rPr>
                <w:rStyle w:val="nfasis"/>
              </w:rPr>
            </w:pPr>
            <w:r>
              <w:rPr>
                <w:rStyle w:val="nfasis"/>
              </w:rPr>
              <w:t>Se prepara todos los archivos relacionados a loogbook, informe y código de la aplicación para la presentacion</w:t>
            </w:r>
          </w:p>
        </w:tc>
      </w:tr>
      <w:tr w:rsidR="00250DAE" w:rsidRPr="00C60FF7" w14:paraId="01143E08" w14:textId="77777777" w:rsidTr="72667E62">
        <w:trPr>
          <w:jc w:val="center"/>
        </w:trPr>
        <w:tc>
          <w:tcPr>
            <w:tcW w:w="33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3C0D23" w14:textId="77777777" w:rsidR="00250DAE" w:rsidRDefault="00250DAE" w:rsidP="00250DAE">
            <w:pPr>
              <w:rPr>
                <w:rStyle w:val="nfasis"/>
              </w:rPr>
            </w:pPr>
          </w:p>
          <w:p w14:paraId="09D0C63F" w14:textId="77777777" w:rsidR="00250DAE" w:rsidRPr="00C60FF7" w:rsidRDefault="00250DAE" w:rsidP="00250DAE">
            <w:pPr>
              <w:rPr>
                <w:rStyle w:val="nfasis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520540" w14:textId="77777777" w:rsidR="00250DAE" w:rsidRPr="00C60FF7" w:rsidRDefault="00250DAE" w:rsidP="00250DAE">
            <w:pPr>
              <w:rPr>
                <w:rStyle w:val="nfasi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A04217" w14:textId="77777777" w:rsidR="00250DAE" w:rsidRPr="00C60FF7" w:rsidRDefault="00250DAE" w:rsidP="00250DAE">
            <w:pPr>
              <w:rPr>
                <w:rStyle w:val="nfasis"/>
              </w:rPr>
            </w:pPr>
          </w:p>
        </w:tc>
      </w:tr>
    </w:tbl>
    <w:p w14:paraId="28F6EE98" w14:textId="140C7856" w:rsidR="00C60FF7" w:rsidRDefault="00710D8E" w:rsidP="00C60FF7">
      <w:pPr>
        <w:pStyle w:val="Ttulo1"/>
      </w:pPr>
      <w:r>
        <w:t>B</w:t>
      </w:r>
      <w:r w:rsidR="00350CFB">
        <w:t xml:space="preserve">itácora </w:t>
      </w:r>
      <w:r w:rsidR="00607378">
        <w:t>26</w:t>
      </w:r>
      <w:r w:rsidR="00350CFB">
        <w:t>/</w:t>
      </w:r>
      <w:r w:rsidR="00607378">
        <w:t>12</w:t>
      </w:r>
      <w:r w:rsidR="00AA2546">
        <w:t>/</w:t>
      </w:r>
      <w:r w:rsidR="00350CFB">
        <w:t>2021</w:t>
      </w:r>
      <w:r w:rsidR="00C60FF7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60FF7" w14:paraId="2BEF8131" w14:textId="77777777" w:rsidTr="008734C2">
        <w:tc>
          <w:tcPr>
            <w:tcW w:w="8494" w:type="dxa"/>
          </w:tcPr>
          <w:p w14:paraId="174635C3" w14:textId="77777777" w:rsidR="00343016" w:rsidRDefault="00343016" w:rsidP="00C60FF7">
            <w:pPr>
              <w:rPr>
                <w:b/>
                <w:bCs/>
              </w:rPr>
            </w:pPr>
          </w:p>
          <w:p w14:paraId="242C054D" w14:textId="7664E230" w:rsidR="00C60FF7" w:rsidRDefault="00350CFB" w:rsidP="00C60FF7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4F638C7F" w14:textId="7F30659C" w:rsidR="00350CFB" w:rsidRDefault="00711EE7" w:rsidP="00E7339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Identificación </w:t>
            </w:r>
            <w:r w:rsidR="00607378">
              <w:t xml:space="preserve">de los requerimientos de la </w:t>
            </w:r>
            <w:r w:rsidR="001F4D28">
              <w:t>aplicación</w:t>
            </w:r>
            <w:r>
              <w:t>.</w:t>
            </w:r>
          </w:p>
          <w:p w14:paraId="21493318" w14:textId="09B9DAAA" w:rsidR="00711EE7" w:rsidRDefault="001F4D28" w:rsidP="00E7339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Plan</w:t>
            </w:r>
            <w:r w:rsidR="00B232F1">
              <w:t>ificación de actividades</w:t>
            </w:r>
            <w:r w:rsidR="00711EE7">
              <w:t xml:space="preserve"> </w:t>
            </w:r>
            <w:r w:rsidR="00840838">
              <w:t>relacionadas a la documentación del proyecto</w:t>
            </w:r>
            <w:r w:rsidR="00AA2546">
              <w:t>.</w:t>
            </w:r>
          </w:p>
          <w:p w14:paraId="01C2C103" w14:textId="28113D21" w:rsidR="00AA2546" w:rsidRDefault="00515C85" w:rsidP="00E7339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Lista de Diagramas UML a diseñar</w:t>
            </w:r>
            <w:r w:rsidR="00BA65DD">
              <w:t>.</w:t>
            </w:r>
          </w:p>
          <w:p w14:paraId="39AFF376" w14:textId="77777777" w:rsidR="00470EB5" w:rsidRDefault="00470EB5" w:rsidP="00470EB5">
            <w:pPr>
              <w:pStyle w:val="Prrafodelista"/>
            </w:pPr>
          </w:p>
          <w:p w14:paraId="7B38B464" w14:textId="2E1BB602" w:rsidR="00350CFB" w:rsidRDefault="00350CFB" w:rsidP="00C60FF7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5D152B80" w14:textId="77777777" w:rsidR="00515C85" w:rsidRDefault="00515C85" w:rsidP="00C60FF7"/>
          <w:p w14:paraId="73D01015" w14:textId="39BD6117" w:rsidR="00BA65DD" w:rsidRDefault="00BA65DD" w:rsidP="00C60FF7">
            <w:r>
              <w:t>Se</w:t>
            </w:r>
            <w:r w:rsidR="00CE5E19">
              <w:t xml:space="preserve"> plantea la especificación de requerimientos y funci</w:t>
            </w:r>
            <w:r w:rsidR="003A3C4E">
              <w:t>onalidades del proyecto mediante la creación de un diagrama de casos de uso. A priori, se</w:t>
            </w:r>
            <w:r w:rsidR="00D760DC">
              <w:t xml:space="preserve"> requiere de </w:t>
            </w:r>
            <w:r w:rsidR="00BE442F">
              <w:t>una interfaz en la cual puedan registrarse usuarios regulares (clientes)</w:t>
            </w:r>
            <w:r w:rsidR="00EA2334">
              <w:t>, y poder realizar la compra de medicación</w:t>
            </w:r>
            <w:r w:rsidR="00BE442F">
              <w:t>, y empleados los cuales puedan ingresar para la admi</w:t>
            </w:r>
            <w:r w:rsidR="000640C9">
              <w:t>nistración y gestión de los medicamentos.</w:t>
            </w:r>
          </w:p>
          <w:p w14:paraId="270B05AE" w14:textId="47C21E58" w:rsidR="00EA2334" w:rsidRDefault="006C226B" w:rsidP="00C60FF7">
            <w:r>
              <w:t xml:space="preserve">Para las siguientes reuniones se dispone de que 3 de los 4 compañeros involucrados inicien conjuntamente la redacción de los </w:t>
            </w:r>
            <w:r w:rsidR="006A70C8">
              <w:t xml:space="preserve">diagramas UML: </w:t>
            </w:r>
            <w:r w:rsidR="004F333E">
              <w:t xml:space="preserve">Clases, MER, Relacional </w:t>
            </w:r>
            <w:r w:rsidR="004F333E">
              <w:lastRenderedPageBreak/>
              <w:t>y de casos de Uso. Mientras el 4 se dedica a investigar mas sobre la implementación de interfaces, plantillas o layouts que puedan servir de base o guía.</w:t>
            </w:r>
          </w:p>
          <w:p w14:paraId="340D9414" w14:textId="77777777" w:rsidR="003A3C4E" w:rsidRPr="00BA65DD" w:rsidRDefault="003A3C4E" w:rsidP="00C60FF7"/>
          <w:p w14:paraId="5F30FDC6" w14:textId="697A7246" w:rsidR="00F607BC" w:rsidRDefault="00350CFB" w:rsidP="00C60FF7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792B03E4" w14:textId="77777777" w:rsidR="0037051A" w:rsidRDefault="004F333E" w:rsidP="004D6360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No hasta este punto</w:t>
            </w:r>
            <w:r w:rsidR="009F21D9">
              <w:t>.</w:t>
            </w:r>
          </w:p>
          <w:p w14:paraId="27380A4A" w14:textId="1AC4562F" w:rsidR="004D6360" w:rsidRPr="0037051A" w:rsidRDefault="004D6360" w:rsidP="004D6360">
            <w:pPr>
              <w:pStyle w:val="Prrafodelista"/>
              <w:jc w:val="both"/>
            </w:pPr>
          </w:p>
        </w:tc>
      </w:tr>
      <w:tr w:rsidR="00C60FF7" w14:paraId="733551C3" w14:textId="77777777" w:rsidTr="008734C2">
        <w:tc>
          <w:tcPr>
            <w:tcW w:w="8494" w:type="dxa"/>
            <w:shd w:val="clear" w:color="auto" w:fill="000000" w:themeFill="text1"/>
          </w:tcPr>
          <w:p w14:paraId="7CEB8AB6" w14:textId="77777777" w:rsidR="00C60FF7" w:rsidRPr="00C60FF7" w:rsidRDefault="00C60FF7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lastRenderedPageBreak/>
              <w:t xml:space="preserve">Observaciones </w:t>
            </w:r>
          </w:p>
        </w:tc>
      </w:tr>
      <w:tr w:rsidR="00C60FF7" w14:paraId="17FB1ABA" w14:textId="77777777" w:rsidTr="008734C2">
        <w:tc>
          <w:tcPr>
            <w:tcW w:w="8494" w:type="dxa"/>
          </w:tcPr>
          <w:p w14:paraId="7345C148" w14:textId="0D34F0E0" w:rsidR="0082496D" w:rsidRDefault="00343016" w:rsidP="00162198">
            <w:r>
              <w:t>Sin novedades, todos los miembros del grupo colaboraron.</w:t>
            </w:r>
          </w:p>
          <w:p w14:paraId="1F6ED8F2" w14:textId="77777777" w:rsidR="008734C2" w:rsidRDefault="008734C2" w:rsidP="00162198"/>
          <w:p w14:paraId="687CD4C3" w14:textId="6FC2CE3C" w:rsidR="00580885" w:rsidRDefault="00580885" w:rsidP="00162198"/>
        </w:tc>
      </w:tr>
    </w:tbl>
    <w:p w14:paraId="20C12B01" w14:textId="7BE83975" w:rsidR="0082496D" w:rsidRDefault="00FF2546" w:rsidP="0082496D">
      <w:pPr>
        <w:pStyle w:val="Ttulo1"/>
      </w:pPr>
      <w:r>
        <w:t>Bitácora</w:t>
      </w:r>
      <w:r w:rsidR="00343016">
        <w:t xml:space="preserve"> </w:t>
      </w:r>
      <w:r w:rsidR="004D6360">
        <w:t>28</w:t>
      </w:r>
      <w:r w:rsidR="00343016">
        <w:t>/</w:t>
      </w:r>
      <w:r w:rsidR="004D6360">
        <w:t>12</w:t>
      </w:r>
      <w:r w:rsidR="00343016">
        <w:t>/2021</w:t>
      </w:r>
      <w:r w:rsidR="0082496D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2496D" w14:paraId="5D98EE29" w14:textId="77777777" w:rsidTr="00162198">
        <w:tc>
          <w:tcPr>
            <w:tcW w:w="8720" w:type="dxa"/>
          </w:tcPr>
          <w:p w14:paraId="2D9B89B3" w14:textId="77777777" w:rsidR="0082496D" w:rsidRDefault="0082496D" w:rsidP="00162198"/>
          <w:p w14:paraId="57EE574C" w14:textId="77777777" w:rsidR="00A63D38" w:rsidRDefault="00A63D38" w:rsidP="00A63D3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52FC8C9B" w14:textId="45AD27D3" w:rsidR="00A63D38" w:rsidRDefault="004D6360" w:rsidP="00A63D3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Definición de las entidades relaciones, clases y casos de uso.</w:t>
            </w:r>
          </w:p>
          <w:p w14:paraId="42FE64AE" w14:textId="77777777" w:rsidR="0082496D" w:rsidRDefault="0082496D" w:rsidP="00162198"/>
          <w:p w14:paraId="7A37EA86" w14:textId="77777777" w:rsidR="00EC2D7B" w:rsidRDefault="00EC2D7B" w:rsidP="00EC2D7B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323B54C7" w14:textId="4FD977F5" w:rsidR="00EC2D7B" w:rsidRDefault="00981557" w:rsidP="00EC2D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Definir un panorama general para</w:t>
            </w:r>
            <w:r w:rsidR="00C83DE4">
              <w:t xml:space="preserve"> una implementación funcional</w:t>
            </w:r>
            <w:r w:rsidR="00CE7B8D">
              <w:t xml:space="preserve"> de la aplicación de farmacia</w:t>
            </w:r>
            <w:r w:rsidR="00EC2D7B">
              <w:t>.</w:t>
            </w:r>
          </w:p>
          <w:p w14:paraId="607B1FE1" w14:textId="2FC4F8F3" w:rsidR="009C02DB" w:rsidRPr="00350CFB" w:rsidRDefault="009C02DB" w:rsidP="00EC2D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Identificar todos los actores, clases y entidades para los distintos diagramas UML.</w:t>
            </w:r>
          </w:p>
          <w:p w14:paraId="343F8443" w14:textId="77777777" w:rsidR="00F14A58" w:rsidRDefault="00F14A58" w:rsidP="00EC2D7B">
            <w:pPr>
              <w:rPr>
                <w:b/>
                <w:bCs/>
              </w:rPr>
            </w:pPr>
          </w:p>
          <w:p w14:paraId="38F5770D" w14:textId="6B54EE1B" w:rsidR="00EC2D7B" w:rsidRDefault="00EC2D7B" w:rsidP="00EC2D7B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3A2E20D2" w14:textId="54DA1024" w:rsidR="00F14A58" w:rsidRPr="00C73A6A" w:rsidRDefault="00BB4839" w:rsidP="009C02DB">
            <w:pPr>
              <w:pStyle w:val="Prrafodelista"/>
              <w:numPr>
                <w:ilvl w:val="0"/>
                <w:numId w:val="17"/>
              </w:numPr>
              <w:jc w:val="both"/>
              <w:rPr>
                <w:b/>
                <w:bCs/>
              </w:rPr>
            </w:pPr>
            <w:r>
              <w:t xml:space="preserve">Se realiza </w:t>
            </w:r>
            <w:r w:rsidR="00DF038F">
              <w:t>un análisis de las características presentes en los requerimientos mínimos de la guía del proyecto</w:t>
            </w:r>
            <w:r w:rsidR="007550E6">
              <w:t>:</w:t>
            </w:r>
          </w:p>
          <w:p w14:paraId="49403D8C" w14:textId="271C4CDE" w:rsidR="004D0E66" w:rsidRPr="004D0E66" w:rsidRDefault="004D0E66" w:rsidP="00C73A6A">
            <w:pPr>
              <w:pStyle w:val="Prrafodelist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Para </w:t>
            </w:r>
            <w:r w:rsidR="001C1427">
              <w:rPr>
                <w:b/>
                <w:bCs/>
              </w:rPr>
              <w:t>el modelo entidad relación, relacional y de clases</w:t>
            </w:r>
          </w:p>
          <w:p w14:paraId="2D9D83EB" w14:textId="21A16F86" w:rsidR="002B2A05" w:rsidRDefault="002B2A05" w:rsidP="00C73A6A">
            <w:pPr>
              <w:pStyle w:val="Prrafodelista"/>
              <w:jc w:val="both"/>
            </w:pPr>
            <w:r>
              <w:t xml:space="preserve">Se requiere una aplicación que satisfaga estos requisitos mínimos: </w:t>
            </w:r>
          </w:p>
          <w:p w14:paraId="7545F35B" w14:textId="451A188E" w:rsidR="002B2A05" w:rsidRDefault="002B2A05" w:rsidP="002F396E">
            <w:pPr>
              <w:pStyle w:val="Prrafodelista"/>
              <w:numPr>
                <w:ilvl w:val="2"/>
                <w:numId w:val="22"/>
              </w:numPr>
              <w:ind w:left="1440"/>
              <w:jc w:val="both"/>
            </w:pPr>
            <w:r>
              <w:t xml:space="preserve">Registrar </w:t>
            </w:r>
            <w:r w:rsidRPr="002B2A05">
              <w:rPr>
                <w:highlight w:val="yellow"/>
              </w:rPr>
              <w:t>clientes</w:t>
            </w:r>
            <w:r>
              <w:t xml:space="preserve"> (</w:t>
            </w:r>
            <w:r w:rsidRPr="002B2A05">
              <w:rPr>
                <w:highlight w:val="green"/>
              </w:rPr>
              <w:t>nombre, apellidos, cédula, fecha de nacimiento, correo electrónico y dirección de entrega</w:t>
            </w:r>
            <w:r>
              <w:t xml:space="preserve">). </w:t>
            </w:r>
          </w:p>
          <w:p w14:paraId="6B99B17C" w14:textId="5E4BFE36" w:rsidR="002B2A05" w:rsidRDefault="002B2A05" w:rsidP="002F396E">
            <w:pPr>
              <w:pStyle w:val="Prrafodelista"/>
              <w:numPr>
                <w:ilvl w:val="2"/>
                <w:numId w:val="22"/>
              </w:numPr>
              <w:ind w:left="1440"/>
              <w:jc w:val="both"/>
            </w:pPr>
            <w:r>
              <w:t xml:space="preserve">Registrar </w:t>
            </w:r>
            <w:r w:rsidRPr="002B2A05">
              <w:rPr>
                <w:highlight w:val="yellow"/>
              </w:rPr>
              <w:t>medicamentos</w:t>
            </w:r>
            <w:r>
              <w:t xml:space="preserve"> (</w:t>
            </w:r>
            <w:r w:rsidRPr="002B2A05">
              <w:rPr>
                <w:highlight w:val="green"/>
              </w:rPr>
              <w:t>nombre, tipo ─venta libre o receta─, costo unitario, PVP, fecha de caducidad, proveedor</w:t>
            </w:r>
            <w:r>
              <w:t xml:space="preserve">) </w:t>
            </w:r>
          </w:p>
          <w:p w14:paraId="23E79263" w14:textId="24643FDA" w:rsidR="002B2A05" w:rsidRDefault="002B2A05" w:rsidP="002F396E">
            <w:pPr>
              <w:pStyle w:val="Prrafodelista"/>
              <w:numPr>
                <w:ilvl w:val="2"/>
                <w:numId w:val="22"/>
              </w:numPr>
              <w:ind w:left="1440"/>
              <w:jc w:val="both"/>
            </w:pPr>
            <w:r>
              <w:t xml:space="preserve">Realizar una </w:t>
            </w:r>
            <w:r w:rsidRPr="002B2A05">
              <w:rPr>
                <w:highlight w:val="cyan"/>
              </w:rPr>
              <w:t>compra</w:t>
            </w:r>
            <w:r>
              <w:t xml:space="preserve"> (</w:t>
            </w:r>
            <w:r w:rsidRPr="002B2A05">
              <w:rPr>
                <w:highlight w:val="magenta"/>
              </w:rPr>
              <w:t>cliente, medicamentos, cantidad, precio total</w:t>
            </w:r>
            <w:r>
              <w:t>).</w:t>
            </w:r>
          </w:p>
          <w:p w14:paraId="66621CD0" w14:textId="48D7B9B0" w:rsidR="005175CD" w:rsidRDefault="002F396E" w:rsidP="00C73A6A">
            <w:pPr>
              <w:pStyle w:val="Prrafodelista"/>
              <w:jc w:val="both"/>
            </w:pPr>
            <w:r>
              <w:t xml:space="preserve">Amarillo: </w:t>
            </w:r>
            <w:r w:rsidR="00EF4FA8">
              <w:t>Entidades.</w:t>
            </w:r>
          </w:p>
          <w:p w14:paraId="45404C33" w14:textId="1D52E8E2" w:rsidR="00EF4FA8" w:rsidRDefault="003321FF" w:rsidP="00C73A6A">
            <w:pPr>
              <w:pStyle w:val="Prrafodelista"/>
              <w:jc w:val="both"/>
            </w:pPr>
            <w:r>
              <w:t>Verde: Atributos</w:t>
            </w:r>
          </w:p>
          <w:p w14:paraId="3907C806" w14:textId="21CF0B2E" w:rsidR="003321FF" w:rsidRDefault="003321FF" w:rsidP="00C73A6A">
            <w:pPr>
              <w:pStyle w:val="Prrafodelista"/>
              <w:jc w:val="both"/>
            </w:pPr>
            <w:r>
              <w:t>Celeste:</w:t>
            </w:r>
            <w:r w:rsidR="004B222B">
              <w:t xml:space="preserve"> Relación</w:t>
            </w:r>
          </w:p>
          <w:p w14:paraId="504AB212" w14:textId="1170FA83" w:rsidR="00264A43" w:rsidRDefault="004B222B" w:rsidP="00264A43">
            <w:pPr>
              <w:pStyle w:val="Prrafodelista"/>
              <w:jc w:val="both"/>
            </w:pPr>
            <w:r>
              <w:t xml:space="preserve">Rosa: Atributos de </w:t>
            </w:r>
            <w:r w:rsidR="00264A43">
              <w:t>una posible tabla intermedia, o obtenidos mediante el intercambio de FK, según dependa.</w:t>
            </w:r>
          </w:p>
          <w:p w14:paraId="291E3C77" w14:textId="12077AA1" w:rsidR="00DA4BB3" w:rsidRDefault="00DC046D" w:rsidP="001C1427">
            <w:pPr>
              <w:pStyle w:val="Prrafodelista"/>
              <w:jc w:val="both"/>
            </w:pPr>
            <w:r>
              <w:t>Se definen nuevas entidades necesarias para la impl</w:t>
            </w:r>
            <w:r w:rsidR="0083361E">
              <w:t>ementación como lo son</w:t>
            </w:r>
            <w:r w:rsidR="00D93B43">
              <w:t>:</w:t>
            </w:r>
          </w:p>
          <w:p w14:paraId="208AB547" w14:textId="74EC76E5" w:rsidR="00D93B43" w:rsidRDefault="00D93B43" w:rsidP="00084E14">
            <w:pPr>
              <w:pStyle w:val="Prrafodelista"/>
              <w:numPr>
                <w:ilvl w:val="1"/>
                <w:numId w:val="17"/>
              </w:numPr>
              <w:jc w:val="both"/>
            </w:pPr>
            <w:r>
              <w:t>Empleado</w:t>
            </w:r>
            <w:r w:rsidR="00084E14">
              <w:t xml:space="preserve">: </w:t>
            </w:r>
            <w:r w:rsidR="00514F83">
              <w:t>con atributos muy similares a los de un cliente.</w:t>
            </w:r>
            <w:r w:rsidR="00264A43">
              <w:t xml:space="preserve"> (Relaciones: </w:t>
            </w:r>
            <w:r w:rsidR="00CF5D2C">
              <w:t>Ingresar Medicamentos, Es registrado por el administrador</w:t>
            </w:r>
            <w:r w:rsidR="00264A43">
              <w:t>)</w:t>
            </w:r>
            <w:r w:rsidR="00CF5D2C">
              <w:t>.</w:t>
            </w:r>
          </w:p>
          <w:p w14:paraId="52D303AC" w14:textId="49BA2C2E" w:rsidR="00514F83" w:rsidRDefault="00131540" w:rsidP="00084E14">
            <w:pPr>
              <w:pStyle w:val="Prrafodelista"/>
              <w:numPr>
                <w:ilvl w:val="1"/>
                <w:numId w:val="17"/>
              </w:numPr>
              <w:jc w:val="both"/>
            </w:pPr>
            <w:r>
              <w:t xml:space="preserve">Proveedor: </w:t>
            </w:r>
            <w:r w:rsidR="00A01DCD">
              <w:t>Nombre, y dirección</w:t>
            </w:r>
            <w:r w:rsidR="00CF5D2C">
              <w:t xml:space="preserve"> (Relaciones: </w:t>
            </w:r>
            <w:r w:rsidR="00A629B7">
              <w:t>Suplir de medicamentos</w:t>
            </w:r>
            <w:r w:rsidR="00CF5D2C">
              <w:t>)</w:t>
            </w:r>
            <w:r w:rsidR="00A01DCD">
              <w:t>.</w:t>
            </w:r>
          </w:p>
          <w:p w14:paraId="7877A813" w14:textId="77777777" w:rsidR="00C256B7" w:rsidRDefault="001C1427" w:rsidP="002B2A05">
            <w:pPr>
              <w:pStyle w:val="Prrafodelista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Para el diagrama de Casos de uso</w:t>
            </w:r>
          </w:p>
          <w:p w14:paraId="7CD74ACF" w14:textId="77777777" w:rsidR="001C1427" w:rsidRDefault="002C7B18" w:rsidP="002B2A05">
            <w:pPr>
              <w:pStyle w:val="Prrafodelista"/>
              <w:jc w:val="both"/>
            </w:pPr>
            <w:r>
              <w:t xml:space="preserve">Dependiendo de las entidades </w:t>
            </w:r>
            <w:r w:rsidR="00C2528A">
              <w:t>observadas previamente se lista los posibles usos que pueden darle a la aplicación:</w:t>
            </w:r>
          </w:p>
          <w:p w14:paraId="633E87DF" w14:textId="39FA51F8" w:rsidR="00C2528A" w:rsidRDefault="00D4384D" w:rsidP="002B2A05">
            <w:pPr>
              <w:pStyle w:val="Prrafodelista"/>
              <w:jc w:val="both"/>
            </w:pPr>
            <w:r>
              <w:t>Cliente: Login,</w:t>
            </w:r>
            <w:r w:rsidR="00983AEE">
              <w:t xml:space="preserve"> </w:t>
            </w:r>
            <w:r w:rsidR="00BB2F60">
              <w:t>Registro de usuario,</w:t>
            </w:r>
            <w:r w:rsidR="00057048">
              <w:t xml:space="preserve"> Realizar compras.</w:t>
            </w:r>
            <w:r>
              <w:t xml:space="preserve"> </w:t>
            </w:r>
          </w:p>
          <w:p w14:paraId="6351F0D3" w14:textId="56871894" w:rsidR="00D4384D" w:rsidRDefault="00D4384D" w:rsidP="002B2A05">
            <w:pPr>
              <w:pStyle w:val="Prrafodelista"/>
              <w:jc w:val="both"/>
            </w:pPr>
            <w:r>
              <w:t>Empleado: Login,</w:t>
            </w:r>
            <w:r w:rsidR="00983AEE">
              <w:t xml:space="preserve"> Manejo del stock de medicinas, Observar el reporte de ventas.</w:t>
            </w:r>
            <w:r w:rsidR="00057048">
              <w:t xml:space="preserve"> </w:t>
            </w:r>
          </w:p>
          <w:p w14:paraId="162D295F" w14:textId="409DB188" w:rsidR="00D4384D" w:rsidRPr="001C1427" w:rsidRDefault="00D4384D" w:rsidP="002B2A05">
            <w:pPr>
              <w:pStyle w:val="Prrafodelista"/>
              <w:jc w:val="both"/>
            </w:pPr>
            <w:r>
              <w:t xml:space="preserve">Administrador: Login, </w:t>
            </w:r>
            <w:r w:rsidR="00057048">
              <w:t>Registro de empleados.</w:t>
            </w:r>
          </w:p>
        </w:tc>
      </w:tr>
    </w:tbl>
    <w:p w14:paraId="4EF59421" w14:textId="77777777" w:rsidR="0082496D" w:rsidRDefault="0082496D" w:rsidP="008249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2496D" w14:paraId="4D3F50AC" w14:textId="77777777" w:rsidTr="00EC2D7B">
        <w:tc>
          <w:tcPr>
            <w:tcW w:w="8494" w:type="dxa"/>
            <w:shd w:val="clear" w:color="auto" w:fill="000000" w:themeFill="text1"/>
          </w:tcPr>
          <w:p w14:paraId="3E408BC8" w14:textId="77777777" w:rsidR="0082496D" w:rsidRPr="00C60FF7" w:rsidRDefault="0082496D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lastRenderedPageBreak/>
              <w:t xml:space="preserve">Observaciones </w:t>
            </w:r>
          </w:p>
        </w:tc>
      </w:tr>
      <w:tr w:rsidR="0082496D" w14:paraId="6A4FEBF2" w14:textId="77777777" w:rsidTr="00EC2D7B">
        <w:tc>
          <w:tcPr>
            <w:tcW w:w="8494" w:type="dxa"/>
          </w:tcPr>
          <w:p w14:paraId="4B7A98DA" w14:textId="611F72C1" w:rsidR="0082496D" w:rsidRDefault="008B6E33" w:rsidP="00162198">
            <w:r>
              <w:t>Sin novedades, todos los miembros del grupo colaboraron.</w:t>
            </w:r>
          </w:p>
          <w:p w14:paraId="0F70A6FC" w14:textId="77777777" w:rsidR="0082496D" w:rsidRDefault="0082496D" w:rsidP="00162198"/>
          <w:p w14:paraId="67C0CB9B" w14:textId="6241C007" w:rsidR="00580885" w:rsidRDefault="00580885" w:rsidP="00162198"/>
        </w:tc>
      </w:tr>
    </w:tbl>
    <w:p w14:paraId="01C15F02" w14:textId="2D50398D" w:rsidR="00EC2D7B" w:rsidRDefault="00FF2546" w:rsidP="00EC2D7B">
      <w:pPr>
        <w:pStyle w:val="Ttulo1"/>
      </w:pPr>
      <w:r>
        <w:t>Bitácora</w:t>
      </w:r>
      <w:r w:rsidR="00EC2D7B">
        <w:t xml:space="preserve"> </w:t>
      </w:r>
      <w:r w:rsidR="000453DE">
        <w:t>30</w:t>
      </w:r>
      <w:r w:rsidR="00EC2D7B">
        <w:t>/</w:t>
      </w:r>
      <w:r w:rsidR="000453DE">
        <w:t>12</w:t>
      </w:r>
      <w:r w:rsidR="00EC2D7B">
        <w:t xml:space="preserve">/2021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D7B" w14:paraId="6FD2CE81" w14:textId="77777777" w:rsidTr="72667E62">
        <w:tc>
          <w:tcPr>
            <w:tcW w:w="8720" w:type="dxa"/>
          </w:tcPr>
          <w:p w14:paraId="726675CA" w14:textId="77777777" w:rsidR="00EC2D7B" w:rsidRDefault="00EC2D7B" w:rsidP="00162198"/>
          <w:p w14:paraId="5FC1AAB6" w14:textId="7FAE2FB3" w:rsidR="00EC2D7B" w:rsidRDefault="00EC2D7B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3B039246" w14:textId="4E7A5015" w:rsidR="00795A26" w:rsidRDefault="000453DE" w:rsidP="004670A5">
            <w:pPr>
              <w:pStyle w:val="Prrafodelista"/>
              <w:numPr>
                <w:ilvl w:val="0"/>
                <w:numId w:val="17"/>
              </w:numPr>
            </w:pPr>
            <w:r>
              <w:t>Se analizan los diagramas creados</w:t>
            </w:r>
            <w:r w:rsidR="004670A5">
              <w:t xml:space="preserve"> y se realizan modificaciones y correcciones</w:t>
            </w:r>
          </w:p>
          <w:p w14:paraId="1FD6E2D5" w14:textId="77777777" w:rsidR="00EC2D7B" w:rsidRDefault="00EC2D7B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4717D6D6" w14:textId="77777777" w:rsidR="00D477F8" w:rsidRDefault="00D477F8" w:rsidP="00162198">
            <w:pPr>
              <w:rPr>
                <w:b/>
                <w:bCs/>
              </w:rPr>
            </w:pPr>
          </w:p>
          <w:p w14:paraId="6D4775E7" w14:textId="77777777" w:rsidR="00790257" w:rsidRDefault="00790257" w:rsidP="00EC0792">
            <w:pPr>
              <w:keepNext/>
              <w:jc w:val="center"/>
            </w:pPr>
          </w:p>
          <w:p w14:paraId="6BDFE4B6" w14:textId="0C8F3741" w:rsidR="00EC0792" w:rsidRDefault="00B94620" w:rsidP="00EC079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21F8FF9" wp14:editId="066EC89C">
                  <wp:extent cx="3876675" cy="2119316"/>
                  <wp:effectExtent l="19050" t="19050" r="9525" b="146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53" cy="212460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1BE79" w14:textId="20D3EF2B" w:rsidR="00AD1DF3" w:rsidRDefault="00EC0792" w:rsidP="00EC0792">
            <w:pPr>
              <w:pStyle w:val="Descripcin"/>
              <w:jc w:val="center"/>
            </w:pPr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AC764B">
              <w:rPr>
                <w:noProof/>
              </w:rPr>
              <w:t>1</w:t>
            </w:r>
            <w:r>
              <w:fldChar w:fldCharType="end"/>
            </w:r>
            <w:r>
              <w:t xml:space="preserve"> Modelo Entidad Relación</w:t>
            </w:r>
          </w:p>
          <w:p w14:paraId="4939D779" w14:textId="77777777" w:rsidR="00980405" w:rsidRDefault="00EC0792" w:rsidP="0098040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0338C13" wp14:editId="49FB16CE">
                  <wp:extent cx="4441978" cy="3317903"/>
                  <wp:effectExtent l="19050" t="19050" r="15875" b="1587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59" cy="33286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C53B31" w14:textId="02ECB35B" w:rsidR="00B94620" w:rsidRDefault="00980405" w:rsidP="00980405">
            <w:pPr>
              <w:pStyle w:val="Descripcin"/>
              <w:jc w:val="center"/>
            </w:pPr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AC764B">
              <w:rPr>
                <w:noProof/>
              </w:rPr>
              <w:t>2</w:t>
            </w:r>
            <w:r>
              <w:fldChar w:fldCharType="end"/>
            </w:r>
            <w:r>
              <w:t xml:space="preserve"> Modelo Relacional</w:t>
            </w:r>
          </w:p>
          <w:p w14:paraId="1F4283C4" w14:textId="77777777" w:rsidR="00980405" w:rsidRDefault="00AD1DF3" w:rsidP="00980405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E3FB67E" wp14:editId="524C9A6B">
                  <wp:extent cx="3598672" cy="4046248"/>
                  <wp:effectExtent l="19050" t="19050" r="20955" b="1143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801" b="-917"/>
                          <a:stretch/>
                        </pic:blipFill>
                        <pic:spPr bwMode="auto">
                          <a:xfrm>
                            <a:off x="0" y="0"/>
                            <a:ext cx="3600000" cy="404774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7D64A4" w14:textId="2DBF97CC" w:rsidR="00795A26" w:rsidRDefault="00980405" w:rsidP="00980405">
            <w:pPr>
              <w:pStyle w:val="Descripcin"/>
              <w:jc w:val="center"/>
            </w:pPr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AC764B">
              <w:rPr>
                <w:noProof/>
              </w:rPr>
              <w:t>3</w:t>
            </w:r>
            <w:r>
              <w:fldChar w:fldCharType="end"/>
            </w:r>
            <w:r>
              <w:t xml:space="preserve"> Diagrama de casos de uso</w:t>
            </w:r>
          </w:p>
          <w:p w14:paraId="5B666FE0" w14:textId="7FAE2FB3" w:rsidR="0019308A" w:rsidRDefault="0019308A" w:rsidP="00162198">
            <w:pPr>
              <w:rPr>
                <w:b/>
                <w:bCs/>
              </w:rPr>
            </w:pPr>
          </w:p>
          <w:p w14:paraId="5C8539F0" w14:textId="010296F9" w:rsidR="00EC2D7B" w:rsidRDefault="00EC2D7B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66ECEABC" w14:textId="27CFF5B1" w:rsidR="00795A26" w:rsidRDefault="3FA338E4" w:rsidP="008017C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 pesar de ya poseer una idea clara de las estructuras de datos</w:t>
            </w:r>
            <w:r w:rsidR="4C8DC588">
              <w:t xml:space="preserve">, </w:t>
            </w:r>
            <w:r w:rsidR="387FEC94">
              <w:t>aún</w:t>
            </w:r>
            <w:r w:rsidR="4C8DC588">
              <w:t xml:space="preserve"> pueden ser simplificad</w:t>
            </w:r>
            <w:r w:rsidR="1024F61B">
              <w:t>a</w:t>
            </w:r>
            <w:r w:rsidR="4C8DC588">
              <w:t>s</w:t>
            </w:r>
            <w:r w:rsidR="1024F61B">
              <w:t>.</w:t>
            </w:r>
          </w:p>
          <w:p w14:paraId="36AE352A" w14:textId="26DA3681" w:rsidR="0073356C" w:rsidRPr="00350CFB" w:rsidRDefault="7009CAD6" w:rsidP="008017C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Aún</w:t>
            </w:r>
            <w:r w:rsidR="6859AD33">
              <w:t xml:space="preserve"> falta idear mediante el diagrama de clases</w:t>
            </w:r>
            <w:r w:rsidR="0D557DC2">
              <w:t xml:space="preserve"> los métodos que serán necesarios para poder llevar a cabo los casos de uso expuestos.</w:t>
            </w:r>
          </w:p>
          <w:p w14:paraId="4FCE488E" w14:textId="251075BE" w:rsidR="00EC2D7B" w:rsidRDefault="00EC2D7B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20FB5BDA" w14:textId="7D83DCE2" w:rsidR="003732E6" w:rsidRDefault="001A716B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decide listar los posibles métodos necesarios para la implementación de la aplicación basado en </w:t>
            </w:r>
            <w:r w:rsidR="00891577">
              <w:t>los diagramas ya diseñados.</w:t>
            </w:r>
          </w:p>
          <w:p w14:paraId="363882D4" w14:textId="4A9148CE" w:rsidR="00C544F4" w:rsidRDefault="68DFB00D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procede a realizar un nuevo análisis </w:t>
            </w:r>
            <w:r w:rsidR="2C87F1FF">
              <w:t>del</w:t>
            </w:r>
            <w:r>
              <w:t xml:space="preserve"> model</w:t>
            </w:r>
            <w:r w:rsidR="4D011CD7">
              <w:t>o relacional, buscando la posibilidad de simplificar la complejidad de la estructura de datos.</w:t>
            </w:r>
          </w:p>
          <w:p w14:paraId="0DB4E571" w14:textId="665A6DF0" w:rsidR="00C256B7" w:rsidRDefault="00C256B7" w:rsidP="00162198"/>
        </w:tc>
      </w:tr>
    </w:tbl>
    <w:p w14:paraId="05491C62" w14:textId="77777777" w:rsidR="00EC2D7B" w:rsidRDefault="00EC2D7B" w:rsidP="00EC2D7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2D7B" w14:paraId="09DBB787" w14:textId="77777777" w:rsidTr="00FF2546">
        <w:tc>
          <w:tcPr>
            <w:tcW w:w="8494" w:type="dxa"/>
            <w:shd w:val="clear" w:color="auto" w:fill="000000" w:themeFill="text1"/>
          </w:tcPr>
          <w:p w14:paraId="60D29645" w14:textId="77777777" w:rsidR="00EC2D7B" w:rsidRPr="00C60FF7" w:rsidRDefault="00EC2D7B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EC2D7B" w14:paraId="293DEEAB" w14:textId="77777777" w:rsidTr="00FF2546">
        <w:tc>
          <w:tcPr>
            <w:tcW w:w="8494" w:type="dxa"/>
          </w:tcPr>
          <w:p w14:paraId="4D1C5D15" w14:textId="7C5B6FA5" w:rsidR="00EC2D7B" w:rsidRDefault="00162198" w:rsidP="00B8297B">
            <w:pPr>
              <w:jc w:val="both"/>
            </w:pPr>
            <w:r>
              <w:t xml:space="preserve">Se tiene en consideración que </w:t>
            </w:r>
            <w:r w:rsidR="00D009F3">
              <w:t>aún</w:t>
            </w:r>
            <w:r>
              <w:t xml:space="preserve"> falta </w:t>
            </w:r>
            <w:r w:rsidR="00093633">
              <w:t xml:space="preserve">analizar </w:t>
            </w:r>
            <w:r w:rsidR="00D009F3">
              <w:t>más</w:t>
            </w:r>
            <w:r w:rsidR="00093633">
              <w:t xml:space="preserve"> el modelo relacional, </w:t>
            </w:r>
            <w:r w:rsidR="00E370E7">
              <w:t>y definir los métodos a implementar.</w:t>
            </w:r>
            <w:r w:rsidR="00D009F3">
              <w:t xml:space="preserve"> </w:t>
            </w:r>
          </w:p>
          <w:p w14:paraId="1B4E318B" w14:textId="77777777" w:rsidR="00EC2D7B" w:rsidRDefault="00EC2D7B" w:rsidP="00162198"/>
          <w:p w14:paraId="21CF5007" w14:textId="77777777" w:rsidR="00EC2D7B" w:rsidRDefault="00EC2D7B" w:rsidP="00162198"/>
        </w:tc>
      </w:tr>
    </w:tbl>
    <w:p w14:paraId="1E3D2199" w14:textId="46CCE6CA" w:rsidR="00EC6FD1" w:rsidRDefault="00EC6FD1" w:rsidP="00EC6FD1">
      <w:pPr>
        <w:pStyle w:val="Ttulo1"/>
      </w:pPr>
      <w:r>
        <w:t>Bitácora 0</w:t>
      </w:r>
      <w:r w:rsidR="003E4502">
        <w:t>2</w:t>
      </w:r>
      <w:r>
        <w:t>/0</w:t>
      </w:r>
      <w:r w:rsidR="003E4502">
        <w:t>1</w:t>
      </w:r>
      <w:r>
        <w:t xml:space="preserve">/2021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D1" w14:paraId="1436689C" w14:textId="77777777" w:rsidTr="688C9E77">
        <w:tc>
          <w:tcPr>
            <w:tcW w:w="8720" w:type="dxa"/>
          </w:tcPr>
          <w:p w14:paraId="2A3EA148" w14:textId="77777777" w:rsidR="00EC6FD1" w:rsidRDefault="00EC6FD1" w:rsidP="00273A2D"/>
          <w:p w14:paraId="3FBE118F" w14:textId="77777777" w:rsidR="00EC6FD1" w:rsidRDefault="00EC6FD1" w:rsidP="00273A2D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79B482F2" w14:textId="4B2ED882" w:rsidR="00EC6FD1" w:rsidRDefault="00D03B50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Listado de posibles métodos para el diagrama de clases.</w:t>
            </w:r>
          </w:p>
          <w:p w14:paraId="47AFA847" w14:textId="7E5330BA" w:rsidR="00B538F3" w:rsidRDefault="00B538F3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Diseño de</w:t>
            </w:r>
            <w:r w:rsidR="00A24C24">
              <w:t xml:space="preserve"> d</w:t>
            </w:r>
            <w:r>
              <w:t>iagrama de clases</w:t>
            </w:r>
            <w:r w:rsidR="00A24C24">
              <w:t>.</w:t>
            </w:r>
          </w:p>
          <w:p w14:paraId="0C21193D" w14:textId="0950511A" w:rsidR="00D03B50" w:rsidRDefault="00D03B50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lastRenderedPageBreak/>
              <w:t>Análisis de la estructura del modelo relacional.</w:t>
            </w:r>
          </w:p>
          <w:p w14:paraId="720AB194" w14:textId="4D76E5DE" w:rsidR="00D03B50" w:rsidRDefault="00D03B50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Diseño inicial de interfaces para la aplicación.</w:t>
            </w:r>
          </w:p>
          <w:p w14:paraId="1D10829D" w14:textId="77777777" w:rsidR="00EC6FD1" w:rsidRDefault="00EC6FD1" w:rsidP="00273A2D">
            <w:pPr>
              <w:pStyle w:val="Prrafodelista"/>
            </w:pPr>
          </w:p>
          <w:p w14:paraId="1D6F8EE3" w14:textId="77777777" w:rsidR="00EC6FD1" w:rsidRDefault="00EC6FD1" w:rsidP="00273A2D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5BC969BD" w14:textId="16834743" w:rsidR="00704A2B" w:rsidRDefault="00B248A6" w:rsidP="00704A2B">
            <w:pPr>
              <w:pStyle w:val="Prrafodelista"/>
              <w:numPr>
                <w:ilvl w:val="0"/>
                <w:numId w:val="18"/>
              </w:numPr>
              <w:jc w:val="both"/>
            </w:pPr>
            <w:r>
              <w:t>Métodos por clase:</w:t>
            </w:r>
          </w:p>
          <w:p w14:paraId="64848563" w14:textId="1E065B80" w:rsidR="00B248A6" w:rsidRDefault="00F66F97" w:rsidP="00B248A6">
            <w:pPr>
              <w:pStyle w:val="Prrafodelista"/>
              <w:numPr>
                <w:ilvl w:val="1"/>
                <w:numId w:val="18"/>
              </w:numPr>
              <w:jc w:val="both"/>
            </w:pPr>
            <w:r>
              <w:t>Usuario</w:t>
            </w:r>
          </w:p>
          <w:p w14:paraId="0C5389B4" w14:textId="7DAB6BBE" w:rsidR="00E37204" w:rsidRDefault="00E37204" w:rsidP="00E37204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Autenticación</w:t>
            </w:r>
          </w:p>
          <w:p w14:paraId="56CF7E3A" w14:textId="5614DFA2" w:rsidR="00B14D77" w:rsidRDefault="00625BF8" w:rsidP="00B14D77">
            <w:pPr>
              <w:pStyle w:val="Prrafodelista"/>
              <w:numPr>
                <w:ilvl w:val="2"/>
                <w:numId w:val="18"/>
              </w:numPr>
              <w:jc w:val="both"/>
            </w:pPr>
            <w:r>
              <w:t>Cliente</w:t>
            </w:r>
          </w:p>
          <w:p w14:paraId="42E35487" w14:textId="45E89A3A" w:rsidR="00733088" w:rsidRDefault="00733088" w:rsidP="00733088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Registro</w:t>
            </w:r>
          </w:p>
          <w:p w14:paraId="5DE7690B" w14:textId="65171DE9" w:rsidR="00625BF8" w:rsidRDefault="006B5285" w:rsidP="00625BF8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Realizar compra</w:t>
            </w:r>
          </w:p>
          <w:p w14:paraId="5C1C1B71" w14:textId="47F522D0" w:rsidR="00625BF8" w:rsidRDefault="00625BF8" w:rsidP="00B14D77">
            <w:pPr>
              <w:pStyle w:val="Prrafodelista"/>
              <w:numPr>
                <w:ilvl w:val="2"/>
                <w:numId w:val="18"/>
              </w:numPr>
              <w:jc w:val="both"/>
            </w:pPr>
            <w:r>
              <w:t>Empleado</w:t>
            </w:r>
          </w:p>
          <w:p w14:paraId="2DBA017A" w14:textId="290D29C2" w:rsidR="00E37204" w:rsidRDefault="00E37204" w:rsidP="00E37204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Ingreso de Medicamentos</w:t>
            </w:r>
          </w:p>
          <w:p w14:paraId="39861E29" w14:textId="11A7EFD0" w:rsidR="00E37204" w:rsidRDefault="008820AF" w:rsidP="00E37204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Ver reporte de Ventas</w:t>
            </w:r>
          </w:p>
          <w:p w14:paraId="5D0599B6" w14:textId="014C7984" w:rsidR="00F66F97" w:rsidRDefault="00B14D77" w:rsidP="00B248A6">
            <w:pPr>
              <w:pStyle w:val="Prrafodelista"/>
              <w:numPr>
                <w:ilvl w:val="1"/>
                <w:numId w:val="18"/>
              </w:numPr>
              <w:jc w:val="both"/>
            </w:pPr>
            <w:r>
              <w:t>Medicamento</w:t>
            </w:r>
          </w:p>
          <w:p w14:paraId="12CDC590" w14:textId="75C06ECC" w:rsidR="009B3FE0" w:rsidRDefault="00196EAB" w:rsidP="009B3FE0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Listar Medicamentos</w:t>
            </w:r>
            <w:r w:rsidR="006D69D0">
              <w:t>.</w:t>
            </w:r>
          </w:p>
          <w:p w14:paraId="6349C79F" w14:textId="3DA142D6" w:rsidR="00B14D77" w:rsidRDefault="00B14D77" w:rsidP="00B14D77">
            <w:pPr>
              <w:pStyle w:val="Prrafodelista"/>
              <w:numPr>
                <w:ilvl w:val="1"/>
                <w:numId w:val="18"/>
              </w:numPr>
              <w:jc w:val="both"/>
            </w:pPr>
            <w:r>
              <w:t>Factura</w:t>
            </w:r>
          </w:p>
          <w:p w14:paraId="64ACEEE5" w14:textId="319FD79D" w:rsidR="00196EAB" w:rsidRDefault="00FE71D4" w:rsidP="00196EAB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Mostrar Factura</w:t>
            </w:r>
            <w:r w:rsidR="006D69D0">
              <w:t>.</w:t>
            </w:r>
          </w:p>
          <w:p w14:paraId="3E253A74" w14:textId="341B102B" w:rsidR="00FE71D4" w:rsidRDefault="00092C68" w:rsidP="00196EAB">
            <w:pPr>
              <w:pStyle w:val="Prrafodelista"/>
              <w:numPr>
                <w:ilvl w:val="3"/>
                <w:numId w:val="18"/>
              </w:numPr>
              <w:jc w:val="both"/>
            </w:pPr>
            <w:r>
              <w:t>Calcular Total de la compra.</w:t>
            </w:r>
          </w:p>
          <w:p w14:paraId="0F6B2C85" w14:textId="61F2F8A4" w:rsidR="00AE0609" w:rsidRDefault="00AE0609" w:rsidP="007D1BEE">
            <w:pPr>
              <w:jc w:val="center"/>
            </w:pPr>
          </w:p>
          <w:p w14:paraId="45D10D9F" w14:textId="77777777" w:rsidR="00CA60B7" w:rsidRDefault="00425E45" w:rsidP="00CA60B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D7E7DC6" wp14:editId="4564A398">
                  <wp:extent cx="4413470" cy="2716900"/>
                  <wp:effectExtent l="19050" t="19050" r="25400" b="266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7225" cy="271921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C1857" w14:textId="7C28A702" w:rsidR="00152445" w:rsidRDefault="00CA60B7" w:rsidP="00152445">
            <w:pPr>
              <w:pStyle w:val="Descripcin"/>
              <w:jc w:val="center"/>
            </w:pPr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AC764B">
              <w:rPr>
                <w:noProof/>
              </w:rPr>
              <w:t>4</w:t>
            </w:r>
            <w:r>
              <w:fldChar w:fldCharType="end"/>
            </w:r>
            <w:r>
              <w:t xml:space="preserve"> Diagrama de Clases</w:t>
            </w:r>
          </w:p>
          <w:p w14:paraId="07176983" w14:textId="2F018749" w:rsidR="00CA60B7" w:rsidRDefault="0009140E" w:rsidP="00152445">
            <w:pPr>
              <w:pStyle w:val="Descripcin"/>
              <w:jc w:val="center"/>
            </w:pPr>
            <w:r w:rsidRPr="0009140E">
              <w:rPr>
                <w:noProof/>
              </w:rPr>
              <w:drawing>
                <wp:inline distT="0" distB="0" distL="0" distR="0" wp14:anchorId="68AFD788" wp14:editId="2D24C98A">
                  <wp:extent cx="5192202" cy="1543795"/>
                  <wp:effectExtent l="19050" t="19050" r="27940" b="184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884" r="440"/>
                          <a:stretch/>
                        </pic:blipFill>
                        <pic:spPr bwMode="auto">
                          <a:xfrm>
                            <a:off x="0" y="0"/>
                            <a:ext cx="5209029" cy="154879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07FC55" w14:textId="092F7DB5" w:rsidR="00CA60B7" w:rsidRDefault="00CA60B7" w:rsidP="00CA60B7">
            <w:pPr>
              <w:pStyle w:val="Descripcin"/>
              <w:jc w:val="center"/>
            </w:pPr>
            <w:r>
              <w:t xml:space="preserve">Fig. </w:t>
            </w:r>
            <w:r>
              <w:fldChar w:fldCharType="begin"/>
            </w:r>
            <w:r>
              <w:instrText xml:space="preserve"> SEQ Fig. \* ARABIC </w:instrText>
            </w:r>
            <w:r>
              <w:fldChar w:fldCharType="separate"/>
            </w:r>
            <w:r w:rsidR="00AC764B">
              <w:rPr>
                <w:noProof/>
              </w:rPr>
              <w:t>5</w:t>
            </w:r>
            <w:r>
              <w:fldChar w:fldCharType="end"/>
            </w:r>
            <w:r>
              <w:t xml:space="preserve"> Nuevo Modelo Relacional.</w:t>
            </w:r>
          </w:p>
          <w:p w14:paraId="2DF7D5C9" w14:textId="17D14076" w:rsidR="005C79BC" w:rsidRDefault="005C79BC" w:rsidP="005C79BC"/>
          <w:p w14:paraId="51A2AA6F" w14:textId="68714DAC" w:rsidR="005C79BC" w:rsidRDefault="005C79BC" w:rsidP="005C79BC"/>
          <w:p w14:paraId="5DBDA828" w14:textId="77777777" w:rsidR="005C79BC" w:rsidRPr="005C79BC" w:rsidRDefault="005C79BC" w:rsidP="005C79BC"/>
          <w:p w14:paraId="373B4489" w14:textId="2BDD02FF" w:rsidR="00EC6FD1" w:rsidRPr="00F456A1" w:rsidRDefault="00EC6FD1" w:rsidP="00F456A1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lastRenderedPageBreak/>
              <w:t>Problemas</w:t>
            </w:r>
            <w:r>
              <w:rPr>
                <w:b/>
                <w:bCs/>
              </w:rPr>
              <w:t>:</w:t>
            </w:r>
          </w:p>
          <w:p w14:paraId="2C3AF505" w14:textId="28B46A88" w:rsidR="00D7625E" w:rsidRDefault="00D7625E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Se debe modificar la estructura de la base de datos de SQLite</w:t>
            </w:r>
            <w:r w:rsidR="00430CC8">
              <w:t xml:space="preserve"> de la aplicación</w:t>
            </w:r>
            <w:r w:rsidR="0028506D">
              <w:t>.</w:t>
            </w:r>
          </w:p>
          <w:p w14:paraId="1FEE4CED" w14:textId="6F85F5A1" w:rsidR="0028506D" w:rsidRDefault="00377424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Se debe resolver el ingreso de tanto clientes como usuarios</w:t>
            </w:r>
            <w:r w:rsidR="00D1133D">
              <w:t xml:space="preserve"> administrativos (empleados). Los cuales tendrán otras funciones en la aplicación y deben estar separadas de las del cliente.</w:t>
            </w:r>
          </w:p>
          <w:p w14:paraId="77C10559" w14:textId="77777777" w:rsidR="00EC6FD1" w:rsidRDefault="00EC6FD1" w:rsidP="00273A2D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42F70F68" w14:textId="77777777" w:rsidR="00EC6FD1" w:rsidRDefault="00EC6FD1" w:rsidP="00273A2D">
            <w:pPr>
              <w:rPr>
                <w:b/>
                <w:bCs/>
              </w:rPr>
            </w:pPr>
          </w:p>
          <w:p w14:paraId="62DA965D" w14:textId="566F92A8" w:rsidR="00EC6FD1" w:rsidRDefault="00E7184C" w:rsidP="00D3768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encontraron </w:t>
            </w:r>
            <w:r w:rsidR="00666720">
              <w:t xml:space="preserve">iconos suplementarios para las funciones de la aplicación, se </w:t>
            </w:r>
            <w:r w:rsidR="00134D27">
              <w:t>identificaron</w:t>
            </w:r>
            <w:r w:rsidR="00666720">
              <w:t xml:space="preserve"> los</w:t>
            </w:r>
            <w:r w:rsidR="00134D27">
              <w:t xml:space="preserve"> elementos de la interfaz y los eventos para su modificación.</w:t>
            </w:r>
          </w:p>
          <w:p w14:paraId="38881950" w14:textId="77777777" w:rsidR="00134D27" w:rsidRDefault="00DF534C" w:rsidP="00D3768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modifica el archivo BD relacionado a la base de datos para incluir los atributos extra y eliminar las tablas </w:t>
            </w:r>
            <w:r w:rsidR="00843E04">
              <w:t>no esenciales.</w:t>
            </w:r>
          </w:p>
          <w:p w14:paraId="6D5C97BF" w14:textId="0B362D1A" w:rsidR="00BC1334" w:rsidRDefault="00B14058" w:rsidP="00D3768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Se empiezan a identificar posibles métodos que arrojen algún tipo de excepción, y los tipos de excepciones a manejar.</w:t>
            </w:r>
          </w:p>
        </w:tc>
      </w:tr>
    </w:tbl>
    <w:p w14:paraId="0657E3A5" w14:textId="77777777" w:rsidR="00EC6FD1" w:rsidRDefault="00EC6FD1" w:rsidP="00EC6FD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C6FD1" w14:paraId="4033D1C7" w14:textId="77777777" w:rsidTr="5A9C8CC3">
        <w:tc>
          <w:tcPr>
            <w:tcW w:w="8494" w:type="dxa"/>
            <w:shd w:val="clear" w:color="auto" w:fill="000000" w:themeFill="text1"/>
          </w:tcPr>
          <w:p w14:paraId="74C4E28B" w14:textId="77777777" w:rsidR="00EC6FD1" w:rsidRPr="00C60FF7" w:rsidRDefault="00EC6FD1" w:rsidP="00273A2D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EC6FD1" w14:paraId="7CF24F15" w14:textId="77777777" w:rsidTr="5A9C8CC3">
        <w:tc>
          <w:tcPr>
            <w:tcW w:w="8494" w:type="dxa"/>
          </w:tcPr>
          <w:p w14:paraId="1F038CB2" w14:textId="5B992231" w:rsidR="00EC6FD1" w:rsidRDefault="009C6151" w:rsidP="00273A2D">
            <w:r>
              <w:t xml:space="preserve">Para los medicamentos con receta se requerirá que </w:t>
            </w:r>
            <w:r w:rsidR="41EE6EAC">
              <w:t>el cliente</w:t>
            </w:r>
            <w:r w:rsidR="002C04EE">
              <w:t xml:space="preserve"> evidencie la receta.</w:t>
            </w:r>
          </w:p>
          <w:p w14:paraId="1007A88D" w14:textId="60A2B837" w:rsidR="688C9E77" w:rsidRDefault="688C9E77">
            <w:r>
              <w:t>El empleado validara la información proporcionada por el cliente y autorizara la venta del medicamento solicitado.</w:t>
            </w:r>
          </w:p>
          <w:p w14:paraId="29F2CE22" w14:textId="5F11EAD0" w:rsidR="688C9E77" w:rsidRDefault="688C9E77" w:rsidP="688C9E77"/>
          <w:p w14:paraId="7A630B9A" w14:textId="27B0FDAF" w:rsidR="688C9E77" w:rsidRDefault="688C9E77" w:rsidP="688C9E77">
            <w:r w:rsidRPr="688C9E77">
              <w:t>Se considera que para el menú falta completar con algunas otras opciones las cuales son accesibilidad a la visualización de reporte de ventas y posibilidad de cerrar sesión</w:t>
            </w:r>
          </w:p>
          <w:p w14:paraId="6639547D" w14:textId="77777777" w:rsidR="00EC6FD1" w:rsidRDefault="00EC6FD1" w:rsidP="00273A2D"/>
          <w:p w14:paraId="7DD55A33" w14:textId="77777777" w:rsidR="00EC6FD1" w:rsidRDefault="00EC6FD1" w:rsidP="00273A2D"/>
        </w:tc>
      </w:tr>
    </w:tbl>
    <w:p w14:paraId="3C32EF2B" w14:textId="28B29F93" w:rsidR="37BA7F38" w:rsidRDefault="37BA7F38" w:rsidP="005C79BC">
      <w:pPr>
        <w:pStyle w:val="Ttulo1"/>
      </w:pPr>
      <w:r>
        <w:t>Bitácora 05/01/2022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79BC" w14:paraId="2957AFBD" w14:textId="77777777" w:rsidTr="42BC8886">
        <w:tc>
          <w:tcPr>
            <w:tcW w:w="8494" w:type="dxa"/>
          </w:tcPr>
          <w:p w14:paraId="23FDB1DD" w14:textId="77777777" w:rsidR="005C79BC" w:rsidRPr="005C79BC" w:rsidRDefault="005C79BC" w:rsidP="005C79BC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569D3AB5" w14:textId="4A771D12" w:rsidR="005C79BC" w:rsidRPr="004D2665" w:rsidRDefault="008C62ED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Implementación</w:t>
            </w:r>
            <w:r w:rsidR="005C79BC">
              <w:t xml:space="preserve"> de interfaces que se utilizaran en la </w:t>
            </w:r>
            <w:r>
              <w:t>aplicación</w:t>
            </w:r>
          </w:p>
          <w:p w14:paraId="68E22045" w14:textId="77777777" w:rsidR="005C79BC" w:rsidRDefault="005C79BC" w:rsidP="005C79BC">
            <w:pPr>
              <w:pStyle w:val="Prrafodelista"/>
              <w:jc w:val="both"/>
            </w:pPr>
          </w:p>
          <w:p w14:paraId="45FCF432" w14:textId="77777777" w:rsidR="005C79BC" w:rsidRDefault="005C79BC" w:rsidP="005C79BC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1431090B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Actividad de login</w:t>
            </w:r>
          </w:p>
          <w:p w14:paraId="3834AD89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Actividad de registro de usuarios</w:t>
            </w:r>
          </w:p>
          <w:p w14:paraId="57F21FA2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Actividad de registro de medicinas</w:t>
            </w:r>
          </w:p>
          <w:p w14:paraId="7EB472E6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Actividad menú</w:t>
            </w:r>
          </w:p>
          <w:p w14:paraId="6BA8D4B8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Actividad registro de compra</w:t>
            </w:r>
          </w:p>
          <w:p w14:paraId="46F577BA" w14:textId="77777777" w:rsidR="005C79BC" w:rsidRDefault="005C79BC" w:rsidP="005C79BC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51FEEF2A" w14:textId="77777777" w:rsidR="005C79BC" w:rsidRDefault="005C79BC" w:rsidP="005C79BC">
            <w:pPr>
              <w:pStyle w:val="Prrafodelista"/>
              <w:numPr>
                <w:ilvl w:val="0"/>
                <w:numId w:val="17"/>
              </w:numPr>
              <w:jc w:val="both"/>
              <w:rPr>
                <w:b/>
                <w:bCs/>
              </w:rPr>
            </w:pPr>
            <w:r>
              <w:t>Adaptabilidad con el uso del GUI para desarrollar las interfaces</w:t>
            </w:r>
          </w:p>
          <w:p w14:paraId="3C29FADF" w14:textId="77777777" w:rsidR="005C79BC" w:rsidRDefault="005C79BC" w:rsidP="005C79BC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318A03F8" w14:textId="490AC0D3" w:rsidR="005C79BC" w:rsidRDefault="008C62ED" w:rsidP="005C79BC">
            <w:pPr>
              <w:pStyle w:val="Prrafodelista"/>
              <w:numPr>
                <w:ilvl w:val="0"/>
                <w:numId w:val="17"/>
              </w:numPr>
            </w:pPr>
            <w:r>
              <w:t>Visualización</w:t>
            </w:r>
            <w:r w:rsidR="005C79BC">
              <w:t xml:space="preserve"> de videos tutoriales para desarrollar interfaces en Android</w:t>
            </w:r>
          </w:p>
          <w:p w14:paraId="5A1442A8" w14:textId="17CAC96E" w:rsidR="005C79BC" w:rsidRDefault="005C79BC" w:rsidP="005C79BC">
            <w:pPr>
              <w:ind w:left="360"/>
            </w:pPr>
          </w:p>
          <w:p w14:paraId="27B8828E" w14:textId="3EAC2F88" w:rsidR="005C79BC" w:rsidRDefault="197BC83D" w:rsidP="005C79BC">
            <w:pPr>
              <w:jc w:val="both"/>
              <w:rPr>
                <w:b/>
                <w:bCs/>
              </w:rPr>
            </w:pPr>
            <w:r w:rsidRPr="42BC8886">
              <w:rPr>
                <w:b/>
                <w:bCs/>
              </w:rPr>
              <w:t>De</w:t>
            </w:r>
            <w:r w:rsidR="570489D3" w:rsidRPr="42BC8886">
              <w:rPr>
                <w:b/>
                <w:bCs/>
              </w:rPr>
              <w:t>sarrollo de interfaces</w:t>
            </w:r>
          </w:p>
          <w:p w14:paraId="11E176F6" w14:textId="5AE420A5" w:rsidR="42BC8886" w:rsidRDefault="42BC8886" w:rsidP="42BC8886">
            <w:pPr>
              <w:jc w:val="both"/>
              <w:rPr>
                <w:b/>
                <w:bCs/>
              </w:rPr>
            </w:pPr>
          </w:p>
          <w:p w14:paraId="6CA31D61" w14:textId="0E867AFD" w:rsidR="005C79BC" w:rsidRDefault="197BC83D" w:rsidP="005C79BC">
            <w:pPr>
              <w:jc w:val="both"/>
            </w:pPr>
            <w:r>
              <w:t xml:space="preserve">A continuación se presenta </w:t>
            </w:r>
            <w:r w:rsidR="54F47EC9">
              <w:t>las interfaces implementadas</w:t>
            </w:r>
          </w:p>
          <w:p w14:paraId="48AB0E8B" w14:textId="77777777" w:rsidR="005C79BC" w:rsidRDefault="005C79BC" w:rsidP="005C79BC">
            <w:pPr>
              <w:jc w:val="center"/>
            </w:pPr>
          </w:p>
          <w:p w14:paraId="6559D185" w14:textId="77777777" w:rsidR="005C79BC" w:rsidRDefault="005C79BC" w:rsidP="005C79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C67E028" wp14:editId="280F2FD5">
                  <wp:extent cx="1841897" cy="3714750"/>
                  <wp:effectExtent l="0" t="0" r="0" b="0"/>
                  <wp:docPr id="322085977" name="Picture 322085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97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AAB4ED" wp14:editId="54EBCAED">
                  <wp:extent cx="1714500" cy="3740727"/>
                  <wp:effectExtent l="0" t="0" r="0" b="0"/>
                  <wp:docPr id="585933328" name="Picture 585933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74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7D227" w14:textId="77777777" w:rsidR="005C79BC" w:rsidRDefault="005C79BC" w:rsidP="005C79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D4D656" wp14:editId="242FA531">
                  <wp:extent cx="1855053" cy="4029075"/>
                  <wp:effectExtent l="0" t="0" r="0" b="0"/>
                  <wp:docPr id="1689652388" name="Picture 1689652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53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E11DB2" wp14:editId="213D07CA">
                  <wp:extent cx="1878999" cy="4028400"/>
                  <wp:effectExtent l="0" t="0" r="698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999" cy="40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5FF28" w14:textId="77777777" w:rsidR="005C79BC" w:rsidRDefault="005C79BC" w:rsidP="005C79BC">
            <w:pPr>
              <w:jc w:val="center"/>
            </w:pPr>
          </w:p>
          <w:p w14:paraId="11AA64F8" w14:textId="77777777" w:rsidR="005C79BC" w:rsidRDefault="005C79BC" w:rsidP="005C79B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6086DB" wp14:editId="3B225B6C">
                  <wp:extent cx="1975247" cy="4000500"/>
                  <wp:effectExtent l="0" t="0" r="0" b="0"/>
                  <wp:docPr id="1891398940" name="Picture 1891398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247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043DA" w14:textId="77777777" w:rsidR="005C79BC" w:rsidRPr="00965F10" w:rsidRDefault="005C79BC" w:rsidP="005C79BC">
            <w:pPr>
              <w:jc w:val="both"/>
            </w:pPr>
          </w:p>
          <w:p w14:paraId="599E448C" w14:textId="77777777" w:rsidR="005C79BC" w:rsidRDefault="005C79BC" w:rsidP="005C79BC">
            <w:pPr>
              <w:ind w:left="360"/>
            </w:pPr>
          </w:p>
          <w:p w14:paraId="52768EF8" w14:textId="77777777" w:rsidR="005C79BC" w:rsidRDefault="005C79BC" w:rsidP="005C79BC"/>
        </w:tc>
      </w:tr>
    </w:tbl>
    <w:p w14:paraId="67A086CB" w14:textId="77777777" w:rsidR="005C79BC" w:rsidRPr="005C79BC" w:rsidRDefault="005C79BC" w:rsidP="005C79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C79BC" w14:paraId="5AA57BB5" w14:textId="77777777" w:rsidTr="00F737AE">
        <w:tc>
          <w:tcPr>
            <w:tcW w:w="8494" w:type="dxa"/>
            <w:shd w:val="clear" w:color="auto" w:fill="000000" w:themeFill="text1"/>
          </w:tcPr>
          <w:p w14:paraId="4C7C6117" w14:textId="77777777" w:rsidR="005C79BC" w:rsidRPr="00C60FF7" w:rsidRDefault="005C79BC" w:rsidP="00F737AE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5C79BC" w14:paraId="32D55D5A" w14:textId="77777777" w:rsidTr="00F737AE">
        <w:tc>
          <w:tcPr>
            <w:tcW w:w="8494" w:type="dxa"/>
          </w:tcPr>
          <w:p w14:paraId="1987AC1E" w14:textId="77777777" w:rsidR="005C79BC" w:rsidRDefault="005C79BC" w:rsidP="00F737AE">
            <w:r>
              <w:t>Para los medicamentos con receta se requerirá que el cliente evidencie la receta.</w:t>
            </w:r>
          </w:p>
          <w:p w14:paraId="04E2BAD1" w14:textId="77777777" w:rsidR="005C79BC" w:rsidRDefault="005C79BC" w:rsidP="00F737AE">
            <w:r>
              <w:t>El empleado validara la información proporcionada por el cliente y autorizara la venta del medicamento solicitado.</w:t>
            </w:r>
          </w:p>
          <w:p w14:paraId="09259515" w14:textId="77777777" w:rsidR="005C79BC" w:rsidRDefault="005C79BC" w:rsidP="00F737AE"/>
          <w:p w14:paraId="01D5001A" w14:textId="77777777" w:rsidR="005C79BC" w:rsidRDefault="005C79BC" w:rsidP="00F737AE">
            <w:r w:rsidRPr="688C9E77">
              <w:t>Se considera que para el menú falta completar con algunas otras opciones las cuales son accesibilidad a la visualización de reporte de ventas y posibilidad de cerrar sesión</w:t>
            </w:r>
          </w:p>
          <w:p w14:paraId="6371A522" w14:textId="77777777" w:rsidR="005C79BC" w:rsidRDefault="005C79BC" w:rsidP="00F737AE"/>
          <w:p w14:paraId="19D8F255" w14:textId="77777777" w:rsidR="005C79BC" w:rsidRDefault="005C79BC" w:rsidP="00F737AE"/>
        </w:tc>
      </w:tr>
    </w:tbl>
    <w:p w14:paraId="747BB3CE" w14:textId="77777777" w:rsidR="00F456A1" w:rsidRDefault="00F456A1" w:rsidP="00F456A1">
      <w:pPr>
        <w:pStyle w:val="Ttulo1"/>
        <w:jc w:val="left"/>
      </w:pPr>
    </w:p>
    <w:p w14:paraId="68E7677D" w14:textId="4F70A135" w:rsidR="00FF2546" w:rsidRDefault="00FF2546" w:rsidP="00F456A1">
      <w:pPr>
        <w:pStyle w:val="Ttulo1"/>
      </w:pPr>
      <w:r>
        <w:t xml:space="preserve">Bitácora </w:t>
      </w:r>
      <w:r w:rsidR="00DF3EEC">
        <w:t>0</w:t>
      </w:r>
      <w:r w:rsidR="00F456A1">
        <w:t>7</w:t>
      </w:r>
      <w:r>
        <w:t>/0</w:t>
      </w:r>
      <w:r w:rsidR="00DF3EEC">
        <w:t>1</w:t>
      </w:r>
      <w:r>
        <w:t>/202</w:t>
      </w:r>
      <w:r w:rsidR="00DF3EEC"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F2546" w14:paraId="51A773A5" w14:textId="77777777" w:rsidTr="42BC8886">
        <w:tc>
          <w:tcPr>
            <w:tcW w:w="8720" w:type="dxa"/>
          </w:tcPr>
          <w:p w14:paraId="107A04D3" w14:textId="77777777" w:rsidR="00FF2546" w:rsidRDefault="00FF2546" w:rsidP="00162198"/>
          <w:p w14:paraId="3417C109" w14:textId="77777777" w:rsidR="00FF2546" w:rsidRDefault="00FF2546" w:rsidP="00B8297B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34620C96" w14:textId="20EEC131" w:rsidR="005A1413" w:rsidRDefault="005A1413" w:rsidP="005A1413">
            <w:pPr>
              <w:pStyle w:val="Prrafodelista"/>
              <w:numPr>
                <w:ilvl w:val="0"/>
                <w:numId w:val="17"/>
              </w:numPr>
            </w:pPr>
            <w:r w:rsidRPr="005A1413">
              <w:t>Diseño de interfaces para la aplicación.</w:t>
            </w:r>
          </w:p>
          <w:p w14:paraId="0A8F367C" w14:textId="636C7743" w:rsidR="000239D7" w:rsidRPr="005A1413" w:rsidRDefault="56E9930B" w:rsidP="005A1413">
            <w:pPr>
              <w:pStyle w:val="Prrafodelista"/>
              <w:numPr>
                <w:ilvl w:val="0"/>
                <w:numId w:val="17"/>
              </w:numPr>
            </w:pPr>
            <w:r>
              <w:t>Listado de posibles validaciones implementar.</w:t>
            </w:r>
          </w:p>
          <w:p w14:paraId="214E33AE" w14:textId="71D2D1DD" w:rsidR="0B0D507B" w:rsidRDefault="008C62ED" w:rsidP="72667E62">
            <w:pPr>
              <w:pStyle w:val="Prrafodelista"/>
              <w:numPr>
                <w:ilvl w:val="0"/>
                <w:numId w:val="17"/>
              </w:numPr>
            </w:pPr>
            <w:r w:rsidRPr="72667E62">
              <w:t>Realización</w:t>
            </w:r>
            <w:r w:rsidR="0B0D507B" w:rsidRPr="72667E62">
              <w:t xml:space="preserve"> de la actividad registro de usuario</w:t>
            </w:r>
            <w:r>
              <w:t>.</w:t>
            </w:r>
          </w:p>
          <w:p w14:paraId="625B218C" w14:textId="77777777" w:rsidR="00FF2546" w:rsidRDefault="00FF2546" w:rsidP="00B8297B">
            <w:pPr>
              <w:pStyle w:val="Prrafodelista"/>
              <w:jc w:val="both"/>
            </w:pPr>
          </w:p>
          <w:p w14:paraId="5D22D7EA" w14:textId="77777777" w:rsidR="00FF2546" w:rsidRDefault="00FF2546" w:rsidP="00B8297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69F2AD60" w14:textId="77777777" w:rsidR="00BA17DC" w:rsidRDefault="002A1A54" w:rsidP="00B829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Lista de Validaciones:</w:t>
            </w:r>
          </w:p>
          <w:p w14:paraId="0156431E" w14:textId="0B9E162A" w:rsidR="00315154" w:rsidRDefault="00315154" w:rsidP="00315154">
            <w:pPr>
              <w:pStyle w:val="Prrafodelista"/>
              <w:numPr>
                <w:ilvl w:val="1"/>
                <w:numId w:val="17"/>
              </w:numPr>
              <w:jc w:val="both"/>
            </w:pPr>
            <w:r>
              <w:lastRenderedPageBreak/>
              <w:t xml:space="preserve">Campos </w:t>
            </w:r>
            <w:r w:rsidR="333CDFBB">
              <w:t>Vacíos</w:t>
            </w:r>
          </w:p>
          <w:p w14:paraId="01EB7291" w14:textId="4DB0F004" w:rsidR="00315154" w:rsidRDefault="000F4CA2" w:rsidP="00315154">
            <w:pPr>
              <w:pStyle w:val="Prrafodelista"/>
              <w:numPr>
                <w:ilvl w:val="1"/>
                <w:numId w:val="17"/>
              </w:numPr>
              <w:jc w:val="both"/>
            </w:pPr>
            <w:r>
              <w:t>Formatos para campos como cedulas, fechas, correos y contraseñas.</w:t>
            </w:r>
          </w:p>
          <w:p w14:paraId="2100B0B6" w14:textId="6AF94E56" w:rsidR="000F4CA2" w:rsidRDefault="00BF3914" w:rsidP="00315154">
            <w:pPr>
              <w:pStyle w:val="Prrafodelista"/>
              <w:numPr>
                <w:ilvl w:val="1"/>
                <w:numId w:val="17"/>
              </w:numPr>
              <w:jc w:val="both"/>
            </w:pPr>
            <w:r>
              <w:t>Que el campo de contraseña en el registro se reingrese para</w:t>
            </w:r>
            <w:r w:rsidR="005838DB">
              <w:t xml:space="preserve"> validación.</w:t>
            </w:r>
          </w:p>
          <w:p w14:paraId="7B37B7BA" w14:textId="53610319" w:rsidR="0D73C745" w:rsidRDefault="0D73C745" w:rsidP="0D73C745">
            <w:pPr>
              <w:pStyle w:val="Prrafodelista"/>
              <w:numPr>
                <w:ilvl w:val="1"/>
                <w:numId w:val="17"/>
              </w:numPr>
              <w:jc w:val="both"/>
            </w:pPr>
            <w:r w:rsidRPr="0D73C745">
              <w:t xml:space="preserve">Que la cedula cumpla </w:t>
            </w:r>
            <w:r w:rsidR="333CDFBB">
              <w:t>únicamente</w:t>
            </w:r>
            <w:r w:rsidRPr="0D73C745">
              <w:t xml:space="preserve"> con los 10 </w:t>
            </w:r>
            <w:r w:rsidR="333CDFBB">
              <w:t>dígitos</w:t>
            </w:r>
          </w:p>
          <w:p w14:paraId="2A4BA704" w14:textId="5E8FDACB" w:rsidR="1BE434EA" w:rsidRDefault="1BE434EA" w:rsidP="0A3C2683">
            <w:pPr>
              <w:pStyle w:val="Prrafodelista"/>
              <w:numPr>
                <w:ilvl w:val="0"/>
                <w:numId w:val="24"/>
              </w:numPr>
              <w:jc w:val="both"/>
            </w:pPr>
            <w:r w:rsidRPr="1BE434EA">
              <w:t xml:space="preserve">Que el correo cumpla con el formato </w:t>
            </w:r>
            <w:hyperlink r:id="rId25">
              <w:r w:rsidRPr="1BE434EA">
                <w:rPr>
                  <w:rStyle w:val="Hipervnculo"/>
                </w:rPr>
                <w:t>param1@param2.param3</w:t>
              </w:r>
            </w:hyperlink>
          </w:p>
          <w:p w14:paraId="7B1560DC" w14:textId="1D7F9425" w:rsidR="7FB0C3E2" w:rsidRDefault="7FB0C3E2" w:rsidP="7FB0C3E2">
            <w:pPr>
              <w:pStyle w:val="Prrafodelista"/>
              <w:numPr>
                <w:ilvl w:val="0"/>
                <w:numId w:val="24"/>
              </w:numPr>
              <w:jc w:val="both"/>
            </w:pPr>
            <w:r>
              <w:t>Que la fecha tenga validació</w:t>
            </w:r>
            <w:r w:rsidRPr="7FB0C3E2">
              <w:t>n de aaaa-mm-dd</w:t>
            </w:r>
          </w:p>
          <w:p w14:paraId="4A7AE654" w14:textId="368083B4" w:rsidR="013D51AB" w:rsidRDefault="013D51AB" w:rsidP="013D51AB">
            <w:pPr>
              <w:ind w:left="708"/>
              <w:jc w:val="both"/>
            </w:pPr>
          </w:p>
          <w:p w14:paraId="5F5DAE57" w14:textId="18AC9428" w:rsidR="00FF2546" w:rsidRDefault="00FF2546" w:rsidP="00B8297B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35D7681B" w14:textId="18AC9428" w:rsidR="7FB0C3E2" w:rsidRDefault="7FB0C3E2" w:rsidP="7FB0C3E2">
            <w:pPr>
              <w:jc w:val="both"/>
              <w:rPr>
                <w:b/>
                <w:bCs/>
              </w:rPr>
            </w:pPr>
          </w:p>
          <w:p w14:paraId="3E70E451" w14:textId="70EAE4B3" w:rsidR="7FB0C3E2" w:rsidRPr="008C62ED" w:rsidRDefault="6FD67A91" w:rsidP="7FB0C3E2">
            <w:pPr>
              <w:pStyle w:val="Prrafodelista"/>
              <w:numPr>
                <w:ilvl w:val="0"/>
                <w:numId w:val="25"/>
              </w:numPr>
              <w:jc w:val="both"/>
              <w:rPr>
                <w:rFonts w:eastAsia="Calibri"/>
              </w:rPr>
            </w:pPr>
            <w:r w:rsidRPr="008C62ED">
              <w:t xml:space="preserve">Al realizar la primera conexión con la base de datos en SQLite para realizar el registro de un usuario, se </w:t>
            </w:r>
            <w:r w:rsidR="333CDFBB" w:rsidRPr="008C62ED">
              <w:t>encontró</w:t>
            </w:r>
            <w:r w:rsidRPr="008C62ED">
              <w:t xml:space="preserve"> que </w:t>
            </w:r>
            <w:r w:rsidR="000D6D91">
              <w:t>la misma</w:t>
            </w:r>
            <w:r w:rsidRPr="008C62ED">
              <w:t xml:space="preserve"> </w:t>
            </w:r>
            <w:r w:rsidR="49A91CAC" w:rsidRPr="008C62ED">
              <w:t>no guardaba correctamente los datos.</w:t>
            </w:r>
          </w:p>
          <w:p w14:paraId="27F62CED" w14:textId="1DC5F8B2" w:rsidR="00FF2546" w:rsidRPr="008C62ED" w:rsidRDefault="21AB6900" w:rsidP="21AB6900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8C62ED">
              <w:rPr>
                <w:rFonts w:eastAsia="Calibri"/>
              </w:rPr>
              <w:t xml:space="preserve">Se tuvo el problema de </w:t>
            </w:r>
            <w:r w:rsidR="333CDFBB" w:rsidRPr="008C62ED">
              <w:rPr>
                <w:rFonts w:eastAsia="Calibri"/>
              </w:rPr>
              <w:t>duplicación</w:t>
            </w:r>
            <w:r w:rsidRPr="008C62ED">
              <w:rPr>
                <w:rFonts w:eastAsia="Calibri"/>
              </w:rPr>
              <w:t xml:space="preserve"> de tablas cada vez que se ejecutaba el </w:t>
            </w:r>
            <w:r w:rsidR="333CDFBB" w:rsidRPr="008C62ED">
              <w:rPr>
                <w:rFonts w:eastAsia="Calibri"/>
              </w:rPr>
              <w:t>código</w:t>
            </w:r>
            <w:r w:rsidR="008C62ED">
              <w:rPr>
                <w:rFonts w:eastAsia="Calibri"/>
              </w:rPr>
              <w:t>.</w:t>
            </w:r>
          </w:p>
          <w:p w14:paraId="2A265A76" w14:textId="13BEE357" w:rsidR="00FF2546" w:rsidRPr="00350CFB" w:rsidRDefault="00FF2546" w:rsidP="21AB6900">
            <w:pPr>
              <w:jc w:val="both"/>
            </w:pPr>
          </w:p>
          <w:p w14:paraId="1C693CF5" w14:textId="77777777" w:rsidR="00FF2546" w:rsidRDefault="00FF2546" w:rsidP="00B8297B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0C543F8D" w14:textId="77777777" w:rsidR="00FF2546" w:rsidRDefault="00FF2546" w:rsidP="00B8297B">
            <w:pPr>
              <w:jc w:val="both"/>
              <w:rPr>
                <w:b/>
                <w:bCs/>
              </w:rPr>
            </w:pPr>
          </w:p>
          <w:p w14:paraId="6E4092CC" w14:textId="3A992FFA" w:rsidR="00FF2546" w:rsidRDefault="3B47F1A0" w:rsidP="00B829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</w:t>
            </w:r>
            <w:r w:rsidR="333CDFBB">
              <w:t>procedió</w:t>
            </w:r>
            <w:r>
              <w:t xml:space="preserve"> a revisar la clase en java que </w:t>
            </w:r>
            <w:r w:rsidR="333CDFBB">
              <w:t>contenía</w:t>
            </w:r>
            <w:r>
              <w:t xml:space="preserve"> la actividad registros</w:t>
            </w:r>
            <w:r w:rsidR="578AA540">
              <w:t xml:space="preserve">, en el cual se </w:t>
            </w:r>
            <w:r w:rsidR="333CDFBB">
              <w:t>realizó</w:t>
            </w:r>
            <w:r w:rsidR="578AA540">
              <w:t xml:space="preserve"> una correcta </w:t>
            </w:r>
            <w:r w:rsidR="333CDFBB">
              <w:t>estructuración</w:t>
            </w:r>
            <w:r w:rsidR="578AA540">
              <w:t xml:space="preserve"> de las validaciones de los campos respectivamente</w:t>
            </w:r>
          </w:p>
          <w:p w14:paraId="5C392F38" w14:textId="5D877E09" w:rsidR="00FF2546" w:rsidRDefault="6DEF8D1E" w:rsidP="00B829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Para las tablas se </w:t>
            </w:r>
            <w:r w:rsidR="333CDFBB">
              <w:t>añadió</w:t>
            </w:r>
            <w:r>
              <w:t xml:space="preserve"> la sentencia create if not exists, la cual </w:t>
            </w:r>
            <w:r w:rsidR="333CDFBB">
              <w:t>permitirá</w:t>
            </w:r>
            <w:r>
              <w:t xml:space="preserve"> que se cree la tabla si la misma no existe cada vez que se ejecute el </w:t>
            </w:r>
            <w:r w:rsidR="333CDFBB">
              <w:t>código</w:t>
            </w:r>
            <w:r>
              <w:t xml:space="preserve"> para las pruebas. </w:t>
            </w:r>
          </w:p>
          <w:p w14:paraId="1B79185B" w14:textId="4FBD93DE" w:rsidR="00D7546B" w:rsidRDefault="00D7546B" w:rsidP="333CDFBB">
            <w:pPr>
              <w:jc w:val="both"/>
            </w:pPr>
          </w:p>
          <w:p w14:paraId="481FF7BA" w14:textId="1149C323" w:rsidR="2107EE1E" w:rsidRDefault="2107EE1E" w:rsidP="394C6E5C">
            <w:pPr>
              <w:jc w:val="both"/>
            </w:pPr>
            <w:r>
              <w:t>F</w:t>
            </w:r>
            <w:r w:rsidRPr="2107EE1E">
              <w:t>uncionamiento de la actividad registro de usuarios de la app</w:t>
            </w:r>
          </w:p>
          <w:p w14:paraId="18D54C8A" w14:textId="77777777" w:rsidR="00FF2546" w:rsidRDefault="00FF2546" w:rsidP="00162198"/>
          <w:p w14:paraId="529E0573" w14:textId="0E41FAB4" w:rsidR="00206C80" w:rsidRDefault="00206C80" w:rsidP="00206C8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5ECB2CB" wp14:editId="2DE05AFE">
                  <wp:extent cx="1630001" cy="3444472"/>
                  <wp:effectExtent l="0" t="0" r="0" b="0"/>
                  <wp:docPr id="1410104314" name="Picture 1410104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0104314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166" t="5925" r="23750" b="11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001" cy="344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7077F" w14:textId="63C984EF" w:rsidR="00FF2546" w:rsidRDefault="00FF2546" w:rsidP="00E940C7">
            <w:pPr>
              <w:pStyle w:val="Descripcin"/>
              <w:jc w:val="center"/>
            </w:pPr>
          </w:p>
        </w:tc>
      </w:tr>
    </w:tbl>
    <w:p w14:paraId="200C6473" w14:textId="77777777" w:rsidR="00FF2546" w:rsidRDefault="00FF2546" w:rsidP="00FF254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F2546" w14:paraId="5340D7CD" w14:textId="77777777" w:rsidTr="008D7876">
        <w:tc>
          <w:tcPr>
            <w:tcW w:w="8494" w:type="dxa"/>
            <w:shd w:val="clear" w:color="auto" w:fill="000000" w:themeFill="text1"/>
          </w:tcPr>
          <w:p w14:paraId="16764BA6" w14:textId="77777777" w:rsidR="00FF2546" w:rsidRPr="00C60FF7" w:rsidRDefault="00FF2546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FF2546" w14:paraId="10C06821" w14:textId="77777777" w:rsidTr="008D7876">
        <w:tc>
          <w:tcPr>
            <w:tcW w:w="8494" w:type="dxa"/>
          </w:tcPr>
          <w:p w14:paraId="09DD7AE5" w14:textId="5E198175" w:rsidR="00FF2546" w:rsidRDefault="4FD9C130" w:rsidP="3DEB5A19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Calibri" w:eastAsia="Calibri" w:hAnsi="Calibri" w:cs="Calibri"/>
              </w:rPr>
            </w:pPr>
            <w:r w:rsidRPr="4FD9C130">
              <w:lastRenderedPageBreak/>
              <w:t xml:space="preserve">Se considera al usuario registrado, como aquel que usara la aplicación, posteriormente se realizara una asignación de roles para </w:t>
            </w:r>
            <w:r w:rsidR="394C6E5C" w:rsidRPr="394C6E5C">
              <w:t>dirigir a los usuarios a sus respectivas tareas que puedan realizar</w:t>
            </w:r>
          </w:p>
        </w:tc>
      </w:tr>
    </w:tbl>
    <w:p w14:paraId="5A21F7DB" w14:textId="68B82FF5" w:rsidR="008D7876" w:rsidRDefault="008D7876" w:rsidP="008D7876">
      <w:pPr>
        <w:pStyle w:val="Ttulo1"/>
      </w:pPr>
      <w:r>
        <w:t xml:space="preserve">Bitácora </w:t>
      </w:r>
      <w:r w:rsidR="2F37D7DB">
        <w:t>0</w:t>
      </w:r>
      <w:r w:rsidR="00F456A1">
        <w:t>8/</w:t>
      </w:r>
      <w:r>
        <w:t>0</w:t>
      </w:r>
      <w:r w:rsidR="00D3768C">
        <w:t>1</w:t>
      </w:r>
      <w:r>
        <w:t>/202</w:t>
      </w:r>
      <w:r w:rsidR="00D3768C">
        <w:t>2</w:t>
      </w: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387BDF1D" w14:textId="77777777" w:rsidTr="72667E62">
        <w:tc>
          <w:tcPr>
            <w:tcW w:w="8720" w:type="dxa"/>
          </w:tcPr>
          <w:p w14:paraId="642E78AE" w14:textId="77777777" w:rsidR="008D7876" w:rsidRDefault="008D7876" w:rsidP="00162198"/>
          <w:p w14:paraId="65D8892B" w14:textId="77777777" w:rsidR="008D7876" w:rsidRDefault="008D7876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76763801" w14:textId="64C527A1" w:rsidR="008D7876" w:rsidRDefault="6E8BAEAA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Realización</w:t>
            </w:r>
            <w:r w:rsidR="7D956534">
              <w:t xml:space="preserve"> de la actividad login</w:t>
            </w:r>
          </w:p>
          <w:p w14:paraId="3592BD8E" w14:textId="1575BB9C" w:rsidR="47D96579" w:rsidRDefault="47D96579" w:rsidP="72667E62">
            <w:pPr>
              <w:pStyle w:val="Prrafodelista"/>
              <w:numPr>
                <w:ilvl w:val="0"/>
                <w:numId w:val="17"/>
              </w:numPr>
              <w:jc w:val="both"/>
            </w:pPr>
            <w:r w:rsidRPr="72667E62">
              <w:t>Realización</w:t>
            </w:r>
            <w:r w:rsidR="7D956534" w:rsidRPr="72667E62">
              <w:t xml:space="preserve"> de la actividad registro de medicamento</w:t>
            </w:r>
          </w:p>
          <w:p w14:paraId="304F6E9B" w14:textId="77777777" w:rsidR="008D7876" w:rsidRDefault="008D7876" w:rsidP="00162198">
            <w:pPr>
              <w:pStyle w:val="Prrafodelista"/>
            </w:pPr>
          </w:p>
          <w:p w14:paraId="72530E0B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3DDC049D" w14:textId="48A663CC" w:rsidR="00BC425C" w:rsidRDefault="22B669BB" w:rsidP="00B8297B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Prueba del ingreso del correo y contraseña en la actividad login</w:t>
            </w:r>
          </w:p>
          <w:p w14:paraId="57985803" w14:textId="33E25957" w:rsidR="00442678" w:rsidRDefault="22B669BB" w:rsidP="72667E62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Symbol" w:eastAsia="Symbol" w:hAnsi="Symbol" w:cs="Symbol"/>
              </w:rPr>
            </w:pPr>
            <w:r w:rsidRPr="72667E62">
              <w:t>Probar que el correo registrado coincida con el que se desea logear</w:t>
            </w:r>
          </w:p>
          <w:p w14:paraId="50D170F8" w14:textId="5EC2B41E" w:rsidR="22B669BB" w:rsidRDefault="22B669BB" w:rsidP="72667E62">
            <w:pPr>
              <w:pStyle w:val="Prrafodelista"/>
              <w:numPr>
                <w:ilvl w:val="0"/>
                <w:numId w:val="16"/>
              </w:numPr>
              <w:jc w:val="both"/>
            </w:pPr>
            <w:r w:rsidRPr="72667E62">
              <w:t>Probar que la contraseña registrada coincida con la que se desea logear</w:t>
            </w:r>
          </w:p>
          <w:p w14:paraId="3F2D7310" w14:textId="35875367" w:rsidR="22B669BB" w:rsidRDefault="00395368" w:rsidP="72667E62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alibri" w:eastAsia="Calibri" w:hAnsi="Calibri" w:cs="Calibri"/>
              </w:rPr>
            </w:pPr>
            <w:r w:rsidRPr="72667E62">
              <w:t>Realización</w:t>
            </w:r>
            <w:r w:rsidR="22B669BB" w:rsidRPr="72667E62">
              <w:t xml:space="preserve"> de validaciones para la actividad registro de</w:t>
            </w:r>
            <w:r w:rsidR="22B669BB" w:rsidRPr="72667E62">
              <w:t xml:space="preserve"> </w:t>
            </w:r>
            <w:r w:rsidR="22B669BB" w:rsidRPr="72667E62">
              <w:t>medicamento</w:t>
            </w:r>
          </w:p>
          <w:p w14:paraId="6570EA93" w14:textId="602E0462" w:rsidR="4D7632E0" w:rsidRDefault="4D7632E0" w:rsidP="72667E62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Symbol" w:eastAsia="Symbol" w:hAnsi="Symbol" w:cs="Symbol"/>
              </w:rPr>
            </w:pPr>
            <w:r w:rsidRPr="72667E62">
              <w:t>Costo Unitario debe tener un valor mayor a cero</w:t>
            </w:r>
          </w:p>
          <w:p w14:paraId="4BD3FB7D" w14:textId="73182815" w:rsidR="4D7632E0" w:rsidRDefault="4D7632E0" w:rsidP="72667E62">
            <w:pPr>
              <w:pStyle w:val="Prrafodelista"/>
              <w:numPr>
                <w:ilvl w:val="0"/>
                <w:numId w:val="14"/>
              </w:numPr>
              <w:jc w:val="both"/>
            </w:pPr>
            <w:r w:rsidRPr="72667E62">
              <w:t>Fecha de caducidad se cumple con el formato aaaa-mm-dd</w:t>
            </w:r>
          </w:p>
          <w:p w14:paraId="1E2D152D" w14:textId="77777777" w:rsidR="008D7876" w:rsidRDefault="008D7876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429228B4" w14:textId="3D974511" w:rsidR="008D7876" w:rsidRDefault="51118046" w:rsidP="72667E62">
            <w:pPr>
              <w:pStyle w:val="Prrafodelista"/>
              <w:numPr>
                <w:ilvl w:val="0"/>
                <w:numId w:val="13"/>
              </w:numPr>
              <w:rPr>
                <w:rFonts w:ascii="Calibri" w:eastAsia="Calibri" w:hAnsi="Calibri" w:cs="Calibri"/>
                <w:b/>
                <w:bCs/>
              </w:rPr>
            </w:pPr>
            <w:r w:rsidRPr="72667E62">
              <w:rPr>
                <w:b/>
                <w:bCs/>
              </w:rPr>
              <w:t>Salto de excepcion</w:t>
            </w:r>
            <w:r w:rsidR="185AC380" w:rsidRPr="72667E62">
              <w:rPr>
                <w:b/>
                <w:bCs/>
              </w:rPr>
              <w:t>es en la actividad registrar medicina</w:t>
            </w:r>
          </w:p>
          <w:p w14:paraId="09F2266D" w14:textId="73556000" w:rsidR="185AC380" w:rsidRDefault="185AC380" w:rsidP="72667E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65D1E" wp14:editId="386F6E1C">
                  <wp:extent cx="4572000" cy="2095500"/>
                  <wp:effectExtent l="0" t="0" r="0" b="0"/>
                  <wp:docPr id="2108709142" name="Picture 2108709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0548F" w14:textId="6D168284" w:rsidR="008D7876" w:rsidRPr="00350CFB" w:rsidRDefault="6C8B31C0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. Error</w:t>
            </w:r>
            <w:r w:rsidR="5BE97134">
              <w:t xml:space="preserve"> en la </w:t>
            </w:r>
            <w:r w:rsidR="005004C1">
              <w:t>declaración</w:t>
            </w:r>
            <w:r w:rsidR="5BE97134">
              <w:t xml:space="preserve"> del tipo de variables que se debe realizar en SQLite.</w:t>
            </w:r>
          </w:p>
          <w:p w14:paraId="6528E39D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6CB0ED00" w14:textId="77777777" w:rsidR="008D7876" w:rsidRDefault="008D7876" w:rsidP="00162198">
            <w:pPr>
              <w:rPr>
                <w:b/>
                <w:bCs/>
              </w:rPr>
            </w:pPr>
          </w:p>
          <w:p w14:paraId="2DF8CC28" w14:textId="15463662" w:rsidR="008D7876" w:rsidRDefault="39EA5C88" w:rsidP="00D411B7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Establecer</w:t>
            </w:r>
            <w:r w:rsidR="52D97D30">
              <w:t xml:space="preserve"> puntos de parada alrededor de donde se localiza el error para observar el comportamiento del programa</w:t>
            </w:r>
          </w:p>
          <w:p w14:paraId="5D37B0DB" w14:textId="7784CCA0" w:rsidR="52D97D30" w:rsidRDefault="52D97D30" w:rsidP="72667E62">
            <w:pPr>
              <w:pStyle w:val="Prrafodelista"/>
              <w:numPr>
                <w:ilvl w:val="0"/>
                <w:numId w:val="17"/>
              </w:numPr>
              <w:jc w:val="both"/>
            </w:pPr>
            <w:r w:rsidRPr="72667E62">
              <w:t xml:space="preserve">Atrapar </w:t>
            </w:r>
            <w:r w:rsidR="4145DD1D" w:rsidRPr="72667E62">
              <w:t>las excepciones generadas</w:t>
            </w:r>
            <w:r w:rsidR="189EF4D7" w:rsidRPr="72667E62">
              <w:t xml:space="preserve"> a partir del uso de try catch</w:t>
            </w:r>
          </w:p>
          <w:p w14:paraId="55C23B0D" w14:textId="25D34262" w:rsidR="008D7876" w:rsidRDefault="008D7876" w:rsidP="72667E62">
            <w:pPr>
              <w:jc w:val="both"/>
            </w:pPr>
          </w:p>
          <w:p w14:paraId="1D9399AE" w14:textId="48601609" w:rsidR="008D7876" w:rsidRDefault="4DBCD928" w:rsidP="72667E62">
            <w:pPr>
              <w:jc w:val="both"/>
            </w:pPr>
            <w:r w:rsidRPr="72667E62">
              <w:t>Funcionamiento de la actividad Login con el usuario registrado</w:t>
            </w:r>
          </w:p>
          <w:p w14:paraId="5A79D79F" w14:textId="1BA3710E" w:rsidR="008D7876" w:rsidRDefault="008D7876" w:rsidP="72667E62">
            <w:pPr>
              <w:jc w:val="both"/>
            </w:pPr>
          </w:p>
          <w:p w14:paraId="13C0B21C" w14:textId="02FE3477" w:rsidR="008D7876" w:rsidRDefault="38621D54" w:rsidP="72667E6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A9AAF6" wp14:editId="449F1671">
                  <wp:extent cx="2314575" cy="4572000"/>
                  <wp:effectExtent l="0" t="0" r="0" b="0"/>
                  <wp:docPr id="1294114909" name="Picture 1294114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56F06" w14:textId="5AAA374E" w:rsidR="008D7876" w:rsidRDefault="38621D54" w:rsidP="72667E62">
            <w:r w:rsidRPr="72667E62">
              <w:t xml:space="preserve">Ingreso al </w:t>
            </w:r>
            <w:r w:rsidR="005004C1" w:rsidRPr="72667E62">
              <w:t>menú</w:t>
            </w:r>
            <w:r w:rsidRPr="72667E62">
              <w:t xml:space="preserve"> luego del login</w:t>
            </w:r>
          </w:p>
          <w:p w14:paraId="638FFC22" w14:textId="7BD59263" w:rsidR="008D7876" w:rsidRDefault="008D7876" w:rsidP="72667E62"/>
          <w:p w14:paraId="16C902C4" w14:textId="50CBF59F" w:rsidR="008D7876" w:rsidRDefault="38621D54" w:rsidP="72667E6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3299EF" wp14:editId="7FE38146">
                  <wp:extent cx="1855053" cy="4029075"/>
                  <wp:effectExtent l="0" t="0" r="0" b="0"/>
                  <wp:docPr id="1375933642" name="Picture 1689652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965238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053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B2113" w14:textId="77777777" w:rsidR="008D7876" w:rsidRDefault="008D7876" w:rsidP="008D78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2F3F3CE2" w14:textId="77777777" w:rsidTr="72667E62">
        <w:tc>
          <w:tcPr>
            <w:tcW w:w="8494" w:type="dxa"/>
            <w:shd w:val="clear" w:color="auto" w:fill="000000" w:themeFill="text1"/>
          </w:tcPr>
          <w:p w14:paraId="28A07899" w14:textId="77777777" w:rsidR="008D7876" w:rsidRPr="00C60FF7" w:rsidRDefault="008D7876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8D7876" w14:paraId="747822CB" w14:textId="77777777" w:rsidTr="72667E62">
        <w:tc>
          <w:tcPr>
            <w:tcW w:w="8494" w:type="dxa"/>
          </w:tcPr>
          <w:p w14:paraId="48FF07AB" w14:textId="52D653A0" w:rsidR="008D7876" w:rsidRDefault="00A364AD" w:rsidP="00162198">
            <w:r>
              <w:t>.</w:t>
            </w:r>
          </w:p>
          <w:p w14:paraId="7AD60329" w14:textId="05C6627F" w:rsidR="008D7876" w:rsidRDefault="4487B105" w:rsidP="72667E62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</w:rPr>
            </w:pPr>
            <w:r w:rsidRPr="72667E62">
              <w:t>Queda pendiente la corrección de errores presentados para la actividad registro de medicinas.</w:t>
            </w:r>
          </w:p>
          <w:p w14:paraId="7F442624" w14:textId="77777777" w:rsidR="008D7876" w:rsidRDefault="008D7876" w:rsidP="00162198"/>
        </w:tc>
      </w:tr>
    </w:tbl>
    <w:p w14:paraId="6B4DB68E" w14:textId="1F8D3CB9" w:rsidR="008D7876" w:rsidRDefault="008D7876" w:rsidP="008D7876">
      <w:pPr>
        <w:pStyle w:val="Ttulo1"/>
      </w:pPr>
      <w:r>
        <w:t xml:space="preserve">Bitácora </w:t>
      </w:r>
      <w:r w:rsidR="00D3768C">
        <w:t>0</w:t>
      </w:r>
      <w:r w:rsidR="00F456A1">
        <w:t>9</w:t>
      </w:r>
      <w:r>
        <w:t>/0</w:t>
      </w:r>
      <w:r w:rsidR="00D3768C">
        <w:t>1</w:t>
      </w:r>
      <w:r>
        <w:t>/202</w:t>
      </w:r>
      <w:r w:rsidR="00D3768C">
        <w:t>2</w:t>
      </w: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6C3A3053" w14:textId="77777777" w:rsidTr="72667E62">
        <w:tc>
          <w:tcPr>
            <w:tcW w:w="8720" w:type="dxa"/>
          </w:tcPr>
          <w:p w14:paraId="1F61565B" w14:textId="77777777" w:rsidR="008D7876" w:rsidRDefault="008D7876" w:rsidP="00162198"/>
          <w:p w14:paraId="743AA2C5" w14:textId="216EFAB7" w:rsidR="008D7876" w:rsidRDefault="008D7876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58CA4110" w14:textId="2C5ABA50" w:rsidR="008E035D" w:rsidRDefault="3A221D88" w:rsidP="008E035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Corrección</w:t>
            </w:r>
            <w:r w:rsidR="57D8C859">
              <w:t xml:space="preserve"> de errores de la actividad Agregar Medicina</w:t>
            </w:r>
          </w:p>
          <w:p w14:paraId="2EEA89A8" w14:textId="32A3884E" w:rsidR="008D7876" w:rsidRDefault="57D8C859" w:rsidP="00D62720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Mejora de la interfaz para mejorar la </w:t>
            </w:r>
            <w:r w:rsidR="22490F38">
              <w:t>visualización</w:t>
            </w:r>
          </w:p>
          <w:p w14:paraId="76AFBC0F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142F2311" w14:textId="7A973925" w:rsidR="00B374AD" w:rsidRDefault="58CB09CF" w:rsidP="72667E62">
            <w:pPr>
              <w:pStyle w:val="Prrafodelista"/>
              <w:numPr>
                <w:ilvl w:val="0"/>
                <w:numId w:val="8"/>
              </w:numPr>
            </w:pPr>
            <w:r w:rsidRPr="72667E62">
              <w:t>Realización de validaciones para la actividad registro de medicamento</w:t>
            </w:r>
          </w:p>
          <w:p w14:paraId="522B5B7D" w14:textId="14FDE6F3" w:rsidR="00B374AD" w:rsidRDefault="58CB09CF" w:rsidP="72667E62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Symbol" w:eastAsia="Symbol" w:hAnsi="Symbol" w:cs="Symbol"/>
              </w:rPr>
            </w:pPr>
            <w:r w:rsidRPr="72667E62">
              <w:t>Costo Unitario debe tener un valor mayor a cero</w:t>
            </w:r>
          </w:p>
          <w:p w14:paraId="5006A07D" w14:textId="57A23B7C" w:rsidR="00B374AD" w:rsidRDefault="58CB09CF" w:rsidP="72667E62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Symbol" w:eastAsia="Symbol" w:hAnsi="Symbol" w:cs="Symbol"/>
              </w:rPr>
            </w:pPr>
            <w:r w:rsidRPr="72667E62">
              <w:t>Fecha de caducidad se cumple con el formato aaaa-mm-dd</w:t>
            </w:r>
          </w:p>
          <w:p w14:paraId="12C6CC63" w14:textId="27F34947" w:rsidR="00B374AD" w:rsidRDefault="58CB09CF" w:rsidP="72667E62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Symbol" w:eastAsia="Symbol" w:hAnsi="Symbol" w:cs="Symbol"/>
              </w:rPr>
            </w:pPr>
            <w:r w:rsidRPr="72667E62">
              <w:t>Permitir únicamente al usuario escoger entre las opciones entre venta libre y con receta para el tipo de medicamento.</w:t>
            </w:r>
          </w:p>
          <w:p w14:paraId="5758C1AA" w14:textId="37225E0D" w:rsidR="00B374AD" w:rsidRDefault="00B374AD" w:rsidP="72667E62"/>
          <w:p w14:paraId="0BF55FCB" w14:textId="13998B72" w:rsidR="008D7876" w:rsidRPr="00350CFB" w:rsidRDefault="008D7876" w:rsidP="72667E62">
            <w:pPr>
              <w:rPr>
                <w:b/>
                <w:bCs/>
              </w:rPr>
            </w:pPr>
            <w:r w:rsidRPr="72667E62">
              <w:rPr>
                <w:b/>
                <w:bCs/>
              </w:rPr>
              <w:t>Problemas:</w:t>
            </w:r>
          </w:p>
          <w:p w14:paraId="23D7049E" w14:textId="46C61235" w:rsidR="2B39BC41" w:rsidRDefault="2B39BC41" w:rsidP="72667E62">
            <w:pPr>
              <w:pStyle w:val="Prrafodelista"/>
              <w:numPr>
                <w:ilvl w:val="0"/>
                <w:numId w:val="3"/>
              </w:numPr>
              <w:rPr>
                <w:rFonts w:ascii="Calibri" w:eastAsia="Calibri" w:hAnsi="Calibri" w:cs="Calibri"/>
                <w:b/>
                <w:bCs/>
              </w:rPr>
            </w:pPr>
            <w:r w:rsidRPr="72667E62">
              <w:rPr>
                <w:b/>
                <w:bCs/>
              </w:rPr>
              <w:t>Formato de tipo de datos que recepta la base en conflicto con los tipos de datos que se declara en la clase</w:t>
            </w:r>
          </w:p>
          <w:p w14:paraId="64222041" w14:textId="170E5811" w:rsidR="2FD41EB3" w:rsidRDefault="2FD41EB3" w:rsidP="72667E62">
            <w:pPr>
              <w:pStyle w:val="Prrafodelista"/>
              <w:numPr>
                <w:ilvl w:val="0"/>
                <w:numId w:val="3"/>
              </w:numPr>
              <w:rPr>
                <w:b/>
                <w:bCs/>
              </w:rPr>
            </w:pPr>
            <w:r w:rsidRPr="72667E62">
              <w:rPr>
                <w:b/>
                <w:bCs/>
              </w:rPr>
              <w:t>Las excepciones no se estaban atrapando en el lugar correcto</w:t>
            </w:r>
          </w:p>
          <w:p w14:paraId="5F68A165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388FA544" w14:textId="1EBC2C09" w:rsidR="008D7876" w:rsidRDefault="34F2B347" w:rsidP="72667E62">
            <w:pPr>
              <w:pStyle w:val="Prrafodelista"/>
              <w:numPr>
                <w:ilvl w:val="0"/>
                <w:numId w:val="2"/>
              </w:numPr>
              <w:rPr>
                <w:rFonts w:ascii="Calibri" w:eastAsia="Calibri" w:hAnsi="Calibri" w:cs="Calibri"/>
                <w:b/>
                <w:bCs/>
              </w:rPr>
            </w:pPr>
            <w:r w:rsidRPr="72667E62">
              <w:rPr>
                <w:b/>
                <w:bCs/>
              </w:rPr>
              <w:t>Readecuar el codigo de las excepciones, para que las mismas sean tratadas de manera adecuada</w:t>
            </w:r>
          </w:p>
          <w:p w14:paraId="405A6C88" w14:textId="50CFB7A0" w:rsidR="72667E62" w:rsidRDefault="72667E62" w:rsidP="72667E62">
            <w:pPr>
              <w:rPr>
                <w:b/>
                <w:bCs/>
              </w:rPr>
            </w:pPr>
          </w:p>
          <w:p w14:paraId="510FFB74" w14:textId="341F5289" w:rsidR="34F2B347" w:rsidRDefault="34F2B347" w:rsidP="72667E62">
            <w:pPr>
              <w:rPr>
                <w:b/>
                <w:bCs/>
              </w:rPr>
            </w:pPr>
            <w:r w:rsidRPr="72667E62">
              <w:rPr>
                <w:b/>
                <w:bCs/>
              </w:rPr>
              <w:t>Funcionamiento de la actividad registro de medicamento</w:t>
            </w:r>
          </w:p>
          <w:p w14:paraId="3DD01865" w14:textId="134CF863" w:rsidR="72667E62" w:rsidRDefault="72667E62" w:rsidP="72667E62">
            <w:pPr>
              <w:rPr>
                <w:b/>
                <w:bCs/>
              </w:rPr>
            </w:pPr>
          </w:p>
          <w:p w14:paraId="525827C1" w14:textId="35E18954" w:rsidR="70A380EA" w:rsidRDefault="70A380EA" w:rsidP="72667E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D454D" wp14:editId="67221150">
                  <wp:extent cx="2133600" cy="4572000"/>
                  <wp:effectExtent l="0" t="0" r="0" b="0"/>
                  <wp:docPr id="1267207071" name="Picture 1267207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72981" w14:textId="77777777" w:rsidR="00B374AD" w:rsidRDefault="00B374AD" w:rsidP="00B374AD">
            <w:pPr>
              <w:pStyle w:val="Prrafodelista"/>
              <w:jc w:val="both"/>
            </w:pPr>
          </w:p>
          <w:p w14:paraId="79C3EBCE" w14:textId="77777777" w:rsidR="008D7876" w:rsidRDefault="008D7876" w:rsidP="00162198"/>
        </w:tc>
      </w:tr>
    </w:tbl>
    <w:p w14:paraId="0F5CCEF9" w14:textId="77777777" w:rsidR="008D7876" w:rsidRDefault="008D7876" w:rsidP="008D78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327BCC90" w14:textId="77777777" w:rsidTr="72667E62">
        <w:tc>
          <w:tcPr>
            <w:tcW w:w="8494" w:type="dxa"/>
            <w:shd w:val="clear" w:color="auto" w:fill="000000" w:themeFill="text1"/>
          </w:tcPr>
          <w:p w14:paraId="767CF2CE" w14:textId="77777777" w:rsidR="008D7876" w:rsidRPr="00C60FF7" w:rsidRDefault="008D7876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8D7876" w14:paraId="410F975F" w14:textId="77777777" w:rsidTr="72667E62">
        <w:tc>
          <w:tcPr>
            <w:tcW w:w="8494" w:type="dxa"/>
          </w:tcPr>
          <w:p w14:paraId="2A75861C" w14:textId="53C910FC" w:rsidR="008D7876" w:rsidRDefault="00353BDE" w:rsidP="00162198">
            <w:r>
              <w:t>.</w:t>
            </w:r>
          </w:p>
          <w:p w14:paraId="79A6A09B" w14:textId="4109ECA4" w:rsidR="008D7876" w:rsidRDefault="22D36E9F" w:rsidP="72667E62">
            <w:pPr>
              <w:pStyle w:val="Prrafodelista"/>
              <w:numPr>
                <w:ilvl w:val="0"/>
                <w:numId w:val="1"/>
              </w:numPr>
              <w:rPr>
                <w:rFonts w:ascii="Symbol" w:eastAsia="Symbol" w:hAnsi="Symbol" w:cs="Symbol"/>
              </w:rPr>
            </w:pPr>
            <w:r w:rsidRPr="72667E62">
              <w:t xml:space="preserve">Queda pendiente que el campo tipo </w:t>
            </w:r>
            <w:r w:rsidR="4BF5D8D9" w:rsidRPr="72667E62">
              <w:t>únicamente</w:t>
            </w:r>
            <w:r w:rsidRPr="72667E62">
              <w:t xml:space="preserve"> pueda tomar los valores de venta libre o con receta, adicionalmente </w:t>
            </w:r>
            <w:r w:rsidR="4BAA7724" w:rsidRPr="72667E62">
              <w:t xml:space="preserve">queda una observación en el campo stock el cual únicamente debería poder aceptar </w:t>
            </w:r>
            <w:r w:rsidR="14BEAADC" w:rsidRPr="72667E62">
              <w:t>números</w:t>
            </w:r>
            <w:r w:rsidR="4BAA7724" w:rsidRPr="72667E62">
              <w:t xml:space="preserve"> enteros</w:t>
            </w:r>
          </w:p>
          <w:p w14:paraId="086C629B" w14:textId="77777777" w:rsidR="008D7876" w:rsidRDefault="008D7876" w:rsidP="00162198"/>
        </w:tc>
      </w:tr>
    </w:tbl>
    <w:p w14:paraId="2728A2A1" w14:textId="6E27A0BE" w:rsidR="008D7876" w:rsidRDefault="008D7876" w:rsidP="008D7876">
      <w:pPr>
        <w:pStyle w:val="Ttulo1"/>
      </w:pPr>
      <w:r>
        <w:t>Bitácora 1</w:t>
      </w:r>
      <w:r w:rsidR="00D3768C">
        <w:t>0</w:t>
      </w:r>
      <w:r>
        <w:t>/0</w:t>
      </w:r>
      <w:r w:rsidR="00D3768C">
        <w:t>1</w:t>
      </w:r>
      <w:r>
        <w:t>/202</w:t>
      </w:r>
      <w:r w:rsidR="00D3768C">
        <w:t>2</w:t>
      </w:r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691CA677" w14:textId="77777777" w:rsidTr="00162198">
        <w:tc>
          <w:tcPr>
            <w:tcW w:w="8720" w:type="dxa"/>
          </w:tcPr>
          <w:p w14:paraId="5CF3BB00" w14:textId="77777777" w:rsidR="008D7876" w:rsidRDefault="008D7876" w:rsidP="00162198"/>
          <w:p w14:paraId="0D59D7E7" w14:textId="77777777" w:rsidR="008D7876" w:rsidRDefault="008D7876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305FB1B7" w14:textId="5F3A1CFC" w:rsidR="009B6079" w:rsidRDefault="00A85092" w:rsidP="004C49F5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Pruebas de validaciones realizadas en los formularios de las actividades de registro de usuarios </w:t>
            </w:r>
            <w:r w:rsidR="009A1842">
              <w:t>y login</w:t>
            </w:r>
          </w:p>
          <w:p w14:paraId="0918E066" w14:textId="5376CBC8" w:rsidR="008D7876" w:rsidRDefault="008D7876" w:rsidP="009A1842">
            <w:pPr>
              <w:ind w:left="360"/>
            </w:pPr>
          </w:p>
          <w:p w14:paraId="1A65503F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51202C26" w14:textId="46CEE576" w:rsidR="009A1842" w:rsidRDefault="009A1842" w:rsidP="000377A4">
            <w:pPr>
              <w:pStyle w:val="Prrafodelista"/>
              <w:numPr>
                <w:ilvl w:val="0"/>
                <w:numId w:val="20"/>
              </w:numPr>
            </w:pPr>
            <w:r>
              <w:t xml:space="preserve">Probar las validaciones de campos vacíos y que se acepten los formatos definidos para cada uno de los text edit, </w:t>
            </w:r>
          </w:p>
          <w:p w14:paraId="7116C595" w14:textId="77777777" w:rsidR="008D7876" w:rsidRDefault="008D7876" w:rsidP="0016219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75CABCDD" w14:textId="77777777" w:rsidR="00245109" w:rsidRDefault="00245109" w:rsidP="00162198">
            <w:pPr>
              <w:rPr>
                <w:b/>
                <w:bCs/>
              </w:rPr>
            </w:pPr>
          </w:p>
          <w:p w14:paraId="4B459937" w14:textId="6BBAB5FE" w:rsidR="008D7876" w:rsidRPr="00350CFB" w:rsidRDefault="00245109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Los campos no se validaban correctamente a pesar de que con anterioridad ya se había logrado ingresar los registros, sin </w:t>
            </w:r>
            <w:r w:rsidR="00A97E8E">
              <w:t>embargo,</w:t>
            </w:r>
            <w:r>
              <w:t xml:space="preserve"> esta vez se realiz</w:t>
            </w:r>
            <w:r w:rsidR="00C75B1E">
              <w:t>ó</w:t>
            </w:r>
            <w:r>
              <w:t xml:space="preserve"> todas las pruebas posibles en cuanto a cumplimiento de campos y </w:t>
            </w:r>
            <w:r w:rsidR="006E48CB">
              <w:t>de formatos para cada edit text de las actividades mencionadas</w:t>
            </w:r>
          </w:p>
          <w:p w14:paraId="123DCFFD" w14:textId="77777777" w:rsidR="006E48CB" w:rsidRPr="00350CFB" w:rsidRDefault="006E48CB" w:rsidP="006E48CB">
            <w:pPr>
              <w:pStyle w:val="Prrafodelista"/>
              <w:jc w:val="both"/>
            </w:pPr>
          </w:p>
          <w:p w14:paraId="4813A241" w14:textId="77777777" w:rsidR="008D7876" w:rsidRDefault="008D7876" w:rsidP="0016219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34447832" w14:textId="77777777" w:rsidR="008D7876" w:rsidRDefault="008D7876" w:rsidP="00162198">
            <w:pPr>
              <w:rPr>
                <w:b/>
                <w:bCs/>
              </w:rPr>
            </w:pPr>
          </w:p>
          <w:p w14:paraId="15A17F1D" w14:textId="3B435164" w:rsidR="008D7876" w:rsidRDefault="006E48CB" w:rsidP="0016219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Implementar de manera correcta las sentencias condicionales que permitirán que las validaciones cumplan con lo requerido en las interfaces</w:t>
            </w:r>
            <w:r w:rsidR="0079610F">
              <w:t>, a su vez se realiza la aplicación de try y catch para atrapar las excepciones que se generaban en el lo</w:t>
            </w:r>
            <w:r w:rsidR="00A97E8E">
              <w:t>gview</w:t>
            </w:r>
          </w:p>
          <w:p w14:paraId="6F96451D" w14:textId="77777777" w:rsidR="008D7876" w:rsidRDefault="008D7876" w:rsidP="00162198"/>
          <w:p w14:paraId="72E6519C" w14:textId="77777777" w:rsidR="008D7876" w:rsidRDefault="008D7876" w:rsidP="00162198"/>
          <w:p w14:paraId="517AA51A" w14:textId="77777777" w:rsidR="008D7876" w:rsidRDefault="008D7876" w:rsidP="00162198"/>
        </w:tc>
      </w:tr>
    </w:tbl>
    <w:p w14:paraId="0B2B2323" w14:textId="77777777" w:rsidR="008D7876" w:rsidRDefault="008D7876" w:rsidP="008D78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7876" w14:paraId="5593AA76" w14:textId="77777777" w:rsidTr="008D7876">
        <w:tc>
          <w:tcPr>
            <w:tcW w:w="8494" w:type="dxa"/>
            <w:shd w:val="clear" w:color="auto" w:fill="000000" w:themeFill="text1"/>
          </w:tcPr>
          <w:p w14:paraId="10EFAB84" w14:textId="77777777" w:rsidR="008D7876" w:rsidRPr="00C60FF7" w:rsidRDefault="008D7876" w:rsidP="0016219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8D7876" w14:paraId="3B351E0B" w14:textId="77777777" w:rsidTr="008D7876">
        <w:tc>
          <w:tcPr>
            <w:tcW w:w="8494" w:type="dxa"/>
          </w:tcPr>
          <w:p w14:paraId="2EB973D7" w14:textId="35A12B08" w:rsidR="008D7876" w:rsidRDefault="00365A84" w:rsidP="00365A84">
            <w:r>
              <w:t>.</w:t>
            </w:r>
            <w:r w:rsidR="00345ED4">
              <w:t xml:space="preserve"> </w:t>
            </w:r>
            <w:r w:rsidR="00A97E8E">
              <w:t>Debido</w:t>
            </w:r>
            <w:r w:rsidR="00A97E8E">
              <w:t xml:space="preserve"> al tiempo se considera la mejora de algunas validaciones y establecimiento de mejores patrones con regex para validar el ingreso en cada campo</w:t>
            </w:r>
          </w:p>
          <w:p w14:paraId="66AAA2D1" w14:textId="11C0DBB5" w:rsidR="00CF26E3" w:rsidRDefault="00CF26E3" w:rsidP="00365A84"/>
        </w:tc>
      </w:tr>
    </w:tbl>
    <w:p w14:paraId="07D8FA34" w14:textId="49EC0D12" w:rsidR="008D7876" w:rsidRDefault="008D7876" w:rsidP="008D7876">
      <w:pPr>
        <w:pStyle w:val="Ttulo1"/>
      </w:pPr>
      <w:r>
        <w:t xml:space="preserve">Bitácora </w:t>
      </w:r>
      <w:r w:rsidR="00233DEC">
        <w:t>12</w:t>
      </w:r>
      <w:r>
        <w:t>/0</w:t>
      </w:r>
      <w:r w:rsidR="00233DEC">
        <w:t>1</w:t>
      </w:r>
      <w:r>
        <w:t>/202</w:t>
      </w:r>
      <w:r w:rsidR="00233DEC">
        <w:t>2</w:t>
      </w:r>
      <w:r>
        <w:t xml:space="preserve"> </w:t>
      </w:r>
    </w:p>
    <w:tbl>
      <w:tblPr>
        <w:tblStyle w:val="Tablaconcuadrcula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8D7876" w14:paraId="51838943" w14:textId="77777777" w:rsidTr="008040DE">
        <w:trPr>
          <w:trHeight w:val="2409"/>
        </w:trPr>
        <w:tc>
          <w:tcPr>
            <w:tcW w:w="8500" w:type="dxa"/>
          </w:tcPr>
          <w:p w14:paraId="2A035324" w14:textId="77777777" w:rsidR="008D7876" w:rsidRDefault="008D7876" w:rsidP="002D298C">
            <w:pPr>
              <w:jc w:val="both"/>
            </w:pPr>
          </w:p>
          <w:p w14:paraId="5C995309" w14:textId="77777777" w:rsidR="008D7876" w:rsidRDefault="008D7876" w:rsidP="00273A2D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5B8B9DCA" w14:textId="77777777" w:rsidR="00C72196" w:rsidRPr="00C72196" w:rsidRDefault="00C72196" w:rsidP="00273A2D">
            <w:pPr>
              <w:jc w:val="both"/>
            </w:pPr>
          </w:p>
          <w:p w14:paraId="3FE40E32" w14:textId="16E987B4" w:rsidR="00723509" w:rsidRPr="004D2665" w:rsidRDefault="00CB6B42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Mejora de la interfaz de ingreso de medicamentos restringiendo únicamente al usuario escoger con un checkbox si el medicamento requiere una receta</w:t>
            </w:r>
          </w:p>
          <w:p w14:paraId="7EB4C852" w14:textId="48835A43" w:rsidR="00CB6B42" w:rsidRDefault="004B3054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Visualización de registros en la base de datos</w:t>
            </w:r>
          </w:p>
          <w:p w14:paraId="64ED4A1C" w14:textId="2BD5EE54" w:rsidR="004B3054" w:rsidRPr="004D2665" w:rsidRDefault="004B3054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Mejora en la clase DBHelper , la cual contiene las tablas que almacenaran los registros</w:t>
            </w:r>
            <w:r w:rsidR="00B5795A">
              <w:t xml:space="preserve"> de cada actividad</w:t>
            </w:r>
          </w:p>
          <w:p w14:paraId="261E1B08" w14:textId="1F7F29E9" w:rsidR="008D7876" w:rsidRDefault="008D7876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.</w:t>
            </w:r>
          </w:p>
          <w:p w14:paraId="25B4B91B" w14:textId="36517128" w:rsidR="008D7876" w:rsidRDefault="008D7876" w:rsidP="00273A2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63E7D7BF" w14:textId="6629346F" w:rsidR="008459EC" w:rsidRDefault="00050E0E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determino un inconveniente en la interfaz de registro de medicamento pues la misma únicamente </w:t>
            </w:r>
            <w:r w:rsidR="00345ED4">
              <w:t>contenía</w:t>
            </w:r>
            <w:r>
              <w:t xml:space="preserve"> un text edit el cual </w:t>
            </w:r>
            <w:r w:rsidR="00AB4924">
              <w:t>servía</w:t>
            </w:r>
            <w:r w:rsidR="004D287E">
              <w:t xml:space="preserve"> para ingresar en forma de texto si era de una venta libre o con receta sin embargo se determina una ambigüedad pues en el mismo se puede ingresar cualquier tipo de </w:t>
            </w:r>
            <w:r w:rsidR="008F20A2">
              <w:t>texto lo cual no es aconsejable para</w:t>
            </w:r>
            <w:r w:rsidR="004D287E">
              <w:t xml:space="preserve"> </w:t>
            </w:r>
            <w:r w:rsidR="004F53AA">
              <w:t>lo solicitado</w:t>
            </w:r>
          </w:p>
          <w:p w14:paraId="27F78790" w14:textId="6736C807" w:rsidR="004F53AA" w:rsidRDefault="004F53AA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verifica que los registros anteriores no únicamente se </w:t>
            </w:r>
            <w:r w:rsidR="00B34E4D">
              <w:t xml:space="preserve">aseguren de que </w:t>
            </w:r>
            <w:r w:rsidR="00AB4924">
              <w:t>estén</w:t>
            </w:r>
            <w:r w:rsidR="00B34E4D">
              <w:t xml:space="preserve"> registrando mediante el lanzamiento </w:t>
            </w:r>
            <w:r w:rsidR="00AB4924">
              <w:t>de</w:t>
            </w:r>
            <w:r w:rsidR="00B34E4D">
              <w:t xml:space="preserve"> un mensaje si no que se utiliza SQLite</w:t>
            </w:r>
            <w:r w:rsidR="005D3677">
              <w:t xml:space="preserve"> Browser para verificar que los ingresos </w:t>
            </w:r>
            <w:r w:rsidR="00AB4924">
              <w:t>estén</w:t>
            </w:r>
            <w:r w:rsidR="005D3677">
              <w:t xml:space="preserve"> correctos</w:t>
            </w:r>
          </w:p>
          <w:p w14:paraId="76A6C53B" w14:textId="77777777" w:rsidR="008D7876" w:rsidRDefault="008D7876" w:rsidP="00273A2D">
            <w:pPr>
              <w:jc w:val="both"/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76E9675C" w14:textId="34F217FA" w:rsidR="008D7876" w:rsidRPr="00AB4924" w:rsidRDefault="005D3677" w:rsidP="00273A2D">
            <w:pPr>
              <w:pStyle w:val="Prrafodelista"/>
              <w:numPr>
                <w:ilvl w:val="0"/>
                <w:numId w:val="17"/>
              </w:numPr>
              <w:jc w:val="both"/>
            </w:pPr>
            <w:r w:rsidRPr="00AB4924">
              <w:t>Ingreso de cualquier texto en los edit text por lo que es necesario implementar validaciones y mejorar la interfaz para el caso del tipo de medicamento</w:t>
            </w:r>
            <w:r w:rsidR="00AB4924" w:rsidRPr="00AB4924">
              <w:t>.</w:t>
            </w:r>
          </w:p>
          <w:p w14:paraId="734DC387" w14:textId="77777777" w:rsidR="008D7876" w:rsidRDefault="008D7876" w:rsidP="00273A2D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688B4653" w14:textId="77777777" w:rsidR="008D7876" w:rsidRDefault="005D3677" w:rsidP="00CF26E3">
            <w:pPr>
              <w:pStyle w:val="Prrafodelista"/>
              <w:numPr>
                <w:ilvl w:val="0"/>
                <w:numId w:val="17"/>
              </w:numPr>
            </w:pPr>
            <w:r>
              <w:t xml:space="preserve">Implementar un checkbox que permitirá escoger si el medicamento cuenta con una receta </w:t>
            </w:r>
            <w:r w:rsidR="009A7D75">
              <w:t>o puede ser de venta libre</w:t>
            </w:r>
          </w:p>
          <w:p w14:paraId="11D5DF28" w14:textId="77777777" w:rsidR="00AC7273" w:rsidRDefault="00AC7273" w:rsidP="00AC7273"/>
          <w:p w14:paraId="4E4662BC" w14:textId="3850B838" w:rsidR="00AC7273" w:rsidRDefault="00AB4924" w:rsidP="00AB4924">
            <w:pPr>
              <w:ind w:left="360"/>
            </w:pPr>
            <w:r>
              <w:t>Implementación</w:t>
            </w:r>
            <w:r w:rsidR="00AC7273">
              <w:t xml:space="preserve"> de checkbox en la interfaz de registro de medi</w:t>
            </w:r>
            <w:r w:rsidR="008040DE">
              <w:t>camentos</w:t>
            </w:r>
          </w:p>
          <w:p w14:paraId="4283B355" w14:textId="07EE94E8" w:rsidR="008D7876" w:rsidRDefault="008040DE" w:rsidP="00AB4924">
            <w:pPr>
              <w:jc w:val="center"/>
            </w:pPr>
            <w:r w:rsidRPr="008040DE">
              <w:rPr>
                <w:noProof/>
              </w:rPr>
              <w:lastRenderedPageBreak/>
              <w:drawing>
                <wp:inline distT="0" distB="0" distL="0" distR="0" wp14:anchorId="66D33B75" wp14:editId="509CD3AA">
                  <wp:extent cx="4248743" cy="962159"/>
                  <wp:effectExtent l="0" t="0" r="0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35B0D2" w14:textId="77777777" w:rsidR="008D7876" w:rsidRDefault="008D7876" w:rsidP="008D78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40DE" w14:paraId="1F1358D5" w14:textId="77777777" w:rsidTr="00017528">
        <w:tc>
          <w:tcPr>
            <w:tcW w:w="8494" w:type="dxa"/>
            <w:shd w:val="clear" w:color="auto" w:fill="000000" w:themeFill="text1"/>
          </w:tcPr>
          <w:p w14:paraId="460A956D" w14:textId="77777777" w:rsidR="008040DE" w:rsidRPr="00C60FF7" w:rsidRDefault="008040DE" w:rsidP="0001752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8040DE" w14:paraId="06186480" w14:textId="77777777" w:rsidTr="00017528">
        <w:tc>
          <w:tcPr>
            <w:tcW w:w="8494" w:type="dxa"/>
          </w:tcPr>
          <w:p w14:paraId="44439BE0" w14:textId="2793C312" w:rsidR="008040DE" w:rsidRDefault="008040DE" w:rsidP="00017528">
            <w:r>
              <w:t>Para la versión final de la aplicación se prevén otras mejoras que pueden posibilitar a tener un mejor control sobre los datos que se ingresan</w:t>
            </w:r>
            <w:r w:rsidR="003E3F7B">
              <w:t>.</w:t>
            </w:r>
            <w:r w:rsidR="00BC0985">
              <w:t xml:space="preserve"> Se decide retomar la revisión del proyecto el sábado 15 con motivo de pruebas.</w:t>
            </w:r>
          </w:p>
          <w:p w14:paraId="70BFB890" w14:textId="77777777" w:rsidR="008040DE" w:rsidRDefault="008040DE" w:rsidP="00017528"/>
        </w:tc>
      </w:tr>
    </w:tbl>
    <w:p w14:paraId="6DBFFA2E" w14:textId="61FFBE80" w:rsidR="003211A3" w:rsidRDefault="003211A3" w:rsidP="003211A3">
      <w:pPr>
        <w:pStyle w:val="Ttulo1"/>
      </w:pPr>
      <w:r>
        <w:t>Bitácora 1</w:t>
      </w:r>
      <w:r w:rsidR="00740A5A">
        <w:t>5</w:t>
      </w:r>
      <w:r>
        <w:t xml:space="preserve">/01/2022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11A3" w14:paraId="34775372" w14:textId="77777777" w:rsidTr="007D75A8">
        <w:tc>
          <w:tcPr>
            <w:tcW w:w="8720" w:type="dxa"/>
          </w:tcPr>
          <w:p w14:paraId="78EDA826" w14:textId="77777777" w:rsidR="003211A3" w:rsidRDefault="003211A3" w:rsidP="007D75A8"/>
          <w:p w14:paraId="5058BA4E" w14:textId="77777777" w:rsidR="003211A3" w:rsidRDefault="003211A3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76F02FF4" w14:textId="2F1867AE" w:rsidR="003211A3" w:rsidRDefault="00AB4924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Implementación</w:t>
            </w:r>
            <w:r w:rsidR="003665BF">
              <w:t xml:space="preserve"> de la tabla para registro de compra de medicamentos</w:t>
            </w:r>
          </w:p>
          <w:p w14:paraId="7B78ECBD" w14:textId="15080E3F" w:rsidR="003665BF" w:rsidRDefault="00AB4924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Implementación</w:t>
            </w:r>
            <w:r w:rsidR="003665BF">
              <w:t xml:space="preserve"> de posibles métodos que permitirán el funcionamiento para el registro de venta de un medicamento</w:t>
            </w:r>
          </w:p>
          <w:p w14:paraId="776C99E0" w14:textId="67367C53" w:rsidR="003211A3" w:rsidRDefault="003211A3" w:rsidP="003665BF">
            <w:pPr>
              <w:pStyle w:val="Prrafodelista"/>
            </w:pPr>
          </w:p>
          <w:p w14:paraId="1C58187E" w14:textId="77777777" w:rsidR="003211A3" w:rsidRDefault="003211A3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7AB065D3" w14:textId="747EB8B4" w:rsidR="003211A3" w:rsidRDefault="004500C3" w:rsidP="007D75A8">
            <w:pPr>
              <w:pStyle w:val="Prrafodelista"/>
              <w:numPr>
                <w:ilvl w:val="0"/>
                <w:numId w:val="20"/>
              </w:numPr>
            </w:pPr>
            <w:r>
              <w:t xml:space="preserve">A partir del registro de medicamentos se pretende realizar la </w:t>
            </w:r>
            <w:r w:rsidR="00A45BE0">
              <w:t xml:space="preserve">implementación de la venta con lo cual basándonos en nuestro modelo de base de datos, necesitamos que el cliente y el medicamento consten en el registro sin embargo </w:t>
            </w:r>
            <w:r w:rsidR="0086748F">
              <w:t xml:space="preserve">como prueba inicial se pretende que </w:t>
            </w:r>
            <w:r w:rsidR="00503C1A">
              <w:t>únicamente</w:t>
            </w:r>
            <w:r w:rsidR="0086748F">
              <w:t xml:space="preserve"> funcione con el medicamento</w:t>
            </w:r>
          </w:p>
          <w:p w14:paraId="5C3F3780" w14:textId="77777777" w:rsidR="003211A3" w:rsidRDefault="003211A3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0041206A" w14:textId="583DE0F4" w:rsidR="003211A3" w:rsidRPr="00350CFB" w:rsidRDefault="00FA55D9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Se presento el inconveniente con la cantidad debido a que inicialmente se lo puso como un text edit, en la misma se podía digitar cualquier tipo de texto lo cual ocasiono</w:t>
            </w:r>
            <w:r w:rsidR="00AC5748">
              <w:t xml:space="preserve"> que la aplicación deje de funcionar</w:t>
            </w:r>
          </w:p>
          <w:p w14:paraId="6ABD8B98" w14:textId="0664D5AD" w:rsidR="00AC5748" w:rsidRDefault="00AC5748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tuvo problemas al obtener la cantidad ingresada en el registro de medicamento y posteriormente validar una cantidad inferior a la misma para poder realizar una venta </w:t>
            </w:r>
          </w:p>
          <w:p w14:paraId="12ACFD17" w14:textId="286B19F2" w:rsidR="00AC5748" w:rsidRPr="00350CFB" w:rsidRDefault="00AC5748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tuvo inconvenientes al momento de digitar una cantidad mayor a la registrada en el inventario </w:t>
            </w:r>
            <w:r w:rsidR="00532E7C">
              <w:t xml:space="preserve">, por lo cual se </w:t>
            </w:r>
            <w:r w:rsidR="00391034">
              <w:t>notó</w:t>
            </w:r>
            <w:r w:rsidR="00AA46EF">
              <w:t xml:space="preserve"> </w:t>
            </w:r>
            <w:r w:rsidR="00532E7C">
              <w:t>que en la misma no se están realizando las validaciones correctamente</w:t>
            </w:r>
          </w:p>
          <w:p w14:paraId="5D854019" w14:textId="77777777" w:rsidR="003211A3" w:rsidRDefault="003211A3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5BF8E4C3" w14:textId="77777777" w:rsidR="003211A3" w:rsidRDefault="003211A3" w:rsidP="007D75A8">
            <w:pPr>
              <w:rPr>
                <w:b/>
                <w:bCs/>
              </w:rPr>
            </w:pPr>
          </w:p>
          <w:p w14:paraId="766CE15B" w14:textId="55E8CCF8" w:rsidR="003211A3" w:rsidRDefault="00532E7C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Modificar las sentencias condicionales </w:t>
            </w:r>
            <w:r w:rsidR="00B311F5">
              <w:t xml:space="preserve">de tal forma que se acepten los datos </w:t>
            </w:r>
            <w:r w:rsidR="00AA46EF">
              <w:t>únicamente</w:t>
            </w:r>
            <w:r w:rsidR="00B311F5">
              <w:t xml:space="preserve"> pedidos</w:t>
            </w:r>
          </w:p>
          <w:p w14:paraId="18D3E9B4" w14:textId="71AA490B" w:rsidR="00B311F5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Modificación</w:t>
            </w:r>
            <w:r w:rsidR="00B311F5">
              <w:t xml:space="preserve"> de la actividad para que se pueda obtener la cantidad original , validarla y </w:t>
            </w:r>
            <w:r>
              <w:t>únicamente</w:t>
            </w:r>
            <w:r w:rsidR="00B311F5">
              <w:t xml:space="preserve"> restar del inventario lo solicitado</w:t>
            </w:r>
          </w:p>
          <w:p w14:paraId="4A0E5C11" w14:textId="77777777" w:rsidR="003211A3" w:rsidRDefault="003211A3" w:rsidP="007D75A8"/>
          <w:p w14:paraId="23EEC355" w14:textId="77777777" w:rsidR="003211A3" w:rsidRDefault="003211A3" w:rsidP="007D75A8"/>
          <w:p w14:paraId="19C84E7A" w14:textId="77777777" w:rsidR="003211A3" w:rsidRDefault="003211A3" w:rsidP="007D75A8"/>
        </w:tc>
      </w:tr>
    </w:tbl>
    <w:p w14:paraId="60C90DEF" w14:textId="77777777" w:rsidR="003211A3" w:rsidRDefault="003211A3" w:rsidP="003211A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11A3" w14:paraId="581C190B" w14:textId="77777777" w:rsidTr="007D75A8">
        <w:tc>
          <w:tcPr>
            <w:tcW w:w="8494" w:type="dxa"/>
            <w:shd w:val="clear" w:color="auto" w:fill="000000" w:themeFill="text1"/>
          </w:tcPr>
          <w:p w14:paraId="1C287BA5" w14:textId="77777777" w:rsidR="003211A3" w:rsidRPr="00C60FF7" w:rsidRDefault="003211A3" w:rsidP="007D75A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lastRenderedPageBreak/>
              <w:t xml:space="preserve">Observaciones </w:t>
            </w:r>
          </w:p>
        </w:tc>
      </w:tr>
      <w:tr w:rsidR="003211A3" w14:paraId="60B44890" w14:textId="77777777" w:rsidTr="007D75A8">
        <w:tc>
          <w:tcPr>
            <w:tcW w:w="8494" w:type="dxa"/>
          </w:tcPr>
          <w:p w14:paraId="48F9AC5D" w14:textId="5BBF54F5" w:rsidR="003211A3" w:rsidRDefault="003211A3" w:rsidP="007D75A8">
            <w:r>
              <w:t>.</w:t>
            </w:r>
            <w:r w:rsidR="003C3D46">
              <w:t xml:space="preserve"> Se tuvo problemas al momento de iniciar la aplicación pues la misma empezó a presentar errores de cierre </w:t>
            </w:r>
            <w:r w:rsidR="003A03A0">
              <w:t>por lo cual fue necesario deshacer ciertos cambios en esta interfaz , de tal manera que no perjudique la ejecución de otras actividades.</w:t>
            </w:r>
          </w:p>
          <w:p w14:paraId="2D563ECF" w14:textId="77777777" w:rsidR="003211A3" w:rsidRDefault="003211A3" w:rsidP="007D75A8"/>
        </w:tc>
      </w:tr>
    </w:tbl>
    <w:p w14:paraId="171B9FAC" w14:textId="77777777" w:rsidR="00C60FF7" w:rsidRDefault="00C60FF7" w:rsidP="00365A84"/>
    <w:p w14:paraId="47DE083B" w14:textId="040E5598" w:rsidR="00C72196" w:rsidRDefault="00C72196" w:rsidP="00C72196">
      <w:pPr>
        <w:pStyle w:val="Ttulo1"/>
      </w:pPr>
      <w:r>
        <w:t xml:space="preserve">Bitácora 16/01/2022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2196" w14:paraId="70D0DF0B" w14:textId="77777777" w:rsidTr="007D75A8">
        <w:tc>
          <w:tcPr>
            <w:tcW w:w="8720" w:type="dxa"/>
          </w:tcPr>
          <w:p w14:paraId="2BEE9454" w14:textId="77777777" w:rsidR="00C72196" w:rsidRDefault="00C72196" w:rsidP="007D75A8"/>
          <w:p w14:paraId="7ABD2CA2" w14:textId="77777777" w:rsidR="00C72196" w:rsidRDefault="00C72196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4666460D" w14:textId="247C1FEF" w:rsidR="00C72196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Modificación</w:t>
            </w:r>
            <w:r w:rsidR="003A03A0">
              <w:t xml:space="preserve"> de la interfaz de </w:t>
            </w:r>
            <w:r w:rsidR="0044060E">
              <w:t>usuario para el registro de compra</w:t>
            </w:r>
          </w:p>
          <w:p w14:paraId="7FA0461D" w14:textId="07CD534B" w:rsidR="0044060E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Modificación</w:t>
            </w:r>
            <w:r w:rsidR="0044060E">
              <w:t xml:space="preserve"> de métodos para que permitan el registro de una compra</w:t>
            </w:r>
          </w:p>
          <w:p w14:paraId="3AAC7B47" w14:textId="6CE01389" w:rsidR="0044060E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Modificación</w:t>
            </w:r>
            <w:r w:rsidR="0044060E">
              <w:t xml:space="preserve"> de </w:t>
            </w:r>
            <w:r w:rsidR="000253BC">
              <w:t>la clase DBHelper para corregir errores de ejecución al momento de intentar realizar algún registro</w:t>
            </w:r>
          </w:p>
          <w:p w14:paraId="5C9A3CA9" w14:textId="77777777" w:rsidR="00C72196" w:rsidRDefault="00C72196" w:rsidP="007D75A8">
            <w:pPr>
              <w:pStyle w:val="Prrafodelista"/>
              <w:numPr>
                <w:ilvl w:val="0"/>
                <w:numId w:val="17"/>
              </w:numPr>
            </w:pPr>
            <w:r w:rsidRPr="009B6079">
              <w:t>.</w:t>
            </w:r>
          </w:p>
          <w:p w14:paraId="2415F45E" w14:textId="77777777" w:rsidR="00C72196" w:rsidRDefault="00C72196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794C6CDF" w14:textId="22857708" w:rsidR="00C72196" w:rsidRDefault="00CD01EE" w:rsidP="007D75A8">
            <w:pPr>
              <w:pStyle w:val="Prrafodelista"/>
              <w:numPr>
                <w:ilvl w:val="0"/>
                <w:numId w:val="20"/>
              </w:numPr>
            </w:pPr>
            <w:r>
              <w:t xml:space="preserve">Anteriormente se había intentado realizar el registro de una venta de medicamentos, sin embargo hay que constatar que en el mismo se tiene </w:t>
            </w:r>
            <w:r w:rsidR="00C40441">
              <w:t xml:space="preserve">una tabla compuesta debido a que debe constar el cliente y el medicamento, sin embargo por motivos de pruebas </w:t>
            </w:r>
            <w:r w:rsidR="00AA46EF">
              <w:t>únicamente</w:t>
            </w:r>
            <w:r w:rsidR="00C40441">
              <w:t xml:space="preserve"> se </w:t>
            </w:r>
            <w:r w:rsidR="00AA46EF">
              <w:t>intentó</w:t>
            </w:r>
            <w:r w:rsidR="00C40441">
              <w:t xml:space="preserve"> la implementación con </w:t>
            </w:r>
            <w:r w:rsidR="0001104D">
              <w:t xml:space="preserve">las medicinas pero se tuvo inconvenientes </w:t>
            </w:r>
            <w:r w:rsidR="001755C5">
              <w:t>al momento de querer realizar la comparación de datos entre la base y lo solicitado en la venta</w:t>
            </w:r>
          </w:p>
          <w:p w14:paraId="03F9A618" w14:textId="77777777" w:rsidR="00C72196" w:rsidRDefault="00C72196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1B659C98" w14:textId="0563970B" w:rsidR="00C72196" w:rsidRPr="00350CFB" w:rsidRDefault="00E60CA2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Inconveniente entre la cantidad digitada en el registro y la cantidad requerida en la compra</w:t>
            </w:r>
          </w:p>
          <w:p w14:paraId="64831DC2" w14:textId="5EC0E7B1" w:rsidR="00DC26F3" w:rsidRPr="00350CFB" w:rsidRDefault="00E60CA2" w:rsidP="00DC26F3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Inconveniente en el text edit del nombre del medicamento pues el mismo no validaba </w:t>
            </w:r>
            <w:r w:rsidR="00A92CD7">
              <w:t xml:space="preserve">correctamente que se busque </w:t>
            </w:r>
            <w:r w:rsidR="00AA46EF">
              <w:t>únicamente</w:t>
            </w:r>
            <w:r w:rsidR="00A92CD7">
              <w:t xml:space="preserve"> l</w:t>
            </w:r>
            <w:r w:rsidR="00DC26F3">
              <w:t>as medicinas ingresadas</w:t>
            </w:r>
          </w:p>
          <w:p w14:paraId="298CC4A2" w14:textId="42EE2F30" w:rsidR="00C72196" w:rsidRDefault="00C72196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6102439C" w14:textId="77777777" w:rsidR="00DC26F3" w:rsidRDefault="00DC26F3" w:rsidP="007D75A8">
            <w:pPr>
              <w:rPr>
                <w:b/>
                <w:bCs/>
              </w:rPr>
            </w:pPr>
          </w:p>
          <w:p w14:paraId="18605511" w14:textId="46F031B0" w:rsidR="00C72196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Únicamente</w:t>
            </w:r>
            <w:r w:rsidR="00DC26F3">
              <w:t xml:space="preserve"> se solvento el problema del text edit de las medicinas </w:t>
            </w:r>
            <w:r w:rsidR="00C72196">
              <w:t>.</w:t>
            </w:r>
          </w:p>
          <w:p w14:paraId="7FBB77DF" w14:textId="37FE7A79" w:rsidR="00DC26F3" w:rsidRDefault="00DC26F3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 xml:space="preserve">Se tuvo inconveniente con las operaciones que se deberían realizar entre </w:t>
            </w:r>
            <w:r w:rsidR="00457EF4">
              <w:t>la cantidad en el registro y la cantidad requerida en la compra</w:t>
            </w:r>
          </w:p>
          <w:p w14:paraId="697A94B4" w14:textId="77777777" w:rsidR="00457EF4" w:rsidRDefault="00457EF4" w:rsidP="00457EF4">
            <w:pPr>
              <w:jc w:val="both"/>
            </w:pPr>
          </w:p>
          <w:p w14:paraId="7A760563" w14:textId="2212774F" w:rsidR="00457EF4" w:rsidRDefault="00AA46EF" w:rsidP="00457EF4">
            <w:pPr>
              <w:jc w:val="both"/>
            </w:pPr>
            <w:r>
              <w:t>Modificación</w:t>
            </w:r>
            <w:r w:rsidR="00457EF4">
              <w:t xml:space="preserve"> de la interfaz</w:t>
            </w:r>
          </w:p>
          <w:p w14:paraId="3E78726B" w14:textId="77777777" w:rsidR="00457EF4" w:rsidRDefault="00457EF4" w:rsidP="00457EF4">
            <w:pPr>
              <w:jc w:val="both"/>
            </w:pPr>
          </w:p>
          <w:p w14:paraId="45524F43" w14:textId="3394DFDF" w:rsidR="00457EF4" w:rsidRDefault="007B15BA" w:rsidP="007B15BA">
            <w:pPr>
              <w:jc w:val="center"/>
            </w:pPr>
            <w:r w:rsidRPr="007B15BA">
              <w:rPr>
                <w:noProof/>
              </w:rPr>
              <w:drawing>
                <wp:inline distT="0" distB="0" distL="0" distR="0" wp14:anchorId="715D3305" wp14:editId="1F7B2BD2">
                  <wp:extent cx="2619741" cy="609685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C3B53" w14:textId="77777777" w:rsidR="00C72196" w:rsidRDefault="00C72196" w:rsidP="007D75A8"/>
          <w:p w14:paraId="646CCA4C" w14:textId="77777777" w:rsidR="00C72196" w:rsidRDefault="00C72196" w:rsidP="007D75A8"/>
          <w:p w14:paraId="3C99BC12" w14:textId="77777777" w:rsidR="00C72196" w:rsidRDefault="00C72196" w:rsidP="007D75A8"/>
        </w:tc>
      </w:tr>
    </w:tbl>
    <w:p w14:paraId="1809A767" w14:textId="77777777" w:rsidR="00C72196" w:rsidRDefault="00C72196" w:rsidP="00C7219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2196" w14:paraId="3CCAFF69" w14:textId="77777777" w:rsidTr="007D75A8">
        <w:tc>
          <w:tcPr>
            <w:tcW w:w="8494" w:type="dxa"/>
            <w:shd w:val="clear" w:color="auto" w:fill="000000" w:themeFill="text1"/>
          </w:tcPr>
          <w:p w14:paraId="4567DE61" w14:textId="77777777" w:rsidR="00C72196" w:rsidRPr="00C60FF7" w:rsidRDefault="00C72196" w:rsidP="007D75A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C72196" w14:paraId="67439ED5" w14:textId="77777777" w:rsidTr="007D75A8">
        <w:tc>
          <w:tcPr>
            <w:tcW w:w="8494" w:type="dxa"/>
          </w:tcPr>
          <w:p w14:paraId="52B5469F" w14:textId="6EAB9F58" w:rsidR="00C72196" w:rsidRDefault="007B15BA" w:rsidP="007D75A8">
            <w:r>
              <w:t xml:space="preserve">Debido a los inconvenientes presentados y en vista de que se cumplen con los primeros requisitos el grupo seguirá trabajando para </w:t>
            </w:r>
            <w:r w:rsidR="001E58BA">
              <w:t>conseguir que la actividad registro de compra funcione correctamente</w:t>
            </w:r>
          </w:p>
          <w:p w14:paraId="0FCB7CE4" w14:textId="77777777" w:rsidR="001E58BA" w:rsidRDefault="001E58BA" w:rsidP="007D75A8"/>
          <w:p w14:paraId="16ED524B" w14:textId="4542C096" w:rsidR="001E58BA" w:rsidRDefault="001E58BA" w:rsidP="007D75A8">
            <w:r>
              <w:t xml:space="preserve">Se considera realizar mejoras a la interfaz de usuario </w:t>
            </w:r>
            <w:r w:rsidR="00CA625E">
              <w:t>para permitir una mejor visualización de los campos del cliente y el detalle del producto</w:t>
            </w:r>
          </w:p>
          <w:p w14:paraId="2089BBCB" w14:textId="77777777" w:rsidR="00CA625E" w:rsidRDefault="00CA625E" w:rsidP="007D75A8"/>
          <w:p w14:paraId="21052CF3" w14:textId="0923033F" w:rsidR="00CA625E" w:rsidRDefault="00CA625E" w:rsidP="007D75A8">
            <w:r>
              <w:t>Se conside</w:t>
            </w:r>
            <w:r w:rsidR="00B7273F">
              <w:t>ra realizar mejoras al diseño de la base de datos para facilitar la visualización del problema presentado con la actividad de compra</w:t>
            </w:r>
          </w:p>
          <w:p w14:paraId="0F6315AF" w14:textId="77777777" w:rsidR="00C72196" w:rsidRDefault="00C72196" w:rsidP="007D75A8"/>
        </w:tc>
      </w:tr>
    </w:tbl>
    <w:p w14:paraId="132D31D9" w14:textId="77777777" w:rsidR="00C72196" w:rsidRDefault="00C72196" w:rsidP="00365A84"/>
    <w:p w14:paraId="46888E15" w14:textId="35F95193" w:rsidR="00C72196" w:rsidRDefault="00C72196" w:rsidP="00C72196">
      <w:pPr>
        <w:pStyle w:val="Ttulo1"/>
      </w:pPr>
      <w:r>
        <w:t xml:space="preserve">Bitácora 17/01/2022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2196" w14:paraId="6D29E41F" w14:textId="77777777" w:rsidTr="007D75A8">
        <w:tc>
          <w:tcPr>
            <w:tcW w:w="8720" w:type="dxa"/>
          </w:tcPr>
          <w:p w14:paraId="7FBF9A1C" w14:textId="77777777" w:rsidR="00C72196" w:rsidRDefault="00C72196" w:rsidP="007D75A8"/>
          <w:p w14:paraId="7488263F" w14:textId="77777777" w:rsidR="00C72196" w:rsidRDefault="00C72196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Actividades Realizadas</w:t>
            </w:r>
            <w:r>
              <w:rPr>
                <w:b/>
                <w:bCs/>
              </w:rPr>
              <w:t>:</w:t>
            </w:r>
          </w:p>
          <w:p w14:paraId="26302551" w14:textId="11281BA0" w:rsidR="00C72196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Preparación</w:t>
            </w:r>
            <w:r w:rsidR="00E56981">
              <w:t xml:space="preserve"> final de informe</w:t>
            </w:r>
          </w:p>
          <w:p w14:paraId="20145398" w14:textId="2350EA81" w:rsidR="00C72196" w:rsidRDefault="00E56981" w:rsidP="007D75A8">
            <w:pPr>
              <w:pStyle w:val="Prrafodelista"/>
              <w:numPr>
                <w:ilvl w:val="0"/>
                <w:numId w:val="17"/>
              </w:numPr>
            </w:pPr>
            <w:r>
              <w:t>Pruebas de funcionamiento del código a presentar</w:t>
            </w:r>
          </w:p>
          <w:p w14:paraId="4686A2A3" w14:textId="1DA6E28C" w:rsidR="00E56981" w:rsidRDefault="00AA46EF" w:rsidP="007D75A8">
            <w:pPr>
              <w:pStyle w:val="Prrafodelista"/>
              <w:numPr>
                <w:ilvl w:val="0"/>
                <w:numId w:val="17"/>
              </w:numPr>
            </w:pPr>
            <w:r>
              <w:t>Preparación</w:t>
            </w:r>
            <w:r w:rsidR="00E56981">
              <w:t xml:space="preserve"> </w:t>
            </w:r>
            <w:r w:rsidR="00FE23D7">
              <w:t xml:space="preserve">y corrección de problemas que podrían presentarse en la </w:t>
            </w:r>
            <w:r>
              <w:t>ejecución</w:t>
            </w:r>
          </w:p>
          <w:p w14:paraId="46D7A66A" w14:textId="77777777" w:rsidR="00C72196" w:rsidRDefault="00C72196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Propuesta:</w:t>
            </w:r>
          </w:p>
          <w:p w14:paraId="5A181330" w14:textId="570067C4" w:rsidR="00C72196" w:rsidRDefault="007D2220" w:rsidP="007D75A8">
            <w:pPr>
              <w:pStyle w:val="Prrafodelista"/>
              <w:numPr>
                <w:ilvl w:val="0"/>
                <w:numId w:val="20"/>
              </w:numPr>
            </w:pPr>
            <w:r>
              <w:t xml:space="preserve">Debido a los cambios producidos se pondrá a prueba el código final que </w:t>
            </w:r>
            <w:r w:rsidR="00AA46EF">
              <w:t>será</w:t>
            </w:r>
            <w:r>
              <w:t xml:space="preserve"> presentado, </w:t>
            </w:r>
            <w:r w:rsidR="00AA46EF">
              <w:t>así</w:t>
            </w:r>
            <w:r>
              <w:t xml:space="preserve"> como agregar anotaciones e información tanto al informe como al logbook</w:t>
            </w:r>
            <w:r w:rsidR="00AA46EF">
              <w:t>.</w:t>
            </w:r>
          </w:p>
          <w:p w14:paraId="68A4FABE" w14:textId="77777777" w:rsidR="00C72196" w:rsidRDefault="00C72196" w:rsidP="007D75A8">
            <w:pPr>
              <w:rPr>
                <w:b/>
                <w:bCs/>
              </w:rPr>
            </w:pPr>
            <w:r w:rsidRPr="00350CFB">
              <w:rPr>
                <w:b/>
                <w:bCs/>
              </w:rPr>
              <w:t>Problemas</w:t>
            </w:r>
            <w:r>
              <w:rPr>
                <w:b/>
                <w:bCs/>
              </w:rPr>
              <w:t>:</w:t>
            </w:r>
          </w:p>
          <w:p w14:paraId="1C3430DA" w14:textId="58127E02" w:rsidR="00C72196" w:rsidRPr="00350CFB" w:rsidRDefault="007D2220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Ninguno</w:t>
            </w:r>
          </w:p>
          <w:p w14:paraId="1942EF44" w14:textId="77777777" w:rsidR="00C72196" w:rsidRDefault="00C72196" w:rsidP="007D75A8">
            <w:pPr>
              <w:rPr>
                <w:b/>
                <w:bCs/>
              </w:rPr>
            </w:pPr>
            <w:r>
              <w:rPr>
                <w:b/>
                <w:bCs/>
              </w:rPr>
              <w:t>Soluciones:</w:t>
            </w:r>
          </w:p>
          <w:p w14:paraId="6DD7BC5B" w14:textId="2615BC3A" w:rsidR="00C72196" w:rsidRDefault="00AA46EF" w:rsidP="007D75A8">
            <w:pPr>
              <w:pStyle w:val="Prrafodelista"/>
              <w:numPr>
                <w:ilvl w:val="0"/>
                <w:numId w:val="17"/>
              </w:numPr>
              <w:jc w:val="both"/>
            </w:pPr>
            <w:r>
              <w:t>Preparación</w:t>
            </w:r>
            <w:r w:rsidR="00FC1E31">
              <w:t xml:space="preserve"> correcta del </w:t>
            </w:r>
            <w:r>
              <w:t>código.</w:t>
            </w:r>
          </w:p>
          <w:p w14:paraId="0861ED2B" w14:textId="77777777" w:rsidR="00C72196" w:rsidRDefault="00C72196" w:rsidP="007D75A8"/>
          <w:p w14:paraId="2FD432B6" w14:textId="77777777" w:rsidR="00C72196" w:rsidRDefault="00C72196" w:rsidP="007D75A8"/>
          <w:p w14:paraId="7AAA2A68" w14:textId="77777777" w:rsidR="00C72196" w:rsidRDefault="00C72196" w:rsidP="007D75A8"/>
        </w:tc>
      </w:tr>
    </w:tbl>
    <w:p w14:paraId="7B215B57" w14:textId="77777777" w:rsidR="00C72196" w:rsidRDefault="00C72196" w:rsidP="00C7219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2196" w14:paraId="02035E36" w14:textId="77777777" w:rsidTr="007D75A8">
        <w:tc>
          <w:tcPr>
            <w:tcW w:w="8494" w:type="dxa"/>
            <w:shd w:val="clear" w:color="auto" w:fill="000000" w:themeFill="text1"/>
          </w:tcPr>
          <w:p w14:paraId="49BA0FF7" w14:textId="77777777" w:rsidR="00C72196" w:rsidRPr="00C60FF7" w:rsidRDefault="00C72196" w:rsidP="007D75A8">
            <w:pPr>
              <w:rPr>
                <w:rStyle w:val="nfasis"/>
                <w:b/>
              </w:rPr>
            </w:pPr>
            <w:r>
              <w:rPr>
                <w:rStyle w:val="nfasis"/>
                <w:b/>
              </w:rPr>
              <w:t xml:space="preserve">Observaciones </w:t>
            </w:r>
          </w:p>
        </w:tc>
      </w:tr>
      <w:tr w:rsidR="00C72196" w14:paraId="0FC6FA5D" w14:textId="77777777" w:rsidTr="007D75A8">
        <w:tc>
          <w:tcPr>
            <w:tcW w:w="8494" w:type="dxa"/>
          </w:tcPr>
          <w:p w14:paraId="5641EB2C" w14:textId="77777777" w:rsidR="00C72196" w:rsidRDefault="00C72196" w:rsidP="007D75A8">
            <w:r>
              <w:t>.</w:t>
            </w:r>
          </w:p>
          <w:p w14:paraId="39E7E19C" w14:textId="38E36588" w:rsidR="00C72196" w:rsidRDefault="00FC1E31" w:rsidP="007D75A8">
            <w:r>
              <w:t>Se requiere realizar mejoras en cuanto a diseño de las interfaces y de la lógica que se tiene actualmente en la aplicación, el equipo seguirá trabajando para presentar un</w:t>
            </w:r>
            <w:r w:rsidR="00D93B97">
              <w:t xml:space="preserve">a aplicación funcional en donde se cumplan todos los requisitos y en donde la lógica entre actividades </w:t>
            </w:r>
            <w:r w:rsidR="00251838">
              <w:t xml:space="preserve">sea </w:t>
            </w:r>
            <w:r w:rsidR="00AA46EF">
              <w:t>más</w:t>
            </w:r>
            <w:r w:rsidR="00251838">
              <w:t xml:space="preserve"> entendible</w:t>
            </w:r>
          </w:p>
        </w:tc>
      </w:tr>
    </w:tbl>
    <w:p w14:paraId="697EF4F7" w14:textId="77777777" w:rsidR="00C72196" w:rsidRPr="00C60FF7" w:rsidRDefault="00C72196" w:rsidP="00365A84"/>
    <w:sectPr w:rsidR="00C72196" w:rsidRPr="00C60FF7" w:rsidSect="00C60FF7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D7801" w14:textId="77777777" w:rsidR="00610FD7" w:rsidRDefault="00610FD7">
      <w:r>
        <w:separator/>
      </w:r>
    </w:p>
  </w:endnote>
  <w:endnote w:type="continuationSeparator" w:id="0">
    <w:p w14:paraId="6D1630C1" w14:textId="77777777" w:rsidR="00610FD7" w:rsidRDefault="00610FD7">
      <w:r>
        <w:continuationSeparator/>
      </w:r>
    </w:p>
  </w:endnote>
  <w:endnote w:type="continuationNotice" w:id="1">
    <w:p w14:paraId="06CD887E" w14:textId="77777777" w:rsidR="00610FD7" w:rsidRDefault="00610F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2179039"/>
      <w:docPartObj>
        <w:docPartGallery w:val="Page Numbers (Bottom of Page)"/>
        <w:docPartUnique/>
      </w:docPartObj>
    </w:sdtPr>
    <w:sdtContent>
      <w:p w14:paraId="5F074492" w14:textId="77777777" w:rsidR="0082496D" w:rsidRDefault="0082496D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34DE86A2" w14:textId="77777777" w:rsidR="00FF5BA2" w:rsidRDefault="00FF5BA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B125D" w14:textId="77777777" w:rsidR="00610FD7" w:rsidRDefault="00610FD7">
      <w:r>
        <w:separator/>
      </w:r>
    </w:p>
  </w:footnote>
  <w:footnote w:type="continuationSeparator" w:id="0">
    <w:p w14:paraId="4AEBDF32" w14:textId="77777777" w:rsidR="00610FD7" w:rsidRDefault="00610FD7">
      <w:r>
        <w:continuationSeparator/>
      </w:r>
    </w:p>
  </w:footnote>
  <w:footnote w:type="continuationNotice" w:id="1">
    <w:p w14:paraId="4F13BE80" w14:textId="77777777" w:rsidR="00610FD7" w:rsidRDefault="00610FD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4195D"/>
    <w:multiLevelType w:val="hybridMultilevel"/>
    <w:tmpl w:val="FFFFFFFF"/>
    <w:lvl w:ilvl="0" w:tplc="8E6400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4478A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460A5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501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C4E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D81E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A2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CC7F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AC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D5FD7"/>
    <w:multiLevelType w:val="hybridMultilevel"/>
    <w:tmpl w:val="2A58EE40"/>
    <w:lvl w:ilvl="0" w:tplc="0EA42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2FEFB0C"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10459"/>
    <w:multiLevelType w:val="hybridMultilevel"/>
    <w:tmpl w:val="FFFFFFFF"/>
    <w:lvl w:ilvl="0" w:tplc="F3C683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ACA2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A0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2417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24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64D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2EAD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7C93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EA7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11F05"/>
    <w:multiLevelType w:val="hybridMultilevel"/>
    <w:tmpl w:val="FFFFFFFF"/>
    <w:lvl w:ilvl="0" w:tplc="7F4870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5061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A1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7C97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48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C2C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188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63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5C8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2181F"/>
    <w:multiLevelType w:val="hybridMultilevel"/>
    <w:tmpl w:val="FFFFFFFF"/>
    <w:lvl w:ilvl="0" w:tplc="3C5AB8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03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5426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45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F6D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9EAB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6C0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42CE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A45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135C7A"/>
    <w:multiLevelType w:val="hybridMultilevel"/>
    <w:tmpl w:val="FFFFFFFF"/>
    <w:lvl w:ilvl="0" w:tplc="D7B6FB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64D8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BE6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AF6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EE2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AA5D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48D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404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843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D4E84"/>
    <w:multiLevelType w:val="hybridMultilevel"/>
    <w:tmpl w:val="FFFFFFFF"/>
    <w:lvl w:ilvl="0" w:tplc="C99608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8FCCF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0243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F66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0F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6CF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4089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7E20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5C07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66CAC"/>
    <w:multiLevelType w:val="hybridMultilevel"/>
    <w:tmpl w:val="FFFFFFFF"/>
    <w:lvl w:ilvl="0" w:tplc="C08EA8B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59EB86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E93A16A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AFFE23E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9D66BD3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AA41ED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B0E1F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4D2BC0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5DCE349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07735A6"/>
    <w:multiLevelType w:val="hybridMultilevel"/>
    <w:tmpl w:val="FFFFFFFF"/>
    <w:lvl w:ilvl="0" w:tplc="A7563C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C522B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7659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C660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684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244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1C6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EC6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246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B34A9"/>
    <w:multiLevelType w:val="hybridMultilevel"/>
    <w:tmpl w:val="FFFFFFFF"/>
    <w:lvl w:ilvl="0" w:tplc="D924E0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AB1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0FF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3ED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FE41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47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FAE8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822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6CB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203FA"/>
    <w:multiLevelType w:val="hybridMultilevel"/>
    <w:tmpl w:val="FFFFFFFF"/>
    <w:lvl w:ilvl="0" w:tplc="8B4429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540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1AD9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46B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81E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0C0A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908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007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DAE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D1A81"/>
    <w:multiLevelType w:val="hybridMultilevel"/>
    <w:tmpl w:val="FFFFFFFF"/>
    <w:lvl w:ilvl="0" w:tplc="0C9AE6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209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2A0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A4C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6CE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8F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2623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C9E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468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92208"/>
    <w:multiLevelType w:val="hybridMultilevel"/>
    <w:tmpl w:val="8362BE6A"/>
    <w:lvl w:ilvl="0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2A2EA2"/>
    <w:multiLevelType w:val="hybridMultilevel"/>
    <w:tmpl w:val="5588A77E"/>
    <w:lvl w:ilvl="0" w:tplc="0EA42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7359F2"/>
    <w:multiLevelType w:val="hybridMultilevel"/>
    <w:tmpl w:val="FFFFFFFF"/>
    <w:lvl w:ilvl="0" w:tplc="ACCED6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A1C0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E2B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FCD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E2B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3E34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A5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E49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240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1F3396"/>
    <w:multiLevelType w:val="hybridMultilevel"/>
    <w:tmpl w:val="FFFFFFFF"/>
    <w:lvl w:ilvl="0" w:tplc="5DA4F11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7A1C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22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7077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7EFE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780D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A14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726A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1C5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607AD"/>
    <w:multiLevelType w:val="hybridMultilevel"/>
    <w:tmpl w:val="FFFFFFFF"/>
    <w:lvl w:ilvl="0" w:tplc="50985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0CAE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30C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7EB6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66A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E65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AED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1CA8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630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06AF8"/>
    <w:multiLevelType w:val="hybridMultilevel"/>
    <w:tmpl w:val="069A9AE6"/>
    <w:lvl w:ilvl="0" w:tplc="0EA42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9F2ED2"/>
    <w:multiLevelType w:val="hybridMultilevel"/>
    <w:tmpl w:val="FFFFFFFF"/>
    <w:lvl w:ilvl="0" w:tplc="D0F4DB0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96849BC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DD2000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824261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EFA72C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BAA73B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926095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3C2EE62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742E7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8D14A8D"/>
    <w:multiLevelType w:val="hybridMultilevel"/>
    <w:tmpl w:val="FFFFFFFF"/>
    <w:lvl w:ilvl="0" w:tplc="FFFFFFFF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CE120082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2C9EE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32C5E7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CA6118A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36E07E1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6E949B4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768412AE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D92EF6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91B62BE"/>
    <w:multiLevelType w:val="hybridMultilevel"/>
    <w:tmpl w:val="FFFFFFFF"/>
    <w:lvl w:ilvl="0" w:tplc="C88E942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2DAA0F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8DCA25D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E7CA6D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0C2AF42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27CC1A2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472653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89416A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C38BD4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C7C078B"/>
    <w:multiLevelType w:val="hybridMultilevel"/>
    <w:tmpl w:val="8E524D4A"/>
    <w:lvl w:ilvl="0" w:tplc="0EA429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054CF9"/>
    <w:multiLevelType w:val="hybridMultilevel"/>
    <w:tmpl w:val="FFFFFFFF"/>
    <w:lvl w:ilvl="0" w:tplc="71BE0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FC4E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4AE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6CB9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49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E6E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C6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68A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07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A22138"/>
    <w:multiLevelType w:val="hybridMultilevel"/>
    <w:tmpl w:val="FFFFFFFF"/>
    <w:lvl w:ilvl="0" w:tplc="414EACE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90D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4E7B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084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A21F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406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C39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A60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0F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1C686F"/>
    <w:multiLevelType w:val="hybridMultilevel"/>
    <w:tmpl w:val="FFFFFFFF"/>
    <w:lvl w:ilvl="0" w:tplc="605AE5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416C2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DA78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2C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DEC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920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B48F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4E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E61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0B26E8"/>
    <w:multiLevelType w:val="hybridMultilevel"/>
    <w:tmpl w:val="FFFFFFFF"/>
    <w:lvl w:ilvl="0" w:tplc="85441F9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A4815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A4A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18E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D81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847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FC7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F8B2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48CA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051EF1"/>
    <w:multiLevelType w:val="hybridMultilevel"/>
    <w:tmpl w:val="80384474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AD34E25"/>
    <w:multiLevelType w:val="hybridMultilevel"/>
    <w:tmpl w:val="FFFFFFFF"/>
    <w:lvl w:ilvl="0" w:tplc="2F7E4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B43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8C9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F02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EF3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2E8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60B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CA86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E87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8F4D6F"/>
    <w:multiLevelType w:val="hybridMultilevel"/>
    <w:tmpl w:val="FFFFFFFF"/>
    <w:lvl w:ilvl="0" w:tplc="9B48A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34A43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C25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34F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10A7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7630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F27F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645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E48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23"/>
  </w:num>
  <w:num w:numId="4">
    <w:abstractNumId w:val="27"/>
  </w:num>
  <w:num w:numId="5">
    <w:abstractNumId w:val="6"/>
  </w:num>
  <w:num w:numId="6">
    <w:abstractNumId w:val="16"/>
  </w:num>
  <w:num w:numId="7">
    <w:abstractNumId w:val="22"/>
  </w:num>
  <w:num w:numId="8">
    <w:abstractNumId w:val="8"/>
  </w:num>
  <w:num w:numId="9">
    <w:abstractNumId w:val="14"/>
  </w:num>
  <w:num w:numId="10">
    <w:abstractNumId w:val="4"/>
  </w:num>
  <w:num w:numId="11">
    <w:abstractNumId w:val="2"/>
  </w:num>
  <w:num w:numId="12">
    <w:abstractNumId w:val="0"/>
  </w:num>
  <w:num w:numId="13">
    <w:abstractNumId w:val="5"/>
  </w:num>
  <w:num w:numId="14">
    <w:abstractNumId w:val="7"/>
  </w:num>
  <w:num w:numId="15">
    <w:abstractNumId w:val="28"/>
  </w:num>
  <w:num w:numId="16">
    <w:abstractNumId w:val="18"/>
  </w:num>
  <w:num w:numId="17">
    <w:abstractNumId w:val="1"/>
  </w:num>
  <w:num w:numId="18">
    <w:abstractNumId w:val="21"/>
  </w:num>
  <w:num w:numId="19">
    <w:abstractNumId w:val="17"/>
  </w:num>
  <w:num w:numId="20">
    <w:abstractNumId w:val="13"/>
  </w:num>
  <w:num w:numId="21">
    <w:abstractNumId w:val="12"/>
  </w:num>
  <w:num w:numId="22">
    <w:abstractNumId w:val="26"/>
  </w:num>
  <w:num w:numId="23">
    <w:abstractNumId w:val="20"/>
  </w:num>
  <w:num w:numId="24">
    <w:abstractNumId w:val="19"/>
  </w:num>
  <w:num w:numId="25">
    <w:abstractNumId w:val="11"/>
  </w:num>
  <w:num w:numId="26">
    <w:abstractNumId w:val="25"/>
  </w:num>
  <w:num w:numId="27">
    <w:abstractNumId w:val="15"/>
  </w:num>
  <w:num w:numId="28">
    <w:abstractNumId w:val="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F7"/>
    <w:rsid w:val="000030B0"/>
    <w:rsid w:val="000058E4"/>
    <w:rsid w:val="000061A4"/>
    <w:rsid w:val="0001104D"/>
    <w:rsid w:val="00011844"/>
    <w:rsid w:val="0001329E"/>
    <w:rsid w:val="00017528"/>
    <w:rsid w:val="000205E9"/>
    <w:rsid w:val="00022D27"/>
    <w:rsid w:val="000239D7"/>
    <w:rsid w:val="00023F7C"/>
    <w:rsid w:val="000249FF"/>
    <w:rsid w:val="000253BC"/>
    <w:rsid w:val="000377A4"/>
    <w:rsid w:val="00040029"/>
    <w:rsid w:val="000408E5"/>
    <w:rsid w:val="000453DE"/>
    <w:rsid w:val="00050E0E"/>
    <w:rsid w:val="0005168A"/>
    <w:rsid w:val="0005241F"/>
    <w:rsid w:val="0005651A"/>
    <w:rsid w:val="00056F4B"/>
    <w:rsid w:val="00057048"/>
    <w:rsid w:val="00057E1C"/>
    <w:rsid w:val="00057E4B"/>
    <w:rsid w:val="00057EEA"/>
    <w:rsid w:val="000640C9"/>
    <w:rsid w:val="00066A1D"/>
    <w:rsid w:val="00067ECF"/>
    <w:rsid w:val="00071527"/>
    <w:rsid w:val="00071CB5"/>
    <w:rsid w:val="00071F23"/>
    <w:rsid w:val="00075202"/>
    <w:rsid w:val="000758DF"/>
    <w:rsid w:val="00077D3E"/>
    <w:rsid w:val="00083ED1"/>
    <w:rsid w:val="00084778"/>
    <w:rsid w:val="00084E14"/>
    <w:rsid w:val="0008735E"/>
    <w:rsid w:val="000877E9"/>
    <w:rsid w:val="00087EA9"/>
    <w:rsid w:val="0009140E"/>
    <w:rsid w:val="00092C68"/>
    <w:rsid w:val="00093633"/>
    <w:rsid w:val="00096570"/>
    <w:rsid w:val="000A5454"/>
    <w:rsid w:val="000A58D0"/>
    <w:rsid w:val="000A5919"/>
    <w:rsid w:val="000A75D2"/>
    <w:rsid w:val="000B0D3B"/>
    <w:rsid w:val="000B1D98"/>
    <w:rsid w:val="000B6F64"/>
    <w:rsid w:val="000B7348"/>
    <w:rsid w:val="000C0582"/>
    <w:rsid w:val="000C1820"/>
    <w:rsid w:val="000C42D3"/>
    <w:rsid w:val="000C5D28"/>
    <w:rsid w:val="000C618D"/>
    <w:rsid w:val="000C7917"/>
    <w:rsid w:val="000D0C68"/>
    <w:rsid w:val="000D4684"/>
    <w:rsid w:val="000D4BFD"/>
    <w:rsid w:val="000D526F"/>
    <w:rsid w:val="000D57A7"/>
    <w:rsid w:val="000D5C95"/>
    <w:rsid w:val="000D6D91"/>
    <w:rsid w:val="000E32E5"/>
    <w:rsid w:val="000E65C6"/>
    <w:rsid w:val="000E6FE1"/>
    <w:rsid w:val="000F2133"/>
    <w:rsid w:val="000F4CA2"/>
    <w:rsid w:val="000F54EE"/>
    <w:rsid w:val="000F6CAD"/>
    <w:rsid w:val="000F70A2"/>
    <w:rsid w:val="000F7A38"/>
    <w:rsid w:val="00102696"/>
    <w:rsid w:val="00103117"/>
    <w:rsid w:val="0011250D"/>
    <w:rsid w:val="001209A3"/>
    <w:rsid w:val="00125F2A"/>
    <w:rsid w:val="00127BD9"/>
    <w:rsid w:val="00127F00"/>
    <w:rsid w:val="00131540"/>
    <w:rsid w:val="00131BF3"/>
    <w:rsid w:val="00133348"/>
    <w:rsid w:val="00134D27"/>
    <w:rsid w:val="001357EF"/>
    <w:rsid w:val="00136B35"/>
    <w:rsid w:val="00144824"/>
    <w:rsid w:val="00144FC5"/>
    <w:rsid w:val="00145258"/>
    <w:rsid w:val="00145837"/>
    <w:rsid w:val="00152445"/>
    <w:rsid w:val="00152DFE"/>
    <w:rsid w:val="00154604"/>
    <w:rsid w:val="00155F88"/>
    <w:rsid w:val="00162198"/>
    <w:rsid w:val="001635CA"/>
    <w:rsid w:val="0016549F"/>
    <w:rsid w:val="00166203"/>
    <w:rsid w:val="00170D54"/>
    <w:rsid w:val="001721F0"/>
    <w:rsid w:val="001736C2"/>
    <w:rsid w:val="001755C5"/>
    <w:rsid w:val="0017689B"/>
    <w:rsid w:val="00177BD8"/>
    <w:rsid w:val="00180C22"/>
    <w:rsid w:val="00183301"/>
    <w:rsid w:val="00184347"/>
    <w:rsid w:val="00185CE7"/>
    <w:rsid w:val="00190325"/>
    <w:rsid w:val="0019238B"/>
    <w:rsid w:val="0019308A"/>
    <w:rsid w:val="00196EAB"/>
    <w:rsid w:val="001A6C6D"/>
    <w:rsid w:val="001A716B"/>
    <w:rsid w:val="001B17DF"/>
    <w:rsid w:val="001B43F6"/>
    <w:rsid w:val="001B47C3"/>
    <w:rsid w:val="001B5BFC"/>
    <w:rsid w:val="001B7508"/>
    <w:rsid w:val="001C1427"/>
    <w:rsid w:val="001C2A08"/>
    <w:rsid w:val="001C669C"/>
    <w:rsid w:val="001D6C19"/>
    <w:rsid w:val="001D7ED0"/>
    <w:rsid w:val="001E111B"/>
    <w:rsid w:val="001E2441"/>
    <w:rsid w:val="001E366B"/>
    <w:rsid w:val="001E58BA"/>
    <w:rsid w:val="001E67F5"/>
    <w:rsid w:val="001F18CE"/>
    <w:rsid w:val="001F21B2"/>
    <w:rsid w:val="001F4D28"/>
    <w:rsid w:val="001F7B6C"/>
    <w:rsid w:val="001F7B6F"/>
    <w:rsid w:val="00200504"/>
    <w:rsid w:val="00201683"/>
    <w:rsid w:val="00204A79"/>
    <w:rsid w:val="00206C80"/>
    <w:rsid w:val="002108E5"/>
    <w:rsid w:val="00212C67"/>
    <w:rsid w:val="00220CA7"/>
    <w:rsid w:val="00222324"/>
    <w:rsid w:val="00224A50"/>
    <w:rsid w:val="002250AF"/>
    <w:rsid w:val="002264B3"/>
    <w:rsid w:val="00227AAE"/>
    <w:rsid w:val="00231FBE"/>
    <w:rsid w:val="002333B9"/>
    <w:rsid w:val="00233DEC"/>
    <w:rsid w:val="00233E85"/>
    <w:rsid w:val="00235C65"/>
    <w:rsid w:val="002360AA"/>
    <w:rsid w:val="00242093"/>
    <w:rsid w:val="00245109"/>
    <w:rsid w:val="0025075A"/>
    <w:rsid w:val="00250DAE"/>
    <w:rsid w:val="00250DDA"/>
    <w:rsid w:val="00251838"/>
    <w:rsid w:val="002571BF"/>
    <w:rsid w:val="002620C7"/>
    <w:rsid w:val="00264A43"/>
    <w:rsid w:val="00267ED9"/>
    <w:rsid w:val="0027098A"/>
    <w:rsid w:val="00273A2D"/>
    <w:rsid w:val="002825D4"/>
    <w:rsid w:val="002832F5"/>
    <w:rsid w:val="0028506D"/>
    <w:rsid w:val="00285182"/>
    <w:rsid w:val="00290E29"/>
    <w:rsid w:val="0029385C"/>
    <w:rsid w:val="00293E78"/>
    <w:rsid w:val="002A1A54"/>
    <w:rsid w:val="002A1B2E"/>
    <w:rsid w:val="002A5459"/>
    <w:rsid w:val="002A658E"/>
    <w:rsid w:val="002A72BE"/>
    <w:rsid w:val="002B2A05"/>
    <w:rsid w:val="002B3283"/>
    <w:rsid w:val="002B6014"/>
    <w:rsid w:val="002C04EE"/>
    <w:rsid w:val="002C2042"/>
    <w:rsid w:val="002C62AB"/>
    <w:rsid w:val="002C7B18"/>
    <w:rsid w:val="002D298C"/>
    <w:rsid w:val="002D303A"/>
    <w:rsid w:val="002D7537"/>
    <w:rsid w:val="002E5FDD"/>
    <w:rsid w:val="002F0145"/>
    <w:rsid w:val="002F396E"/>
    <w:rsid w:val="002F3C05"/>
    <w:rsid w:val="002F4525"/>
    <w:rsid w:val="002F7D25"/>
    <w:rsid w:val="003033DC"/>
    <w:rsid w:val="0030408C"/>
    <w:rsid w:val="0030727B"/>
    <w:rsid w:val="003100F3"/>
    <w:rsid w:val="00315154"/>
    <w:rsid w:val="00316C61"/>
    <w:rsid w:val="00321196"/>
    <w:rsid w:val="003211A3"/>
    <w:rsid w:val="00322114"/>
    <w:rsid w:val="003321FF"/>
    <w:rsid w:val="00334C38"/>
    <w:rsid w:val="00337098"/>
    <w:rsid w:val="00341407"/>
    <w:rsid w:val="00343016"/>
    <w:rsid w:val="00343657"/>
    <w:rsid w:val="00345ED4"/>
    <w:rsid w:val="00346397"/>
    <w:rsid w:val="00350CFB"/>
    <w:rsid w:val="00350FBA"/>
    <w:rsid w:val="00353BDE"/>
    <w:rsid w:val="00353BEA"/>
    <w:rsid w:val="00355199"/>
    <w:rsid w:val="003560B2"/>
    <w:rsid w:val="0036220F"/>
    <w:rsid w:val="00365A84"/>
    <w:rsid w:val="003663FA"/>
    <w:rsid w:val="003665BF"/>
    <w:rsid w:val="00367508"/>
    <w:rsid w:val="0037051A"/>
    <w:rsid w:val="00371364"/>
    <w:rsid w:val="003732E6"/>
    <w:rsid w:val="00376EE7"/>
    <w:rsid w:val="00377424"/>
    <w:rsid w:val="0038114F"/>
    <w:rsid w:val="00384811"/>
    <w:rsid w:val="0038572A"/>
    <w:rsid w:val="00385BEB"/>
    <w:rsid w:val="00387A5E"/>
    <w:rsid w:val="00387E9F"/>
    <w:rsid w:val="003905BA"/>
    <w:rsid w:val="00391034"/>
    <w:rsid w:val="00391FA9"/>
    <w:rsid w:val="00395368"/>
    <w:rsid w:val="0039685C"/>
    <w:rsid w:val="003972BD"/>
    <w:rsid w:val="00397995"/>
    <w:rsid w:val="003A009C"/>
    <w:rsid w:val="003A03A0"/>
    <w:rsid w:val="003A3C4E"/>
    <w:rsid w:val="003B0287"/>
    <w:rsid w:val="003C3D46"/>
    <w:rsid w:val="003C61E9"/>
    <w:rsid w:val="003D1829"/>
    <w:rsid w:val="003D4F97"/>
    <w:rsid w:val="003D6A43"/>
    <w:rsid w:val="003E3F7B"/>
    <w:rsid w:val="003E4502"/>
    <w:rsid w:val="003E6179"/>
    <w:rsid w:val="003E6ADE"/>
    <w:rsid w:val="003F2749"/>
    <w:rsid w:val="003F64C1"/>
    <w:rsid w:val="00401B47"/>
    <w:rsid w:val="0040749E"/>
    <w:rsid w:val="00411B1F"/>
    <w:rsid w:val="00412661"/>
    <w:rsid w:val="00412A27"/>
    <w:rsid w:val="004130BE"/>
    <w:rsid w:val="00413E2E"/>
    <w:rsid w:val="00416B52"/>
    <w:rsid w:val="0042144C"/>
    <w:rsid w:val="00424FE6"/>
    <w:rsid w:val="00425E45"/>
    <w:rsid w:val="0043049F"/>
    <w:rsid w:val="00430CC8"/>
    <w:rsid w:val="00431D9B"/>
    <w:rsid w:val="00432556"/>
    <w:rsid w:val="00433AE2"/>
    <w:rsid w:val="0044060E"/>
    <w:rsid w:val="00442678"/>
    <w:rsid w:val="00443E4E"/>
    <w:rsid w:val="004500C3"/>
    <w:rsid w:val="0045233D"/>
    <w:rsid w:val="00452C55"/>
    <w:rsid w:val="00453A8E"/>
    <w:rsid w:val="00457EF4"/>
    <w:rsid w:val="004619FF"/>
    <w:rsid w:val="004670A5"/>
    <w:rsid w:val="00470EB5"/>
    <w:rsid w:val="004713C3"/>
    <w:rsid w:val="00473A94"/>
    <w:rsid w:val="00476730"/>
    <w:rsid w:val="00480EF2"/>
    <w:rsid w:val="00481BCC"/>
    <w:rsid w:val="00484BCD"/>
    <w:rsid w:val="004852A2"/>
    <w:rsid w:val="004855B1"/>
    <w:rsid w:val="0048682E"/>
    <w:rsid w:val="00493F51"/>
    <w:rsid w:val="00495A13"/>
    <w:rsid w:val="00497306"/>
    <w:rsid w:val="004A1A62"/>
    <w:rsid w:val="004A2BCC"/>
    <w:rsid w:val="004A543D"/>
    <w:rsid w:val="004B222B"/>
    <w:rsid w:val="004B3054"/>
    <w:rsid w:val="004C4456"/>
    <w:rsid w:val="004C49F5"/>
    <w:rsid w:val="004D0E66"/>
    <w:rsid w:val="004D1354"/>
    <w:rsid w:val="004D2665"/>
    <w:rsid w:val="004D287E"/>
    <w:rsid w:val="004D3506"/>
    <w:rsid w:val="004D3BC7"/>
    <w:rsid w:val="004D6360"/>
    <w:rsid w:val="004D6478"/>
    <w:rsid w:val="004D69BB"/>
    <w:rsid w:val="004E661D"/>
    <w:rsid w:val="004F1CE9"/>
    <w:rsid w:val="004F333E"/>
    <w:rsid w:val="004F3496"/>
    <w:rsid w:val="004F53AA"/>
    <w:rsid w:val="004F718A"/>
    <w:rsid w:val="005004C1"/>
    <w:rsid w:val="00500533"/>
    <w:rsid w:val="00501068"/>
    <w:rsid w:val="00501841"/>
    <w:rsid w:val="00503426"/>
    <w:rsid w:val="00503C1A"/>
    <w:rsid w:val="0051065C"/>
    <w:rsid w:val="00510BF9"/>
    <w:rsid w:val="00510D9D"/>
    <w:rsid w:val="00514F83"/>
    <w:rsid w:val="00515C85"/>
    <w:rsid w:val="00515E28"/>
    <w:rsid w:val="005175CD"/>
    <w:rsid w:val="005308A4"/>
    <w:rsid w:val="0053190F"/>
    <w:rsid w:val="00532E7C"/>
    <w:rsid w:val="00533674"/>
    <w:rsid w:val="00536705"/>
    <w:rsid w:val="00537E8B"/>
    <w:rsid w:val="00542B3A"/>
    <w:rsid w:val="00545A4D"/>
    <w:rsid w:val="00547EDF"/>
    <w:rsid w:val="005514E6"/>
    <w:rsid w:val="005522FE"/>
    <w:rsid w:val="00553643"/>
    <w:rsid w:val="00555416"/>
    <w:rsid w:val="00557357"/>
    <w:rsid w:val="00557489"/>
    <w:rsid w:val="00560191"/>
    <w:rsid w:val="00565B46"/>
    <w:rsid w:val="0056760E"/>
    <w:rsid w:val="00570967"/>
    <w:rsid w:val="00570E85"/>
    <w:rsid w:val="00576439"/>
    <w:rsid w:val="005805E3"/>
    <w:rsid w:val="00580885"/>
    <w:rsid w:val="005838DB"/>
    <w:rsid w:val="0058397E"/>
    <w:rsid w:val="00584D37"/>
    <w:rsid w:val="005944DE"/>
    <w:rsid w:val="005A0C4E"/>
    <w:rsid w:val="005A0D61"/>
    <w:rsid w:val="005A1413"/>
    <w:rsid w:val="005A7E9F"/>
    <w:rsid w:val="005B2E3B"/>
    <w:rsid w:val="005B3652"/>
    <w:rsid w:val="005B4446"/>
    <w:rsid w:val="005C628C"/>
    <w:rsid w:val="005C733C"/>
    <w:rsid w:val="005C79BC"/>
    <w:rsid w:val="005C7C43"/>
    <w:rsid w:val="005D31E7"/>
    <w:rsid w:val="005D3677"/>
    <w:rsid w:val="005E59FE"/>
    <w:rsid w:val="005F0082"/>
    <w:rsid w:val="005F0127"/>
    <w:rsid w:val="005F62F9"/>
    <w:rsid w:val="00602177"/>
    <w:rsid w:val="006067E8"/>
    <w:rsid w:val="00606805"/>
    <w:rsid w:val="00607378"/>
    <w:rsid w:val="00610FD7"/>
    <w:rsid w:val="00612945"/>
    <w:rsid w:val="00616A2D"/>
    <w:rsid w:val="006170FB"/>
    <w:rsid w:val="00622223"/>
    <w:rsid w:val="00624A3F"/>
    <w:rsid w:val="00625644"/>
    <w:rsid w:val="00625BF8"/>
    <w:rsid w:val="00627A2D"/>
    <w:rsid w:val="00632701"/>
    <w:rsid w:val="006327D0"/>
    <w:rsid w:val="00633E4E"/>
    <w:rsid w:val="0064073E"/>
    <w:rsid w:val="00642EE0"/>
    <w:rsid w:val="006465B3"/>
    <w:rsid w:val="006503D6"/>
    <w:rsid w:val="00652F27"/>
    <w:rsid w:val="006535FF"/>
    <w:rsid w:val="00654904"/>
    <w:rsid w:val="00655F9B"/>
    <w:rsid w:val="006611D8"/>
    <w:rsid w:val="0066370B"/>
    <w:rsid w:val="00664D65"/>
    <w:rsid w:val="00666720"/>
    <w:rsid w:val="00671419"/>
    <w:rsid w:val="00671732"/>
    <w:rsid w:val="00673DD3"/>
    <w:rsid w:val="0067756B"/>
    <w:rsid w:val="006809AE"/>
    <w:rsid w:val="00680DF5"/>
    <w:rsid w:val="0068182A"/>
    <w:rsid w:val="006845C6"/>
    <w:rsid w:val="00684A11"/>
    <w:rsid w:val="006914BC"/>
    <w:rsid w:val="00694DCE"/>
    <w:rsid w:val="006954BD"/>
    <w:rsid w:val="006A6BBC"/>
    <w:rsid w:val="006A70C8"/>
    <w:rsid w:val="006B0A10"/>
    <w:rsid w:val="006B2C5C"/>
    <w:rsid w:val="006B5285"/>
    <w:rsid w:val="006C226B"/>
    <w:rsid w:val="006C349E"/>
    <w:rsid w:val="006C5BCC"/>
    <w:rsid w:val="006D2B23"/>
    <w:rsid w:val="006D3FA7"/>
    <w:rsid w:val="006D45B7"/>
    <w:rsid w:val="006D6573"/>
    <w:rsid w:val="006D69D0"/>
    <w:rsid w:val="006D799D"/>
    <w:rsid w:val="006E079D"/>
    <w:rsid w:val="006E1025"/>
    <w:rsid w:val="006E3D88"/>
    <w:rsid w:val="006E48CB"/>
    <w:rsid w:val="006E667F"/>
    <w:rsid w:val="006F3089"/>
    <w:rsid w:val="006F54C2"/>
    <w:rsid w:val="006F6E49"/>
    <w:rsid w:val="00704A2B"/>
    <w:rsid w:val="00707D12"/>
    <w:rsid w:val="00710D8E"/>
    <w:rsid w:val="00711A4F"/>
    <w:rsid w:val="00711EE7"/>
    <w:rsid w:val="00713587"/>
    <w:rsid w:val="00722D0B"/>
    <w:rsid w:val="00723509"/>
    <w:rsid w:val="00726989"/>
    <w:rsid w:val="00727561"/>
    <w:rsid w:val="007278E7"/>
    <w:rsid w:val="007308C2"/>
    <w:rsid w:val="00733088"/>
    <w:rsid w:val="0073356C"/>
    <w:rsid w:val="007400AF"/>
    <w:rsid w:val="00740A5A"/>
    <w:rsid w:val="00746484"/>
    <w:rsid w:val="00750D5D"/>
    <w:rsid w:val="007525EC"/>
    <w:rsid w:val="007533C6"/>
    <w:rsid w:val="007550E6"/>
    <w:rsid w:val="00756B89"/>
    <w:rsid w:val="00757838"/>
    <w:rsid w:val="00761F5E"/>
    <w:rsid w:val="00767C84"/>
    <w:rsid w:val="007701DA"/>
    <w:rsid w:val="007734D2"/>
    <w:rsid w:val="00781327"/>
    <w:rsid w:val="00781B33"/>
    <w:rsid w:val="00781E84"/>
    <w:rsid w:val="00790257"/>
    <w:rsid w:val="00795A26"/>
    <w:rsid w:val="0079610F"/>
    <w:rsid w:val="007A3434"/>
    <w:rsid w:val="007A3465"/>
    <w:rsid w:val="007A3A7A"/>
    <w:rsid w:val="007A3F23"/>
    <w:rsid w:val="007A644C"/>
    <w:rsid w:val="007B0013"/>
    <w:rsid w:val="007B15BA"/>
    <w:rsid w:val="007B3AF1"/>
    <w:rsid w:val="007C0297"/>
    <w:rsid w:val="007C2AC4"/>
    <w:rsid w:val="007C30A8"/>
    <w:rsid w:val="007C42CD"/>
    <w:rsid w:val="007D0B38"/>
    <w:rsid w:val="007D1BEE"/>
    <w:rsid w:val="007D2220"/>
    <w:rsid w:val="007D5693"/>
    <w:rsid w:val="007D5C26"/>
    <w:rsid w:val="007D6515"/>
    <w:rsid w:val="007D74B0"/>
    <w:rsid w:val="007D75A8"/>
    <w:rsid w:val="007E20DA"/>
    <w:rsid w:val="007F0680"/>
    <w:rsid w:val="007F43C1"/>
    <w:rsid w:val="008017C5"/>
    <w:rsid w:val="008020DB"/>
    <w:rsid w:val="008040DE"/>
    <w:rsid w:val="00810849"/>
    <w:rsid w:val="0081751C"/>
    <w:rsid w:val="0082206B"/>
    <w:rsid w:val="0082496D"/>
    <w:rsid w:val="0082780E"/>
    <w:rsid w:val="0083186E"/>
    <w:rsid w:val="0083361E"/>
    <w:rsid w:val="00836C13"/>
    <w:rsid w:val="00837760"/>
    <w:rsid w:val="00840838"/>
    <w:rsid w:val="00841089"/>
    <w:rsid w:val="00843C0A"/>
    <w:rsid w:val="00843E04"/>
    <w:rsid w:val="0084470E"/>
    <w:rsid w:val="008459EC"/>
    <w:rsid w:val="008509FA"/>
    <w:rsid w:val="00854602"/>
    <w:rsid w:val="0085743A"/>
    <w:rsid w:val="00860908"/>
    <w:rsid w:val="00863D53"/>
    <w:rsid w:val="008646F1"/>
    <w:rsid w:val="0086748F"/>
    <w:rsid w:val="00870F09"/>
    <w:rsid w:val="008734C2"/>
    <w:rsid w:val="00875915"/>
    <w:rsid w:val="00880E99"/>
    <w:rsid w:val="00881EDA"/>
    <w:rsid w:val="008820AF"/>
    <w:rsid w:val="00884424"/>
    <w:rsid w:val="00884CBD"/>
    <w:rsid w:val="00884F7B"/>
    <w:rsid w:val="0088547C"/>
    <w:rsid w:val="00885F27"/>
    <w:rsid w:val="0088778C"/>
    <w:rsid w:val="00887840"/>
    <w:rsid w:val="00891577"/>
    <w:rsid w:val="008924B2"/>
    <w:rsid w:val="00894916"/>
    <w:rsid w:val="00895894"/>
    <w:rsid w:val="008A0245"/>
    <w:rsid w:val="008B43A0"/>
    <w:rsid w:val="008B64FE"/>
    <w:rsid w:val="008B6E33"/>
    <w:rsid w:val="008C023F"/>
    <w:rsid w:val="008C31C2"/>
    <w:rsid w:val="008C62ED"/>
    <w:rsid w:val="008D1455"/>
    <w:rsid w:val="008D187F"/>
    <w:rsid w:val="008D1B72"/>
    <w:rsid w:val="008D27F3"/>
    <w:rsid w:val="008D28F4"/>
    <w:rsid w:val="008D7876"/>
    <w:rsid w:val="008D7B2D"/>
    <w:rsid w:val="008E035D"/>
    <w:rsid w:val="008E5AE7"/>
    <w:rsid w:val="008F20A2"/>
    <w:rsid w:val="00901CD5"/>
    <w:rsid w:val="0090555E"/>
    <w:rsid w:val="00913EF6"/>
    <w:rsid w:val="00915514"/>
    <w:rsid w:val="00916F21"/>
    <w:rsid w:val="00921F54"/>
    <w:rsid w:val="00925509"/>
    <w:rsid w:val="00931B05"/>
    <w:rsid w:val="00932006"/>
    <w:rsid w:val="009329B0"/>
    <w:rsid w:val="00940C97"/>
    <w:rsid w:val="00941E59"/>
    <w:rsid w:val="00947563"/>
    <w:rsid w:val="00954024"/>
    <w:rsid w:val="0095486C"/>
    <w:rsid w:val="00956ED1"/>
    <w:rsid w:val="00961112"/>
    <w:rsid w:val="00962426"/>
    <w:rsid w:val="00965F10"/>
    <w:rsid w:val="009709FA"/>
    <w:rsid w:val="00976615"/>
    <w:rsid w:val="009778D0"/>
    <w:rsid w:val="00980405"/>
    <w:rsid w:val="00981557"/>
    <w:rsid w:val="00983AEE"/>
    <w:rsid w:val="0098525C"/>
    <w:rsid w:val="00987D18"/>
    <w:rsid w:val="009914A3"/>
    <w:rsid w:val="009941CE"/>
    <w:rsid w:val="00995A1C"/>
    <w:rsid w:val="009A093B"/>
    <w:rsid w:val="009A1127"/>
    <w:rsid w:val="009A1842"/>
    <w:rsid w:val="009A1CB3"/>
    <w:rsid w:val="009A4316"/>
    <w:rsid w:val="009A6887"/>
    <w:rsid w:val="009A7D75"/>
    <w:rsid w:val="009B3FE0"/>
    <w:rsid w:val="009B5CAE"/>
    <w:rsid w:val="009B6079"/>
    <w:rsid w:val="009C02DB"/>
    <w:rsid w:val="009C0A9C"/>
    <w:rsid w:val="009C250F"/>
    <w:rsid w:val="009C6151"/>
    <w:rsid w:val="009C6361"/>
    <w:rsid w:val="009C6DF9"/>
    <w:rsid w:val="009D0663"/>
    <w:rsid w:val="009D5C2E"/>
    <w:rsid w:val="009E6D72"/>
    <w:rsid w:val="009E7612"/>
    <w:rsid w:val="009E7902"/>
    <w:rsid w:val="009F003E"/>
    <w:rsid w:val="009F2178"/>
    <w:rsid w:val="009F21D9"/>
    <w:rsid w:val="009F28CA"/>
    <w:rsid w:val="009F2D0A"/>
    <w:rsid w:val="009F2D6A"/>
    <w:rsid w:val="00A01DCD"/>
    <w:rsid w:val="00A0268F"/>
    <w:rsid w:val="00A032F5"/>
    <w:rsid w:val="00A078BD"/>
    <w:rsid w:val="00A1216E"/>
    <w:rsid w:val="00A13B40"/>
    <w:rsid w:val="00A16D2D"/>
    <w:rsid w:val="00A17C77"/>
    <w:rsid w:val="00A21DA2"/>
    <w:rsid w:val="00A22BEF"/>
    <w:rsid w:val="00A24C24"/>
    <w:rsid w:val="00A26013"/>
    <w:rsid w:val="00A27023"/>
    <w:rsid w:val="00A277B4"/>
    <w:rsid w:val="00A30DF8"/>
    <w:rsid w:val="00A33CC3"/>
    <w:rsid w:val="00A364AD"/>
    <w:rsid w:val="00A412D2"/>
    <w:rsid w:val="00A41CEC"/>
    <w:rsid w:val="00A445EE"/>
    <w:rsid w:val="00A45BE0"/>
    <w:rsid w:val="00A5088F"/>
    <w:rsid w:val="00A50CB3"/>
    <w:rsid w:val="00A51A01"/>
    <w:rsid w:val="00A51A9D"/>
    <w:rsid w:val="00A5200E"/>
    <w:rsid w:val="00A53051"/>
    <w:rsid w:val="00A54A97"/>
    <w:rsid w:val="00A5634E"/>
    <w:rsid w:val="00A60EE6"/>
    <w:rsid w:val="00A61024"/>
    <w:rsid w:val="00A629B7"/>
    <w:rsid w:val="00A63D38"/>
    <w:rsid w:val="00A65225"/>
    <w:rsid w:val="00A712D6"/>
    <w:rsid w:val="00A76CE0"/>
    <w:rsid w:val="00A773A7"/>
    <w:rsid w:val="00A80097"/>
    <w:rsid w:val="00A8101D"/>
    <w:rsid w:val="00A82453"/>
    <w:rsid w:val="00A85092"/>
    <w:rsid w:val="00A85555"/>
    <w:rsid w:val="00A856C8"/>
    <w:rsid w:val="00A92CD7"/>
    <w:rsid w:val="00A93A8D"/>
    <w:rsid w:val="00A9500F"/>
    <w:rsid w:val="00A95559"/>
    <w:rsid w:val="00A97E8E"/>
    <w:rsid w:val="00AA2546"/>
    <w:rsid w:val="00AA46EF"/>
    <w:rsid w:val="00AA707A"/>
    <w:rsid w:val="00AB0607"/>
    <w:rsid w:val="00AB354F"/>
    <w:rsid w:val="00AB4924"/>
    <w:rsid w:val="00AC130F"/>
    <w:rsid w:val="00AC1F40"/>
    <w:rsid w:val="00AC3808"/>
    <w:rsid w:val="00AC52D7"/>
    <w:rsid w:val="00AC5748"/>
    <w:rsid w:val="00AC7273"/>
    <w:rsid w:val="00AC764B"/>
    <w:rsid w:val="00AD1DF3"/>
    <w:rsid w:val="00AD29DF"/>
    <w:rsid w:val="00AD6BCE"/>
    <w:rsid w:val="00AE0609"/>
    <w:rsid w:val="00AE130B"/>
    <w:rsid w:val="00AE2FDF"/>
    <w:rsid w:val="00AF1DC4"/>
    <w:rsid w:val="00AF252E"/>
    <w:rsid w:val="00B016FF"/>
    <w:rsid w:val="00B03ABB"/>
    <w:rsid w:val="00B056F4"/>
    <w:rsid w:val="00B133E2"/>
    <w:rsid w:val="00B14058"/>
    <w:rsid w:val="00B14225"/>
    <w:rsid w:val="00B14D77"/>
    <w:rsid w:val="00B16051"/>
    <w:rsid w:val="00B20FE2"/>
    <w:rsid w:val="00B21EED"/>
    <w:rsid w:val="00B232F1"/>
    <w:rsid w:val="00B248A6"/>
    <w:rsid w:val="00B24D63"/>
    <w:rsid w:val="00B311F5"/>
    <w:rsid w:val="00B33658"/>
    <w:rsid w:val="00B34E4D"/>
    <w:rsid w:val="00B364E0"/>
    <w:rsid w:val="00B374AD"/>
    <w:rsid w:val="00B37A98"/>
    <w:rsid w:val="00B42D65"/>
    <w:rsid w:val="00B538F3"/>
    <w:rsid w:val="00B56288"/>
    <w:rsid w:val="00B56BAF"/>
    <w:rsid w:val="00B5795A"/>
    <w:rsid w:val="00B57F8A"/>
    <w:rsid w:val="00B64149"/>
    <w:rsid w:val="00B64B22"/>
    <w:rsid w:val="00B65C6C"/>
    <w:rsid w:val="00B7273F"/>
    <w:rsid w:val="00B74B57"/>
    <w:rsid w:val="00B75D7B"/>
    <w:rsid w:val="00B8297B"/>
    <w:rsid w:val="00B846C6"/>
    <w:rsid w:val="00B92B8C"/>
    <w:rsid w:val="00B92F4F"/>
    <w:rsid w:val="00B93219"/>
    <w:rsid w:val="00B94620"/>
    <w:rsid w:val="00BA17DC"/>
    <w:rsid w:val="00BA327E"/>
    <w:rsid w:val="00BA65DD"/>
    <w:rsid w:val="00BA6B5B"/>
    <w:rsid w:val="00BB2F60"/>
    <w:rsid w:val="00BB458D"/>
    <w:rsid w:val="00BB4839"/>
    <w:rsid w:val="00BB649C"/>
    <w:rsid w:val="00BC0985"/>
    <w:rsid w:val="00BC1334"/>
    <w:rsid w:val="00BC3376"/>
    <w:rsid w:val="00BC425C"/>
    <w:rsid w:val="00BC576A"/>
    <w:rsid w:val="00BC6D89"/>
    <w:rsid w:val="00BD0901"/>
    <w:rsid w:val="00BD1048"/>
    <w:rsid w:val="00BD6850"/>
    <w:rsid w:val="00BD711C"/>
    <w:rsid w:val="00BD71BA"/>
    <w:rsid w:val="00BD7B29"/>
    <w:rsid w:val="00BE0ECE"/>
    <w:rsid w:val="00BE442F"/>
    <w:rsid w:val="00BE4A41"/>
    <w:rsid w:val="00BE5634"/>
    <w:rsid w:val="00BE6794"/>
    <w:rsid w:val="00BF03EA"/>
    <w:rsid w:val="00BF1F99"/>
    <w:rsid w:val="00BF3914"/>
    <w:rsid w:val="00BF3DA8"/>
    <w:rsid w:val="00C03F78"/>
    <w:rsid w:val="00C05869"/>
    <w:rsid w:val="00C104BD"/>
    <w:rsid w:val="00C10DF7"/>
    <w:rsid w:val="00C116C2"/>
    <w:rsid w:val="00C13BA1"/>
    <w:rsid w:val="00C20360"/>
    <w:rsid w:val="00C248B2"/>
    <w:rsid w:val="00C2528A"/>
    <w:rsid w:val="00C2563F"/>
    <w:rsid w:val="00C256B7"/>
    <w:rsid w:val="00C263C1"/>
    <w:rsid w:val="00C276B3"/>
    <w:rsid w:val="00C362BB"/>
    <w:rsid w:val="00C373D0"/>
    <w:rsid w:val="00C40441"/>
    <w:rsid w:val="00C4136F"/>
    <w:rsid w:val="00C413E9"/>
    <w:rsid w:val="00C45A67"/>
    <w:rsid w:val="00C45A6F"/>
    <w:rsid w:val="00C469AD"/>
    <w:rsid w:val="00C506B2"/>
    <w:rsid w:val="00C544F4"/>
    <w:rsid w:val="00C547CF"/>
    <w:rsid w:val="00C60FF7"/>
    <w:rsid w:val="00C62D77"/>
    <w:rsid w:val="00C6488F"/>
    <w:rsid w:val="00C65BBF"/>
    <w:rsid w:val="00C72196"/>
    <w:rsid w:val="00C73A6A"/>
    <w:rsid w:val="00C742DB"/>
    <w:rsid w:val="00C7528E"/>
    <w:rsid w:val="00C75B1E"/>
    <w:rsid w:val="00C83DE4"/>
    <w:rsid w:val="00C850A9"/>
    <w:rsid w:val="00C85693"/>
    <w:rsid w:val="00C8623C"/>
    <w:rsid w:val="00C91679"/>
    <w:rsid w:val="00C91E84"/>
    <w:rsid w:val="00C95140"/>
    <w:rsid w:val="00C96C4B"/>
    <w:rsid w:val="00CA006E"/>
    <w:rsid w:val="00CA3CAC"/>
    <w:rsid w:val="00CA60B7"/>
    <w:rsid w:val="00CA625E"/>
    <w:rsid w:val="00CA642D"/>
    <w:rsid w:val="00CB038C"/>
    <w:rsid w:val="00CB50A8"/>
    <w:rsid w:val="00CB583D"/>
    <w:rsid w:val="00CB6B42"/>
    <w:rsid w:val="00CC29D2"/>
    <w:rsid w:val="00CC362F"/>
    <w:rsid w:val="00CC6C30"/>
    <w:rsid w:val="00CD01EE"/>
    <w:rsid w:val="00CD0D99"/>
    <w:rsid w:val="00CD4F3D"/>
    <w:rsid w:val="00CE0E68"/>
    <w:rsid w:val="00CE2F06"/>
    <w:rsid w:val="00CE544E"/>
    <w:rsid w:val="00CE5A2D"/>
    <w:rsid w:val="00CE5E19"/>
    <w:rsid w:val="00CE75EC"/>
    <w:rsid w:val="00CE7B8D"/>
    <w:rsid w:val="00CE7EDB"/>
    <w:rsid w:val="00CF26E3"/>
    <w:rsid w:val="00CF374F"/>
    <w:rsid w:val="00CF5D2C"/>
    <w:rsid w:val="00CF6F33"/>
    <w:rsid w:val="00CF7AC1"/>
    <w:rsid w:val="00D009F3"/>
    <w:rsid w:val="00D02723"/>
    <w:rsid w:val="00D02EA5"/>
    <w:rsid w:val="00D03B50"/>
    <w:rsid w:val="00D06E8B"/>
    <w:rsid w:val="00D1133D"/>
    <w:rsid w:val="00D12F1C"/>
    <w:rsid w:val="00D1741E"/>
    <w:rsid w:val="00D20924"/>
    <w:rsid w:val="00D22C1D"/>
    <w:rsid w:val="00D26AB2"/>
    <w:rsid w:val="00D2770A"/>
    <w:rsid w:val="00D302C8"/>
    <w:rsid w:val="00D31DCF"/>
    <w:rsid w:val="00D33379"/>
    <w:rsid w:val="00D3768C"/>
    <w:rsid w:val="00D405C9"/>
    <w:rsid w:val="00D408A2"/>
    <w:rsid w:val="00D411B7"/>
    <w:rsid w:val="00D433E3"/>
    <w:rsid w:val="00D4384D"/>
    <w:rsid w:val="00D46683"/>
    <w:rsid w:val="00D477F8"/>
    <w:rsid w:val="00D510D9"/>
    <w:rsid w:val="00D51436"/>
    <w:rsid w:val="00D53D65"/>
    <w:rsid w:val="00D54007"/>
    <w:rsid w:val="00D545A8"/>
    <w:rsid w:val="00D572A1"/>
    <w:rsid w:val="00D61521"/>
    <w:rsid w:val="00D62720"/>
    <w:rsid w:val="00D6370A"/>
    <w:rsid w:val="00D66EE7"/>
    <w:rsid w:val="00D7073F"/>
    <w:rsid w:val="00D7543A"/>
    <w:rsid w:val="00D7546B"/>
    <w:rsid w:val="00D75B4C"/>
    <w:rsid w:val="00D760DC"/>
    <w:rsid w:val="00D7625E"/>
    <w:rsid w:val="00D76278"/>
    <w:rsid w:val="00D82803"/>
    <w:rsid w:val="00D93B43"/>
    <w:rsid w:val="00D93B97"/>
    <w:rsid w:val="00D94062"/>
    <w:rsid w:val="00D96E11"/>
    <w:rsid w:val="00DA2BF9"/>
    <w:rsid w:val="00DA344D"/>
    <w:rsid w:val="00DA4BB3"/>
    <w:rsid w:val="00DA5616"/>
    <w:rsid w:val="00DB01E7"/>
    <w:rsid w:val="00DB0A09"/>
    <w:rsid w:val="00DB10B2"/>
    <w:rsid w:val="00DB42F7"/>
    <w:rsid w:val="00DC0017"/>
    <w:rsid w:val="00DC046D"/>
    <w:rsid w:val="00DC26F3"/>
    <w:rsid w:val="00DC393F"/>
    <w:rsid w:val="00DC66C5"/>
    <w:rsid w:val="00DC6C98"/>
    <w:rsid w:val="00DC7934"/>
    <w:rsid w:val="00DD0028"/>
    <w:rsid w:val="00DD0364"/>
    <w:rsid w:val="00DD19E6"/>
    <w:rsid w:val="00DD39E1"/>
    <w:rsid w:val="00DD5B6C"/>
    <w:rsid w:val="00DD5FD0"/>
    <w:rsid w:val="00DD6B5D"/>
    <w:rsid w:val="00DD7DBF"/>
    <w:rsid w:val="00DE05E4"/>
    <w:rsid w:val="00DE18CB"/>
    <w:rsid w:val="00DE23B6"/>
    <w:rsid w:val="00DE25C7"/>
    <w:rsid w:val="00DE3587"/>
    <w:rsid w:val="00DE65BC"/>
    <w:rsid w:val="00DE6C15"/>
    <w:rsid w:val="00DF038F"/>
    <w:rsid w:val="00DF283B"/>
    <w:rsid w:val="00DF3EEC"/>
    <w:rsid w:val="00DF534C"/>
    <w:rsid w:val="00E029A6"/>
    <w:rsid w:val="00E04932"/>
    <w:rsid w:val="00E16007"/>
    <w:rsid w:val="00E16165"/>
    <w:rsid w:val="00E200EA"/>
    <w:rsid w:val="00E2465F"/>
    <w:rsid w:val="00E33033"/>
    <w:rsid w:val="00E35F8F"/>
    <w:rsid w:val="00E370E7"/>
    <w:rsid w:val="00E37204"/>
    <w:rsid w:val="00E4222C"/>
    <w:rsid w:val="00E47380"/>
    <w:rsid w:val="00E505C8"/>
    <w:rsid w:val="00E56981"/>
    <w:rsid w:val="00E60CA2"/>
    <w:rsid w:val="00E64C36"/>
    <w:rsid w:val="00E65436"/>
    <w:rsid w:val="00E7184C"/>
    <w:rsid w:val="00E73395"/>
    <w:rsid w:val="00E760F7"/>
    <w:rsid w:val="00E80DD8"/>
    <w:rsid w:val="00E82F26"/>
    <w:rsid w:val="00E831AD"/>
    <w:rsid w:val="00E83D3C"/>
    <w:rsid w:val="00E84BB3"/>
    <w:rsid w:val="00E84C0E"/>
    <w:rsid w:val="00E934E2"/>
    <w:rsid w:val="00E93924"/>
    <w:rsid w:val="00E93FDB"/>
    <w:rsid w:val="00E940C7"/>
    <w:rsid w:val="00EA2018"/>
    <w:rsid w:val="00EA2334"/>
    <w:rsid w:val="00EA2E32"/>
    <w:rsid w:val="00EA50A8"/>
    <w:rsid w:val="00EA5A21"/>
    <w:rsid w:val="00EB01FD"/>
    <w:rsid w:val="00EB05FF"/>
    <w:rsid w:val="00EB22C4"/>
    <w:rsid w:val="00EB2595"/>
    <w:rsid w:val="00EB34D6"/>
    <w:rsid w:val="00EB539D"/>
    <w:rsid w:val="00EB6403"/>
    <w:rsid w:val="00EC0792"/>
    <w:rsid w:val="00EC0A51"/>
    <w:rsid w:val="00EC18CE"/>
    <w:rsid w:val="00EC2D7B"/>
    <w:rsid w:val="00EC40C6"/>
    <w:rsid w:val="00EC6FD1"/>
    <w:rsid w:val="00ED2406"/>
    <w:rsid w:val="00ED71F5"/>
    <w:rsid w:val="00EE0872"/>
    <w:rsid w:val="00EE0AFC"/>
    <w:rsid w:val="00EE1AEB"/>
    <w:rsid w:val="00EE588A"/>
    <w:rsid w:val="00EE6AE7"/>
    <w:rsid w:val="00EE72B2"/>
    <w:rsid w:val="00EF442A"/>
    <w:rsid w:val="00EF4FA8"/>
    <w:rsid w:val="00F0059C"/>
    <w:rsid w:val="00F02109"/>
    <w:rsid w:val="00F14A58"/>
    <w:rsid w:val="00F23665"/>
    <w:rsid w:val="00F24692"/>
    <w:rsid w:val="00F26356"/>
    <w:rsid w:val="00F30F2C"/>
    <w:rsid w:val="00F3116D"/>
    <w:rsid w:val="00F3118D"/>
    <w:rsid w:val="00F35128"/>
    <w:rsid w:val="00F36BD8"/>
    <w:rsid w:val="00F37663"/>
    <w:rsid w:val="00F43C18"/>
    <w:rsid w:val="00F456A1"/>
    <w:rsid w:val="00F47B7E"/>
    <w:rsid w:val="00F47DE0"/>
    <w:rsid w:val="00F51704"/>
    <w:rsid w:val="00F51A6A"/>
    <w:rsid w:val="00F548FD"/>
    <w:rsid w:val="00F5604B"/>
    <w:rsid w:val="00F564DE"/>
    <w:rsid w:val="00F569DC"/>
    <w:rsid w:val="00F607BC"/>
    <w:rsid w:val="00F618F6"/>
    <w:rsid w:val="00F62AA4"/>
    <w:rsid w:val="00F66F97"/>
    <w:rsid w:val="00F737AE"/>
    <w:rsid w:val="00F800F9"/>
    <w:rsid w:val="00F829A7"/>
    <w:rsid w:val="00F82B5E"/>
    <w:rsid w:val="00F8509B"/>
    <w:rsid w:val="00F90DA5"/>
    <w:rsid w:val="00F91562"/>
    <w:rsid w:val="00F9199A"/>
    <w:rsid w:val="00FA28F3"/>
    <w:rsid w:val="00FA4B12"/>
    <w:rsid w:val="00FA55D9"/>
    <w:rsid w:val="00FB1CF6"/>
    <w:rsid w:val="00FB26F4"/>
    <w:rsid w:val="00FB2D35"/>
    <w:rsid w:val="00FC024B"/>
    <w:rsid w:val="00FC1E31"/>
    <w:rsid w:val="00FC2A10"/>
    <w:rsid w:val="00FC659B"/>
    <w:rsid w:val="00FD5AB6"/>
    <w:rsid w:val="00FE23D7"/>
    <w:rsid w:val="00FE4AF2"/>
    <w:rsid w:val="00FE71D4"/>
    <w:rsid w:val="00FF2546"/>
    <w:rsid w:val="00FF5BA2"/>
    <w:rsid w:val="00FF7A3E"/>
    <w:rsid w:val="00FF7D7C"/>
    <w:rsid w:val="012D2FDC"/>
    <w:rsid w:val="013D51AB"/>
    <w:rsid w:val="01581624"/>
    <w:rsid w:val="033C8845"/>
    <w:rsid w:val="03D9E6A1"/>
    <w:rsid w:val="0425EEBF"/>
    <w:rsid w:val="0482AC4A"/>
    <w:rsid w:val="05855E42"/>
    <w:rsid w:val="05C81814"/>
    <w:rsid w:val="06D72E73"/>
    <w:rsid w:val="07480507"/>
    <w:rsid w:val="07ABA30A"/>
    <w:rsid w:val="0999CFD5"/>
    <w:rsid w:val="0A3C2683"/>
    <w:rsid w:val="0A77B93E"/>
    <w:rsid w:val="0B0D507B"/>
    <w:rsid w:val="0B417BE5"/>
    <w:rsid w:val="0B4C804A"/>
    <w:rsid w:val="0C9541A6"/>
    <w:rsid w:val="0D26CDE3"/>
    <w:rsid w:val="0D43270B"/>
    <w:rsid w:val="0D557DC2"/>
    <w:rsid w:val="0D73C745"/>
    <w:rsid w:val="0DED2DB2"/>
    <w:rsid w:val="0FEAD48F"/>
    <w:rsid w:val="1024F61B"/>
    <w:rsid w:val="1026E1D9"/>
    <w:rsid w:val="107C7D22"/>
    <w:rsid w:val="11223EBE"/>
    <w:rsid w:val="114D4D5B"/>
    <w:rsid w:val="1194B899"/>
    <w:rsid w:val="1196C2E5"/>
    <w:rsid w:val="11B28590"/>
    <w:rsid w:val="11BA2E37"/>
    <w:rsid w:val="11E3B550"/>
    <w:rsid w:val="11EF730B"/>
    <w:rsid w:val="14BEAADC"/>
    <w:rsid w:val="160CDF05"/>
    <w:rsid w:val="161D00D4"/>
    <w:rsid w:val="1650FA98"/>
    <w:rsid w:val="185AC380"/>
    <w:rsid w:val="189EF4D7"/>
    <w:rsid w:val="197BC83D"/>
    <w:rsid w:val="19807BFE"/>
    <w:rsid w:val="1988AC6D"/>
    <w:rsid w:val="19A6BAEA"/>
    <w:rsid w:val="19D7BBF1"/>
    <w:rsid w:val="1A6C30A8"/>
    <w:rsid w:val="1B169BF6"/>
    <w:rsid w:val="1B53944C"/>
    <w:rsid w:val="1B9E2BF4"/>
    <w:rsid w:val="1BE434EA"/>
    <w:rsid w:val="1CB8F81C"/>
    <w:rsid w:val="1EE433F3"/>
    <w:rsid w:val="203CE4E0"/>
    <w:rsid w:val="20EB3A2F"/>
    <w:rsid w:val="2107EE1E"/>
    <w:rsid w:val="21AB6900"/>
    <w:rsid w:val="21D11C4A"/>
    <w:rsid w:val="223A9DCB"/>
    <w:rsid w:val="22490F38"/>
    <w:rsid w:val="22B669BB"/>
    <w:rsid w:val="22D36E9F"/>
    <w:rsid w:val="23CEE648"/>
    <w:rsid w:val="23F48DBC"/>
    <w:rsid w:val="24961060"/>
    <w:rsid w:val="250836A7"/>
    <w:rsid w:val="25751B19"/>
    <w:rsid w:val="25BA1208"/>
    <w:rsid w:val="267446FF"/>
    <w:rsid w:val="26F9BBF4"/>
    <w:rsid w:val="27CE695D"/>
    <w:rsid w:val="2877CB0E"/>
    <w:rsid w:val="29781A96"/>
    <w:rsid w:val="2B39BC41"/>
    <w:rsid w:val="2C050A51"/>
    <w:rsid w:val="2C27A5F0"/>
    <w:rsid w:val="2C87F1FF"/>
    <w:rsid w:val="2CCC595F"/>
    <w:rsid w:val="2CF85903"/>
    <w:rsid w:val="2DD6B3FE"/>
    <w:rsid w:val="2DFEB952"/>
    <w:rsid w:val="2F37D7DB"/>
    <w:rsid w:val="2FA2DBE0"/>
    <w:rsid w:val="2FD41EB3"/>
    <w:rsid w:val="301C8B06"/>
    <w:rsid w:val="305D02AE"/>
    <w:rsid w:val="3125FF6E"/>
    <w:rsid w:val="313BE9BA"/>
    <w:rsid w:val="333CDFBB"/>
    <w:rsid w:val="33899C3A"/>
    <w:rsid w:val="33A077CA"/>
    <w:rsid w:val="34F2B347"/>
    <w:rsid w:val="353B193B"/>
    <w:rsid w:val="355A8979"/>
    <w:rsid w:val="35D3D2FD"/>
    <w:rsid w:val="36C908C4"/>
    <w:rsid w:val="37BA7F38"/>
    <w:rsid w:val="38621D54"/>
    <w:rsid w:val="387FEC94"/>
    <w:rsid w:val="394C6E5C"/>
    <w:rsid w:val="39EA5C88"/>
    <w:rsid w:val="3A221D88"/>
    <w:rsid w:val="3A2CAAE9"/>
    <w:rsid w:val="3AB45BAA"/>
    <w:rsid w:val="3B0A6398"/>
    <w:rsid w:val="3B47F1A0"/>
    <w:rsid w:val="3BC8CEDE"/>
    <w:rsid w:val="3C2BE55D"/>
    <w:rsid w:val="3DEB5A19"/>
    <w:rsid w:val="3DFD4951"/>
    <w:rsid w:val="3E64C086"/>
    <w:rsid w:val="3FA338E4"/>
    <w:rsid w:val="3FBDF7D8"/>
    <w:rsid w:val="40188A54"/>
    <w:rsid w:val="4145DD1D"/>
    <w:rsid w:val="41EE6EAC"/>
    <w:rsid w:val="42848F35"/>
    <w:rsid w:val="42BC8886"/>
    <w:rsid w:val="42DF9866"/>
    <w:rsid w:val="445C4C1D"/>
    <w:rsid w:val="4487B105"/>
    <w:rsid w:val="44AFBB5C"/>
    <w:rsid w:val="459622E1"/>
    <w:rsid w:val="45DD928A"/>
    <w:rsid w:val="4653FEAD"/>
    <w:rsid w:val="4799AE5B"/>
    <w:rsid w:val="47D96579"/>
    <w:rsid w:val="49A91CAC"/>
    <w:rsid w:val="49C6B09A"/>
    <w:rsid w:val="4A23A0F6"/>
    <w:rsid w:val="4A3A7C86"/>
    <w:rsid w:val="4AC6B4F7"/>
    <w:rsid w:val="4AE149F1"/>
    <w:rsid w:val="4BAA7724"/>
    <w:rsid w:val="4BF5D8D9"/>
    <w:rsid w:val="4C8DC588"/>
    <w:rsid w:val="4D011CD7"/>
    <w:rsid w:val="4D40A401"/>
    <w:rsid w:val="4D7632E0"/>
    <w:rsid w:val="4DBCD928"/>
    <w:rsid w:val="4E53DB1B"/>
    <w:rsid w:val="4E8B769C"/>
    <w:rsid w:val="4FD9C130"/>
    <w:rsid w:val="5099E4F4"/>
    <w:rsid w:val="509A05B7"/>
    <w:rsid w:val="51118046"/>
    <w:rsid w:val="51B28512"/>
    <w:rsid w:val="525B18E5"/>
    <w:rsid w:val="52BD1BA2"/>
    <w:rsid w:val="52D97D30"/>
    <w:rsid w:val="533F787C"/>
    <w:rsid w:val="53486126"/>
    <w:rsid w:val="53AF899C"/>
    <w:rsid w:val="5435B259"/>
    <w:rsid w:val="54F47EC9"/>
    <w:rsid w:val="564902B4"/>
    <w:rsid w:val="56E9930B"/>
    <w:rsid w:val="56EB05ED"/>
    <w:rsid w:val="570489D3"/>
    <w:rsid w:val="57732D63"/>
    <w:rsid w:val="5782B7BA"/>
    <w:rsid w:val="578AA540"/>
    <w:rsid w:val="57BF6852"/>
    <w:rsid w:val="57D8C859"/>
    <w:rsid w:val="585865F8"/>
    <w:rsid w:val="58609B7F"/>
    <w:rsid w:val="589BDA63"/>
    <w:rsid w:val="58CB09CF"/>
    <w:rsid w:val="58D8B1F6"/>
    <w:rsid w:val="5A9290D4"/>
    <w:rsid w:val="5A9C8CC3"/>
    <w:rsid w:val="5B76F06B"/>
    <w:rsid w:val="5B8DBAE8"/>
    <w:rsid w:val="5B9FE0CB"/>
    <w:rsid w:val="5BE97134"/>
    <w:rsid w:val="5BEB1010"/>
    <w:rsid w:val="5C30279D"/>
    <w:rsid w:val="5C56F434"/>
    <w:rsid w:val="5C7C52DC"/>
    <w:rsid w:val="5CB81C42"/>
    <w:rsid w:val="5D9DCB8C"/>
    <w:rsid w:val="5DAD0E25"/>
    <w:rsid w:val="5F041A68"/>
    <w:rsid w:val="5F318E9F"/>
    <w:rsid w:val="5F9E2261"/>
    <w:rsid w:val="610D139E"/>
    <w:rsid w:val="6112BA96"/>
    <w:rsid w:val="62254A79"/>
    <w:rsid w:val="62D1C378"/>
    <w:rsid w:val="63CD9AEC"/>
    <w:rsid w:val="654C63CA"/>
    <w:rsid w:val="66031C59"/>
    <w:rsid w:val="660DA6E7"/>
    <w:rsid w:val="661478EE"/>
    <w:rsid w:val="6639EE8C"/>
    <w:rsid w:val="670654B6"/>
    <w:rsid w:val="6859AD33"/>
    <w:rsid w:val="688C9E77"/>
    <w:rsid w:val="689C9571"/>
    <w:rsid w:val="68DFB00D"/>
    <w:rsid w:val="6915693B"/>
    <w:rsid w:val="696C0AC7"/>
    <w:rsid w:val="69724DB9"/>
    <w:rsid w:val="6A27E336"/>
    <w:rsid w:val="6AD6C04D"/>
    <w:rsid w:val="6B67D168"/>
    <w:rsid w:val="6BDF10A0"/>
    <w:rsid w:val="6BE1D327"/>
    <w:rsid w:val="6BE378CC"/>
    <w:rsid w:val="6C22C52E"/>
    <w:rsid w:val="6C8B31C0"/>
    <w:rsid w:val="6CA0EFF1"/>
    <w:rsid w:val="6CADC29C"/>
    <w:rsid w:val="6D0B4A70"/>
    <w:rsid w:val="6DB23AFC"/>
    <w:rsid w:val="6DEF8D1E"/>
    <w:rsid w:val="6E7F2690"/>
    <w:rsid w:val="6E8BAEAA"/>
    <w:rsid w:val="6F442599"/>
    <w:rsid w:val="6FD67A91"/>
    <w:rsid w:val="7009CAD6"/>
    <w:rsid w:val="70A380EA"/>
    <w:rsid w:val="70B45697"/>
    <w:rsid w:val="712B3784"/>
    <w:rsid w:val="7130B883"/>
    <w:rsid w:val="7182A693"/>
    <w:rsid w:val="72667E62"/>
    <w:rsid w:val="727C73BB"/>
    <w:rsid w:val="7293BFC8"/>
    <w:rsid w:val="72C10630"/>
    <w:rsid w:val="73DD81B0"/>
    <w:rsid w:val="74301593"/>
    <w:rsid w:val="7493C485"/>
    <w:rsid w:val="74C978DB"/>
    <w:rsid w:val="75F66B9E"/>
    <w:rsid w:val="7645951A"/>
    <w:rsid w:val="77035023"/>
    <w:rsid w:val="77BB8B36"/>
    <w:rsid w:val="77CA3657"/>
    <w:rsid w:val="791264A8"/>
    <w:rsid w:val="7986B6F9"/>
    <w:rsid w:val="79D8A3B4"/>
    <w:rsid w:val="7AC6C5EE"/>
    <w:rsid w:val="7C50B82A"/>
    <w:rsid w:val="7CAC63AE"/>
    <w:rsid w:val="7D956534"/>
    <w:rsid w:val="7F9F7323"/>
    <w:rsid w:val="7FB0C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BBC6E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60FF7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i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7135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713587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7135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13587"/>
    <w:rPr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C60FF7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0FF7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rsid w:val="00C60FF7"/>
    <w:rPr>
      <w:rFonts w:eastAsiaTheme="majorEastAsia" w:cstheme="majorBidi"/>
      <w:b/>
      <w:i/>
      <w:sz w:val="32"/>
      <w:szCs w:val="32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C60FF7"/>
    <w:pPr>
      <w:spacing w:line="259" w:lineRule="auto"/>
      <w:outlineLvl w:val="9"/>
    </w:pPr>
    <w:rPr>
      <w:lang w:val="en-US" w:eastAsia="en-US"/>
    </w:rPr>
  </w:style>
  <w:style w:type="character" w:styleId="nfasis">
    <w:name w:val="Emphasis"/>
    <w:basedOn w:val="Fuentedeprrafopredeter"/>
    <w:qFormat/>
    <w:rsid w:val="00C60FF7"/>
    <w:rPr>
      <w:rFonts w:ascii="Times New Roman" w:hAnsi="Times New Roman"/>
      <w:i/>
      <w:iCs/>
      <w:sz w:val="24"/>
    </w:rPr>
  </w:style>
  <w:style w:type="table" w:styleId="Tablaconcuadrcula">
    <w:name w:val="Table Grid"/>
    <w:basedOn w:val="Tablanormal"/>
    <w:rsid w:val="00C60F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11EE7"/>
    <w:pPr>
      <w:ind w:left="720"/>
      <w:contextualSpacing/>
    </w:pPr>
  </w:style>
  <w:style w:type="paragraph" w:styleId="Descripcin">
    <w:name w:val="caption"/>
    <w:basedOn w:val="Normal"/>
    <w:next w:val="Normal"/>
    <w:unhideWhenUsed/>
    <w:qFormat/>
    <w:rsid w:val="00470EB5"/>
    <w:pPr>
      <w:spacing w:after="200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67E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hyperlink" Target="mailto:param1@param2.param3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microsoft.com/office/2007/relationships/hdphoto" Target="media/hdphoto4.wdp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2.wdp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3082\Office%20Word%202003%20Look.dotx" TargetMode="External"/></Relationships>
</file>

<file path=word/theme/theme1.xml><?xml version="1.0" encoding="utf-8"?>
<a:theme xmlns:a="http://schemas.openxmlformats.org/drawingml/2006/main" name="Tema de 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D898D76-2FBB-45B0-B650-F113C98CD529}">
  <we:reference id="wa104380118" version="1.1.0.4" store="es-ES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6845F1C5B3F247B2EB1FDC729B8738" ma:contentTypeVersion="11" ma:contentTypeDescription="Crear nuevo documento." ma:contentTypeScope="" ma:versionID="12dfb031607001b8e393bdddf0b33058">
  <xsd:schema xmlns:xsd="http://www.w3.org/2001/XMLSchema" xmlns:xs="http://www.w3.org/2001/XMLSchema" xmlns:p="http://schemas.microsoft.com/office/2006/metadata/properties" xmlns:ns3="c6f53d63-2c11-4726-89b6-32a90990cc16" xmlns:ns4="d6f92af5-358a-44f9-b558-8cf72d980105" targetNamespace="http://schemas.microsoft.com/office/2006/metadata/properties" ma:root="true" ma:fieldsID="95c3ffaf81d59560e01c6b8979faccd1" ns3:_="" ns4:_="">
    <xsd:import namespace="c6f53d63-2c11-4726-89b6-32a90990cc16"/>
    <xsd:import namespace="d6f92af5-358a-44f9-b558-8cf72d9801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f53d63-2c11-4726-89b6-32a90990cc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92af5-358a-44f9-b558-8cf72d98010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71E25-2B97-4324-96E0-51B7816F88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A75B43-E892-4CC1-BB1E-013F04FF92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f53d63-2c11-4726-89b6-32a90990cc16"/>
    <ds:schemaRef ds:uri="d6f92af5-358a-44f9-b558-8cf72d9801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29A9B2-6C32-4354-AE88-B7506DBCE59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BBCBF4-F7E7-4C21-ADD7-740F09C33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Office%20Word%202003%20Look</Template>
  <TotalTime>0</TotalTime>
  <Pages>19</Pages>
  <Words>3049</Words>
  <Characters>16770</Characters>
  <Application>Microsoft Office Word</Application>
  <DocSecurity>0</DocSecurity>
  <Lines>139</Lines>
  <Paragraphs>39</Paragraphs>
  <ScaleCrop>false</ScaleCrop>
  <Manager/>
  <Company/>
  <LinksUpToDate>false</LinksUpToDate>
  <CharactersWithSpaces>19780</CharactersWithSpaces>
  <SharedDoc>false</SharedDoc>
  <HLinks>
    <vt:vector size="6" baseType="variant">
      <vt:variant>
        <vt:i4>1048634</vt:i4>
      </vt:variant>
      <vt:variant>
        <vt:i4>15</vt:i4>
      </vt:variant>
      <vt:variant>
        <vt:i4>0</vt:i4>
      </vt:variant>
      <vt:variant>
        <vt:i4>5</vt:i4>
      </vt:variant>
      <vt:variant>
        <vt:lpwstr>mailto:param1@param2.param3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Aplicaciones Web y Móviles: App para Farmacia</dc:title>
  <dc:subject>Logbook del Proyecto</dc:subject>
  <dc:creator/>
  <cp:keywords/>
  <dc:description/>
  <cp:lastModifiedBy/>
  <cp:revision>5</cp:revision>
  <dcterms:created xsi:type="dcterms:W3CDTF">2022-01-07T17:45:00Z</dcterms:created>
  <dcterms:modified xsi:type="dcterms:W3CDTF">2022-01-18T17:43:00Z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0x010100E56845F1C5B3F247B2EB1FDC729B8738</vt:lpwstr>
  </property>
</Properties>
</file>