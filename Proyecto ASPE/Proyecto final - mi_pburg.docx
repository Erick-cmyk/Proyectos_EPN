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FDF8D" w14:textId="77777777" w:rsidR="0075044C" w:rsidRDefault="006C29E0">
      <w:pPr>
        <w:pStyle w:val="CompanyName"/>
        <w:framePr w:h="1920" w:wrap="notBeside" w:anchorLock="1"/>
      </w:pPr>
      <w:r>
        <w:rPr>
          <w:noProof/>
          <w:lang w:val="es-EC" w:eastAsia="es-EC" w:bidi="ar-SA"/>
        </w:rPr>
        <w:drawing>
          <wp:inline distT="0" distB="0" distL="0" distR="0" wp14:anchorId="52035CE0" wp14:editId="660EEF7D">
            <wp:extent cx="4248150" cy="133350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F6CB" w14:textId="77777777" w:rsidR="0075044C" w:rsidRPr="00D0377B" w:rsidRDefault="00D0377B">
      <w:pPr>
        <w:pStyle w:val="TitleCover"/>
        <w:rPr>
          <w:sz w:val="48"/>
          <w:szCs w:val="48"/>
        </w:rPr>
      </w:pPr>
      <w:r w:rsidRPr="00D0377B">
        <w:rPr>
          <w:sz w:val="48"/>
          <w:szCs w:val="48"/>
        </w:rPr>
        <w:t>IMPLEMENTACION PROPIA DE LA FUNCION PBURG PARA LA OBTENCION DEL ESPECTRO DE POTENCIAS</w:t>
      </w:r>
    </w:p>
    <w:p w14:paraId="445BAA07" w14:textId="16932AF5" w:rsidR="0075044C" w:rsidRPr="00D0377B" w:rsidRDefault="00D0377B">
      <w:pPr>
        <w:pStyle w:val="SubtitleCover"/>
        <w:rPr>
          <w:sz w:val="24"/>
          <w:szCs w:val="24"/>
        </w:rPr>
      </w:pPr>
      <w:r w:rsidRPr="00D0377B">
        <w:rPr>
          <w:sz w:val="24"/>
          <w:szCs w:val="24"/>
        </w:rPr>
        <w:t>cREACION E IMPLEMENTACION DE UNA FUNCION EN MATLAB QUE REALICE EL METODO DE BURG PARA LA OBTENCION DE COEFICIENTES</w:t>
      </w:r>
      <w:r w:rsidR="00E20E48">
        <w:rPr>
          <w:sz w:val="24"/>
          <w:szCs w:val="24"/>
        </w:rPr>
        <w:t xml:space="preserve"> </w:t>
      </w:r>
      <w:r w:rsidRPr="00D0377B">
        <w:rPr>
          <w:sz w:val="24"/>
          <w:szCs w:val="24"/>
        </w:rPr>
        <w:t>DE REGRESION Y ESTIMACION DE ESPECTRO DE POTENCIAS</w:t>
      </w:r>
    </w:p>
    <w:p w14:paraId="0B96B80C" w14:textId="77777777" w:rsidR="0075044C" w:rsidRDefault="0075044C">
      <w:pPr>
        <w:rPr>
          <w:rFonts w:cs="Times New Roman"/>
          <w:szCs w:val="20"/>
          <w:lang w:val="es-ES" w:bidi="es-ES"/>
        </w:rPr>
        <w:sectPr w:rsidR="0075044C" w:rsidSect="0075044C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39"/>
          <w:pgMar w:top="1440" w:right="1800" w:bottom="1440" w:left="1800" w:header="960" w:footer="965" w:gutter="0"/>
          <w:pgNumType w:start="1"/>
          <w:cols w:space="708"/>
          <w:titlePg/>
          <w:docGrid w:linePitch="360"/>
        </w:sectPr>
      </w:pPr>
    </w:p>
    <w:p w14:paraId="301F4E3F" w14:textId="77777777" w:rsidR="0075044C" w:rsidRDefault="006C29E0">
      <w:pPr>
        <w:pStyle w:val="Ttulo"/>
        <w:rPr>
          <w:lang w:val="es-ES"/>
        </w:rPr>
      </w:pPr>
      <w:r>
        <w:rPr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60680C0" wp14:editId="228626A2">
                <wp:simplePos x="0" y="0"/>
                <wp:positionH relativeFrom="page">
                  <wp:posOffset>1845945</wp:posOffset>
                </wp:positionH>
                <wp:positionV relativeFrom="page">
                  <wp:posOffset>8651875</wp:posOffset>
                </wp:positionV>
                <wp:extent cx="3870325" cy="45656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32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3E4DE" w14:textId="77777777" w:rsidR="00426A00" w:rsidRDefault="00426A00">
                            <w:pPr>
                              <w:pStyle w:val="CompanyName"/>
                            </w:pPr>
                            <w:r>
                              <w:t>PhD. rOBIN aLVAREZ</w:t>
                            </w:r>
                          </w:p>
                          <w:p w14:paraId="313020F2" w14:textId="77777777" w:rsidR="00426A00" w:rsidRDefault="00426A00">
                            <w:pPr>
                              <w:pStyle w:val="CompanyName"/>
                            </w:pPr>
                            <w:r>
                              <w:t>Fierro Martin – Erick Moreira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0680C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5.35pt;margin-top:681.25pt;width:304.75pt;height:35.9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" stroked="f">
                <v:textbox style="mso-fit-shape-to-text:t">
                  <w:txbxContent>
                    <w:p w14:paraId="77C3E4DE" w14:textId="77777777" w:rsidR="00426A00" w:rsidRDefault="00426A00">
                      <w:pPr>
                        <w:pStyle w:val="CompanyName"/>
                      </w:pPr>
                      <w:r>
                        <w:t>PhD. rOBIN aLVAREZ</w:t>
                      </w:r>
                    </w:p>
                    <w:p w14:paraId="313020F2" w14:textId="77777777" w:rsidR="00426A00" w:rsidRDefault="00426A00">
                      <w:pPr>
                        <w:pStyle w:val="CompanyName"/>
                      </w:pPr>
                      <w:r>
                        <w:t>Fierro Martin – Erick Moreira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5044C">
        <w:rPr>
          <w:lang w:val="es-ES"/>
        </w:rPr>
        <w:br w:type="page"/>
      </w:r>
    </w:p>
    <w:p w14:paraId="3C098EF8" w14:textId="2D96DD97" w:rsidR="0075044C" w:rsidRPr="00D0377B" w:rsidRDefault="00D0377B" w:rsidP="00D0377B">
      <w:pPr>
        <w:pStyle w:val="Ttulo1"/>
        <w:rPr>
          <w:kern w:val="20"/>
          <w:lang w:val="es-EC"/>
        </w:rPr>
      </w:pPr>
      <w:r>
        <w:rPr>
          <w:kern w:val="20"/>
          <w:lang w:val="es-EC"/>
        </w:rPr>
        <w:lastRenderedPageBreak/>
        <w:t>Planteamiento del Problema</w:t>
      </w:r>
    </w:p>
    <w:p w14:paraId="55BE8FE4" w14:textId="662A9968" w:rsidR="0075044C" w:rsidRPr="00D0377B" w:rsidRDefault="00D0377B" w:rsidP="00D0377B">
      <w:pPr>
        <w:pStyle w:val="BlockQuotation"/>
        <w:rPr>
          <w:lang w:val="es-EC" w:bidi="hi-IN"/>
        </w:rPr>
      </w:pPr>
      <w:r w:rsidRPr="00D0377B">
        <w:rPr>
          <w:lang w:val="es-EC" w:bidi="hi-IN"/>
        </w:rPr>
        <w:t>Implementar nuestra propia funci</w:t>
      </w:r>
      <w:r w:rsidRPr="00D0377B">
        <w:rPr>
          <w:lang w:bidi="hi-IN"/>
        </w:rPr>
        <w:t xml:space="preserve">ón </w:t>
      </w:r>
      <w:r w:rsidRPr="00D0377B">
        <w:rPr>
          <w:b/>
          <w:bCs/>
          <w:lang w:bidi="hi-IN"/>
        </w:rPr>
        <w:t>mi_pburg</w:t>
      </w:r>
      <w:r w:rsidRPr="00D0377B">
        <w:rPr>
          <w:lang w:bidi="hi-IN"/>
        </w:rPr>
        <w:t xml:space="preserve"> para determinar los coeficientes de la regresión y con estos determinar el espectro de potencias. Debería obtener el mismo resultado que con la función de Matlab </w:t>
      </w:r>
      <w:r w:rsidRPr="00D0377B">
        <w:rPr>
          <w:b/>
          <w:bCs/>
          <w:lang w:bidi="hi-IN"/>
        </w:rPr>
        <w:t>pburg</w:t>
      </w:r>
      <w:r w:rsidRPr="00D0377B">
        <w:rPr>
          <w:lang w:bidi="hi-IN"/>
        </w:rPr>
        <w:t>.</w:t>
      </w:r>
    </w:p>
    <w:p w14:paraId="0AA308D4" w14:textId="77777777" w:rsidR="0075044C" w:rsidRDefault="00D0377B">
      <w:pPr>
        <w:pStyle w:val="Ttulo1"/>
        <w:rPr>
          <w:lang w:val="es-ES"/>
        </w:rPr>
      </w:pPr>
      <w:r>
        <w:rPr>
          <w:lang w:val="es-ES"/>
        </w:rPr>
        <w:t>Resolucion Teorica</w:t>
      </w:r>
    </w:p>
    <w:p w14:paraId="2B966F2E" w14:textId="66CD9D43" w:rsidR="0075044C" w:rsidRDefault="00D0377B">
      <w:pPr>
        <w:pStyle w:val="Textoindependiente"/>
        <w:rPr>
          <w:rStyle w:val="Lead-inEmphasis"/>
          <w:szCs w:val="20"/>
        </w:rPr>
      </w:pPr>
      <w:r>
        <w:rPr>
          <w:rStyle w:val="Lead-inEmphasis"/>
          <w:szCs w:val="20"/>
        </w:rPr>
        <w:t>Metodos Parametricos</w:t>
      </w:r>
    </w:p>
    <w:p w14:paraId="4533FA19" w14:textId="27EBF4FA" w:rsidR="00D31CF7" w:rsidRDefault="00D31CF7" w:rsidP="00D31CF7">
      <w:pPr>
        <w:spacing w:before="100" w:beforeAutospacing="1" w:after="100" w:afterAutospacing="1"/>
        <w:jc w:val="both"/>
        <w:rPr>
          <w:lang w:val="es-EC"/>
        </w:rPr>
      </w:pPr>
      <w:r w:rsidRPr="00D31CF7">
        <w:rPr>
          <w:lang w:val="es-EC"/>
        </w:rPr>
        <w:t xml:space="preserve">Los métodos paramétricos permiten una estimación espectral de alta resolución, y se han mostrado como una alternativa interesante a la </w:t>
      </w:r>
      <w:r w:rsidR="00507DA9">
        <w:rPr>
          <w:lang w:val="es-EC"/>
        </w:rPr>
        <w:t>T</w:t>
      </w:r>
      <w:r w:rsidRPr="00D31CF7">
        <w:rPr>
          <w:lang w:val="es-EC"/>
        </w:rPr>
        <w:t>F en el análisis de bioseñales, como, por ejemplo, en el caso de series temporales RR</w:t>
      </w:r>
      <w:sdt>
        <w:sdtPr>
          <w:rPr>
            <w:lang w:val="es-EC"/>
          </w:rPr>
          <w:id w:val="70552911"/>
          <w:citation/>
        </w:sdtPr>
        <w:sdtContent>
          <w:r w:rsidR="007D0AB4">
            <w:rPr>
              <w:lang w:val="es-EC"/>
            </w:rPr>
            <w:fldChar w:fldCharType="begin"/>
          </w:r>
          <w:r w:rsidR="007D0AB4">
            <w:rPr>
              <w:lang w:val="es-EC"/>
            </w:rPr>
            <w:instrText xml:space="preserve"> CITATION Gue10 \l 12298 </w:instrText>
          </w:r>
          <w:r w:rsidR="007D0AB4">
            <w:rPr>
              <w:lang w:val="es-EC"/>
            </w:rPr>
            <w:fldChar w:fldCharType="separate"/>
          </w:r>
          <w:r w:rsidR="00A1146D">
            <w:rPr>
              <w:noProof/>
              <w:lang w:val="es-EC"/>
            </w:rPr>
            <w:t xml:space="preserve"> </w:t>
          </w:r>
          <w:r w:rsidR="00A1146D" w:rsidRPr="00A1146D">
            <w:rPr>
              <w:noProof/>
              <w:lang w:val="es-EC"/>
            </w:rPr>
            <w:t>[1]</w:t>
          </w:r>
          <w:r w:rsidR="007D0AB4">
            <w:rPr>
              <w:lang w:val="es-EC"/>
            </w:rPr>
            <w:fldChar w:fldCharType="end"/>
          </w:r>
        </w:sdtContent>
      </w:sdt>
      <w:r w:rsidRPr="00D31CF7">
        <w:rPr>
          <w:lang w:val="es-EC"/>
        </w:rPr>
        <w:t>.</w:t>
      </w:r>
    </w:p>
    <w:p w14:paraId="2221ECCB" w14:textId="0F2EEDE6" w:rsidR="00507DA9" w:rsidRDefault="00FC79C3" w:rsidP="00D31CF7">
      <w:p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E</w:t>
      </w:r>
      <w:r w:rsidRPr="00FC79C3">
        <w:rPr>
          <w:lang w:val="es-EC"/>
        </w:rPr>
        <w:t>l modelado espectral, en este contexto será un proceso de 3 pasos:</w:t>
      </w:r>
    </w:p>
    <w:p w14:paraId="166955DE" w14:textId="28388B6C" w:rsidR="00FC79C3" w:rsidRDefault="00FC79C3" w:rsidP="00FC79C3">
      <w:pPr>
        <w:pStyle w:val="Prrafodelista"/>
        <w:numPr>
          <w:ilvl w:val="0"/>
          <w:numId w:val="8"/>
        </w:numPr>
        <w:spacing w:before="100" w:beforeAutospacing="1" w:after="100" w:afterAutospacing="1"/>
        <w:jc w:val="both"/>
        <w:rPr>
          <w:lang w:val="es-EC"/>
        </w:rPr>
      </w:pPr>
      <w:r w:rsidRPr="00FC79C3">
        <w:rPr>
          <w:lang w:val="es-EC"/>
        </w:rPr>
        <w:t>El primer paso para seguir es elegir un modelo apropiado para el proceso. Esta elección puede estar basada en el conocimiento a priori de cómo ha sido generado el proceso, o en resultados experimentales que indiquen que un modelo en particular funciona bien. Los modelos que vamos a estudiar son AR, MA y ARMA.</w:t>
      </w:r>
    </w:p>
    <w:p w14:paraId="1C496EE6" w14:textId="2CFFF468" w:rsidR="00FC79C3" w:rsidRDefault="00FC79C3" w:rsidP="00FC79C3">
      <w:pPr>
        <w:pStyle w:val="Prrafodelista"/>
        <w:numPr>
          <w:ilvl w:val="0"/>
          <w:numId w:val="8"/>
        </w:numPr>
        <w:spacing w:before="100" w:beforeAutospacing="1" w:after="100" w:afterAutospacing="1"/>
        <w:jc w:val="both"/>
        <w:rPr>
          <w:lang w:val="es-EC"/>
        </w:rPr>
      </w:pPr>
      <w:r w:rsidRPr="00FC79C3">
        <w:rPr>
          <w:lang w:val="es-EC"/>
        </w:rPr>
        <w:t xml:space="preserve">Una vez elegido el modelo, se han de estimar los parámetros del modelo para los datos disponibles que es la señal recibida </w:t>
      </w:r>
      <m:oMath>
        <m:r>
          <w:rPr>
            <w:rFonts w:ascii="Cambria Math" w:hAnsi="Cambria Math"/>
            <w:lang w:val="es-EC"/>
          </w:rPr>
          <m:t>x[n]</m:t>
        </m:r>
      </m:oMath>
      <w:r w:rsidRPr="00FC79C3">
        <w:rPr>
          <w:lang w:val="es-EC"/>
        </w:rPr>
        <w:t xml:space="preserve">, que se supone una realización de un proceso estocástico estacionario y ergódico </w:t>
      </w:r>
      <m:oMath>
        <m:r>
          <w:rPr>
            <w:rFonts w:ascii="Cambria Math" w:hAnsi="Cambria Math"/>
            <w:lang w:val="es-EC"/>
          </w:rPr>
          <m:t>x(n)</m:t>
        </m:r>
      </m:oMath>
      <w:r w:rsidRPr="00FC79C3">
        <w:rPr>
          <w:lang w:val="es-EC"/>
        </w:rPr>
        <w:t>.</w:t>
      </w:r>
    </w:p>
    <w:p w14:paraId="724FFCB1" w14:textId="6FB8740C" w:rsidR="00FC79C3" w:rsidRPr="00FC79C3" w:rsidRDefault="00FC79C3" w:rsidP="00FC79C3">
      <w:pPr>
        <w:pStyle w:val="Prrafodelista"/>
        <w:numPr>
          <w:ilvl w:val="0"/>
          <w:numId w:val="8"/>
        </w:numPr>
        <w:spacing w:before="100" w:beforeAutospacing="1" w:after="100" w:afterAutospacing="1"/>
        <w:jc w:val="both"/>
        <w:rPr>
          <w:lang w:val="es-EC"/>
        </w:rPr>
      </w:pPr>
      <w:r w:rsidRPr="00FC79C3">
        <w:rPr>
          <w:lang w:val="es-EC"/>
        </w:rPr>
        <w:t>Finalmente, se estima el espectro de potencia del proceso estocástico sustituyendo los parámetros del modelo estimado en la PSD teórica del modelo implicado.</w:t>
      </w:r>
    </w:p>
    <w:p w14:paraId="760E685F" w14:textId="6533B43D" w:rsidR="00D31CF7" w:rsidRDefault="00D31CF7" w:rsidP="00D31CF7">
      <w:pPr>
        <w:pStyle w:val="Textoindependiente"/>
        <w:rPr>
          <w:rStyle w:val="Lead-inEmphasis"/>
          <w:szCs w:val="20"/>
        </w:rPr>
      </w:pPr>
      <w:r w:rsidRPr="00D31CF7">
        <w:rPr>
          <w:lang w:val="es-EC"/>
        </w:rPr>
        <w:t xml:space="preserve"> </w:t>
      </w:r>
      <w:r>
        <w:rPr>
          <w:rStyle w:val="Lead-inEmphasis"/>
          <w:szCs w:val="20"/>
        </w:rPr>
        <w:t>COEFICIENTES DE MODElo</w:t>
      </w:r>
    </w:p>
    <w:p w14:paraId="21C6F5CE" w14:textId="5F26AADC" w:rsidR="00D31CF7" w:rsidRDefault="00D31CF7" w:rsidP="00D31CF7">
      <w:pPr>
        <w:spacing w:before="100" w:beforeAutospacing="1" w:after="100" w:afterAutospacing="1"/>
        <w:jc w:val="both"/>
        <w:rPr>
          <w:lang w:val="es-EC"/>
        </w:rPr>
      </w:pPr>
      <w:r w:rsidRPr="00D31CF7">
        <w:rPr>
          <w:lang w:val="es-EC"/>
        </w:rPr>
        <w:t>La estimación de los coeficientes (parámetros) del modelo</w:t>
      </w:r>
      <w:r>
        <w:rPr>
          <w:lang w:val="es-EC"/>
        </w:rPr>
        <w:t xml:space="preserve"> (autorregresivo)</w:t>
      </w:r>
      <w:r w:rsidRPr="00D31CF7">
        <w:rPr>
          <w:lang w:val="es-EC"/>
        </w:rPr>
        <w:t xml:space="preserve"> se realiza a partir de las muestras de la señal. Como regla general, si tenemos N muestras de la señal, suele utilizarse la mitad para estimar los coeficientes y el resto para validar el modelo.</w:t>
      </w:r>
    </w:p>
    <w:p w14:paraId="68D0ABE3" w14:textId="53BC653B" w:rsidR="00D31CF7" w:rsidRDefault="00D31CF7" w:rsidP="00D31CF7">
      <w:pPr>
        <w:spacing w:before="100" w:beforeAutospacing="1" w:after="100" w:afterAutospacing="1"/>
        <w:jc w:val="both"/>
        <w:rPr>
          <w:lang w:val="es-EC"/>
        </w:rPr>
      </w:pPr>
      <w:r w:rsidRPr="00D31CF7">
        <w:rPr>
          <w:lang w:val="es-EC"/>
        </w:rPr>
        <w:t xml:space="preserve">Se han desarrollado diversos algoritmos para obtener los coeficientes del modelo. </w:t>
      </w:r>
      <w:r>
        <w:t xml:space="preserve">Los más utilizados son: a) Forward-backward; b) Least-squares; c) Yule-Walker; </w:t>
      </w:r>
      <w:r w:rsidRPr="00D31CF7">
        <w:rPr>
          <w:b/>
          <w:bCs/>
        </w:rPr>
        <w:t>d) Burg</w:t>
      </w:r>
      <w:r>
        <w:t xml:space="preserve">; e) Geometric lattice. </w:t>
      </w:r>
      <w:r w:rsidRPr="00D31CF7">
        <w:rPr>
          <w:lang w:val="es-EC"/>
        </w:rPr>
        <w:t>Los dos últimos utilizan la estructura AR lattice (representación como filtro de celosía de la función de transferencia del modelo AR) para obtener los coeficientes</w:t>
      </w:r>
      <w:r>
        <w:rPr>
          <w:lang w:val="es-EC"/>
        </w:rPr>
        <w:t>.</w:t>
      </w:r>
    </w:p>
    <w:p w14:paraId="285F0B51" w14:textId="6FAD2A17" w:rsidR="00D31CF7" w:rsidRDefault="00D31CF7" w:rsidP="00D31CF7">
      <w:pPr>
        <w:pStyle w:val="Textoindependiente"/>
        <w:rPr>
          <w:rStyle w:val="Lead-inEmphasis"/>
          <w:szCs w:val="20"/>
        </w:rPr>
      </w:pPr>
      <w:r>
        <w:rPr>
          <w:rStyle w:val="Lead-inEmphasis"/>
          <w:szCs w:val="20"/>
        </w:rPr>
        <w:t>Metodo de burg</w:t>
      </w:r>
    </w:p>
    <w:p w14:paraId="6141F2D2" w14:textId="4A0B1B1A" w:rsidR="00CD0ED2" w:rsidRDefault="00CD0ED2" w:rsidP="00CD0ED2">
      <w:pPr>
        <w:pStyle w:val="Textoindependiente"/>
        <w:rPr>
          <w:rStyle w:val="Lead-inEmphasis"/>
          <w:szCs w:val="20"/>
        </w:rPr>
      </w:pPr>
      <w:r>
        <w:rPr>
          <w:rStyle w:val="Lead-inEmphasis"/>
          <w:szCs w:val="20"/>
        </w:rPr>
        <w:t>Algoritmo</w:t>
      </w:r>
    </w:p>
    <w:p w14:paraId="3A0D5EAC" w14:textId="376873B4" w:rsidR="00D31CF7" w:rsidRDefault="00CD0ED2" w:rsidP="00CD0ED2">
      <w:p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Fue planteado en 1968. Es un algoritmo eficiente que ofrece importantes resultados al analizar sinusoides que contienen ruido aditivo.</w:t>
      </w:r>
    </w:p>
    <w:p w14:paraId="2DF5B40B" w14:textId="200A4DF0" w:rsidR="00CD0ED2" w:rsidRDefault="00CD0ED2" w:rsidP="00CD0ED2">
      <w:p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Burg planteo que los parámetros AR deben ser tales que minimicen la suma de energías de error de p</w:t>
      </w:r>
      <w:r w:rsidR="0018240A">
        <w:rPr>
          <w:lang w:val="es-EC"/>
        </w:rPr>
        <w:t>redicción en adelanto y retardo</w:t>
      </w:r>
      <w:r>
        <w:rPr>
          <w:lang w:val="es-EC"/>
        </w:rPr>
        <w:t>.</w:t>
      </w:r>
    </w:p>
    <w:p w14:paraId="4608CF61" w14:textId="36BFD587" w:rsidR="00CD0ED2" w:rsidRDefault="00CD0ED2" w:rsidP="00CD0ED2">
      <w:p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 xml:space="preserve">A continuación, se muestra un diagrama de flujo </w:t>
      </w:r>
      <w:r w:rsidR="006F63CC">
        <w:rPr>
          <w:lang w:val="es-EC"/>
        </w:rPr>
        <w:t xml:space="preserve">y el seudocódigo del algoritmo de Burg en el </w:t>
      </w:r>
      <w:r>
        <w:rPr>
          <w:lang w:val="es-EC"/>
        </w:rPr>
        <w:t>que se</w:t>
      </w:r>
      <w:r w:rsidR="006F63CC">
        <w:rPr>
          <w:lang w:val="es-EC"/>
        </w:rPr>
        <w:t xml:space="preserve"> basará la implementación</w:t>
      </w:r>
      <w:r>
        <w:rPr>
          <w:lang w:val="es-EC"/>
        </w:rPr>
        <w:t xml:space="preserve"> de la función de Matlab</w:t>
      </w:r>
      <w:r w:rsidR="006F63CC">
        <w:rPr>
          <w:lang w:val="es-EC"/>
        </w:rPr>
        <w:t>, cabe destacar que el algoritmo es amplio para abarcarlo en su totalidad , motivo por el cual se muestra solo el seudocódigo del método rápido de Burg, para más información consultar las referencias bibliográficas [3]</w:t>
      </w:r>
      <w:r>
        <w:rPr>
          <w:lang w:val="es-EC"/>
        </w:rPr>
        <w:t>:</w:t>
      </w:r>
    </w:p>
    <w:p w14:paraId="5B089DB8" w14:textId="1E61C143" w:rsidR="00CD0ED2" w:rsidRPr="00A96EDA" w:rsidRDefault="00A53BCB" w:rsidP="00A53BCB">
      <w:pPr>
        <w:keepNext/>
        <w:spacing w:before="100" w:beforeAutospacing="1" w:after="100" w:afterAutospacing="1"/>
        <w:jc w:val="center"/>
        <w:rPr>
          <w:lang w:val="es-EC"/>
        </w:rPr>
      </w:pPr>
      <w:r>
        <w:rPr>
          <w:noProof/>
          <w:lang w:val="es-EC" w:eastAsia="es-EC" w:bidi="ar-SA"/>
        </w:rPr>
        <w:lastRenderedPageBreak/>
        <w:drawing>
          <wp:anchor distT="0" distB="0" distL="114300" distR="114300" simplePos="0" relativeHeight="251658752" behindDoc="0" locked="0" layoutInCell="1" allowOverlap="1" wp14:anchorId="0F84E960" wp14:editId="00268EA6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989600" cy="8726400"/>
            <wp:effectExtent l="0" t="0" r="190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" b="4565"/>
                    <a:stretch/>
                  </pic:blipFill>
                  <pic:spPr bwMode="auto">
                    <a:xfrm>
                      <a:off x="0" y="0"/>
                      <a:ext cx="4989600" cy="87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EDA">
        <w:rPr>
          <w:lang w:val="es-EC"/>
        </w:rPr>
        <w:t xml:space="preserve">FIG. </w:t>
      </w:r>
      <w:r>
        <w:fldChar w:fldCharType="begin"/>
      </w:r>
      <w:r w:rsidRPr="00A96EDA">
        <w:rPr>
          <w:lang w:val="es-EC"/>
        </w:rPr>
        <w:instrText xml:space="preserve"> SEQ FIG. \* ARABIC </w:instrText>
      </w:r>
      <w:r>
        <w:fldChar w:fldCharType="separate"/>
      </w:r>
      <w:r w:rsidR="007900B3">
        <w:rPr>
          <w:noProof/>
          <w:lang w:val="es-EC"/>
        </w:rPr>
        <w:t>1</w:t>
      </w:r>
      <w:r>
        <w:fldChar w:fldCharType="end"/>
      </w:r>
      <w:r w:rsidRPr="00A96EDA">
        <w:rPr>
          <w:lang w:val="es-EC"/>
        </w:rPr>
        <w:t xml:space="preserve"> Diagrama de Flujo </w:t>
      </w:r>
      <w:r w:rsidR="00A96EDA" w:rsidRPr="00A96EDA">
        <w:rPr>
          <w:lang w:val="es-EC"/>
        </w:rPr>
        <w:t>d</w:t>
      </w:r>
      <w:r w:rsidR="00A96EDA">
        <w:rPr>
          <w:lang w:val="es-EC"/>
        </w:rPr>
        <w:t>e el algoritmo de Burg</w:t>
      </w:r>
      <w:sdt>
        <w:sdtPr>
          <w:rPr>
            <w:lang w:val="es-EC"/>
          </w:rPr>
          <w:id w:val="-1403287481"/>
          <w:citation/>
        </w:sdtPr>
        <w:sdtContent>
          <w:r w:rsidR="00A96EDA">
            <w:rPr>
              <w:lang w:val="es-EC"/>
            </w:rPr>
            <w:fldChar w:fldCharType="begin"/>
          </w:r>
          <w:r w:rsidR="008F68AA">
            <w:rPr>
              <w:lang w:val="es-EC"/>
            </w:rPr>
            <w:instrText xml:space="preserve">CITATION Bay84 \l 12298 </w:instrText>
          </w:r>
          <w:r w:rsidR="00A96EDA">
            <w:rPr>
              <w:lang w:val="es-EC"/>
            </w:rPr>
            <w:fldChar w:fldCharType="separate"/>
          </w:r>
          <w:r w:rsidR="00A1146D">
            <w:rPr>
              <w:noProof/>
              <w:lang w:val="es-EC"/>
            </w:rPr>
            <w:t xml:space="preserve"> </w:t>
          </w:r>
          <w:r w:rsidR="00A1146D" w:rsidRPr="00A1146D">
            <w:rPr>
              <w:noProof/>
              <w:lang w:val="es-EC"/>
            </w:rPr>
            <w:t>[2]</w:t>
          </w:r>
          <w:r w:rsidR="00A96EDA">
            <w:rPr>
              <w:lang w:val="es-EC"/>
            </w:rPr>
            <w:fldChar w:fldCharType="end"/>
          </w:r>
        </w:sdtContent>
      </w:sdt>
      <w:r w:rsidR="00A96EDA">
        <w:rPr>
          <w:lang w:val="es-EC"/>
        </w:rPr>
        <w:t>.</w:t>
      </w:r>
    </w:p>
    <w:p w14:paraId="749781BE" w14:textId="60946D38" w:rsidR="00D31CF7" w:rsidRDefault="00D31CF7" w:rsidP="00D31CF7">
      <w:pPr>
        <w:spacing w:before="100" w:beforeAutospacing="1" w:after="100" w:afterAutospacing="1"/>
        <w:jc w:val="both"/>
        <w:rPr>
          <w:lang w:val="es-EC"/>
        </w:rPr>
      </w:pPr>
    </w:p>
    <w:p w14:paraId="61A4021D" w14:textId="665BCFCA" w:rsidR="005926AE" w:rsidRPr="00426A00" w:rsidRDefault="00087835" w:rsidP="00426A00">
      <w:pPr>
        <w:pStyle w:val="Subttulo"/>
        <w:jc w:val="both"/>
        <w:rPr>
          <w:sz w:val="18"/>
          <w:szCs w:val="18"/>
          <w:lang w:val="es-EC"/>
        </w:rPr>
      </w:pPr>
      <w:r w:rsidRPr="00426A00">
        <w:rPr>
          <w:sz w:val="18"/>
          <w:szCs w:val="18"/>
          <w:lang w:val="es-EC"/>
        </w:rPr>
        <w:t>Algoritmo Matemático Pseudocódigo</w:t>
      </w:r>
      <w:r w:rsidR="0086137E" w:rsidRPr="00426A00">
        <w:rPr>
          <w:sz w:val="18"/>
          <w:szCs w:val="18"/>
          <w:lang w:val="es-EC"/>
        </w:rPr>
        <w:t xml:space="preserve"> (Método </w:t>
      </w:r>
      <w:r w:rsidR="00426A00" w:rsidRPr="00426A00">
        <w:rPr>
          <w:sz w:val="18"/>
          <w:szCs w:val="18"/>
          <w:lang w:val="es-EC"/>
        </w:rPr>
        <w:t xml:space="preserve">Convencional </w:t>
      </w:r>
      <w:r w:rsidR="0086137E" w:rsidRPr="00426A00">
        <w:rPr>
          <w:sz w:val="18"/>
          <w:szCs w:val="18"/>
          <w:lang w:val="es-EC"/>
        </w:rPr>
        <w:t>de Burg)</w:t>
      </w:r>
    </w:p>
    <w:p w14:paraId="60B548CF" w14:textId="04F36B58" w:rsidR="00426A00" w:rsidRDefault="00426A00" w:rsidP="00D31CF7">
      <w:pPr>
        <w:spacing w:before="100" w:beforeAutospacing="1" w:after="100" w:afterAutospacing="1"/>
        <w:jc w:val="both"/>
        <w:rPr>
          <w:lang w:val="es-EC"/>
        </w:rPr>
      </w:pPr>
      <w:r w:rsidRPr="00426A00">
        <w:rPr>
          <w:lang w:val="es-EC"/>
        </w:rPr>
        <w:t xml:space="preserve">Para una señal de entrada </w:t>
      </w: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x</m:t>
            </m:r>
          </m:e>
          <m:sub>
            <m:r>
              <w:rPr>
                <w:rFonts w:ascii="Cambria Math" w:hAnsi="Cambria Math"/>
                <w:lang w:val="es-EC"/>
              </w:rPr>
              <m:t>0</m:t>
            </m:r>
          </m:sub>
        </m:sSub>
        <m:r>
          <w:rPr>
            <w:rFonts w:ascii="Cambria Math" w:hAnsi="Cambria Math"/>
            <w:lang w:val="es-EC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x</m:t>
            </m:r>
          </m:e>
          <m:sub>
            <m:r>
              <w:rPr>
                <w:rFonts w:ascii="Cambria Math" w:hAnsi="Cambria Math"/>
                <w:lang w:val="es-EC"/>
              </w:rPr>
              <m:t>1</m:t>
            </m:r>
          </m:sub>
        </m:sSub>
        <m:r>
          <w:rPr>
            <w:rFonts w:ascii="Cambria Math" w:hAnsi="Cambria Math"/>
            <w:lang w:val="es-EC"/>
          </w:rPr>
          <m:t xml:space="preserve"> ,. . . , 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x</m:t>
            </m:r>
          </m:e>
          <m:sub>
            <m:r>
              <w:rPr>
                <w:rFonts w:ascii="Cambria Math" w:hAnsi="Cambria Math"/>
                <w:lang w:val="es-EC"/>
              </w:rPr>
              <m:t>N – 1</m:t>
            </m:r>
          </m:sub>
        </m:sSub>
      </m:oMath>
      <w:r w:rsidRPr="00426A00">
        <w:rPr>
          <w:lang w:val="es-EC"/>
        </w:rPr>
        <w:t xml:space="preserve">, </w:t>
      </w:r>
      <w:r w:rsidR="000D5870">
        <w:rPr>
          <w:lang w:val="es-EC"/>
        </w:rPr>
        <w:t xml:space="preserve">se </w:t>
      </w:r>
      <w:r w:rsidRPr="00426A00">
        <w:rPr>
          <w:lang w:val="es-EC"/>
        </w:rPr>
        <w:t>calcul</w:t>
      </w:r>
      <w:r w:rsidR="000D5870">
        <w:rPr>
          <w:lang w:val="es-EC"/>
        </w:rPr>
        <w:t>a</w:t>
      </w:r>
      <w:r w:rsidRPr="00426A00">
        <w:rPr>
          <w:lang w:val="es-EC"/>
        </w:rPr>
        <w:t xml:space="preserve"> los </w:t>
      </w:r>
      <m:oMath>
        <m:r>
          <w:rPr>
            <w:rFonts w:ascii="Cambria Math" w:hAnsi="Cambria Math"/>
            <w:lang w:val="es-EC"/>
          </w:rPr>
          <m:t>p</m:t>
        </m:r>
      </m:oMath>
      <w:r w:rsidR="000D5870" w:rsidRPr="00426A00">
        <w:rPr>
          <w:lang w:val="es-EC"/>
        </w:rPr>
        <w:t xml:space="preserve"> </w:t>
      </w:r>
      <w:r w:rsidRPr="00426A00">
        <w:rPr>
          <w:lang w:val="es-EC"/>
        </w:rPr>
        <w:t>coeficientes de reflexión</w:t>
      </w:r>
      <w:r w:rsidR="000D5870">
        <w:rPr>
          <w:lang w:val="es-EC"/>
        </w:rPr>
        <w:t xml:space="preserve">, los coeficientes de error de predicción y el componente de error </w:t>
      </w:r>
      <w:r w:rsidR="006417A4">
        <w:rPr>
          <w:lang w:val="es-EC"/>
        </w:rPr>
        <w:t xml:space="preserve"> </w:t>
      </w:r>
      <w:r w:rsidR="000D5870">
        <w:rPr>
          <w:lang w:val="es-EC"/>
        </w:rPr>
        <w:t>Epsilon</w:t>
      </w:r>
      <w:r w:rsidR="006417A4">
        <w:rPr>
          <w:lang w:val="es-EC"/>
        </w:rPr>
        <w:t xml:space="preserve"> </w:t>
      </w:r>
      <w:r w:rsidR="006417A4" w:rsidRPr="00426A00">
        <w:rPr>
          <w:lang w:val="es-EC"/>
        </w:rPr>
        <w:t>de la siguiente manera</w:t>
      </w:r>
      <w:r w:rsidRPr="00426A00">
        <w:rPr>
          <w:lang w:val="es-EC"/>
        </w:rPr>
        <w:t>:</w:t>
      </w:r>
    </w:p>
    <w:p w14:paraId="23F7B394" w14:textId="3FF5B4DA" w:rsidR="00087835" w:rsidRDefault="00087835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 w:rsidRPr="00FA3895">
        <w:rPr>
          <w:lang w:val="es-EC"/>
        </w:rPr>
        <w:t>Inicialización:</w:t>
      </w:r>
    </w:p>
    <w:p w14:paraId="5027F579" w14:textId="1B7A9871" w:rsidR="00911EE7" w:rsidRDefault="00911EE7" w:rsidP="00911EE7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r>
          <w:rPr>
            <w:rFonts w:ascii="Cambria Math" w:hAnsi="Cambria Math"/>
            <w:lang w:val="es-EC"/>
          </w:rPr>
          <m:t>i=</m:t>
        </m:r>
        <m:r>
          <w:rPr>
            <w:rFonts w:ascii="Cambria Math" w:hAnsi="Cambria Math"/>
            <w:lang w:val="es-EC"/>
          </w:rPr>
          <m:t>0</m:t>
        </m:r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(1)</w:t>
      </w:r>
    </w:p>
    <w:p w14:paraId="4936EC22" w14:textId="0969B7CF" w:rsidR="00911EE7" w:rsidRDefault="00911EE7" w:rsidP="00911EE7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a</m:t>
            </m:r>
          </m:e>
          <m:sub>
            <m:r>
              <w:rPr>
                <w:rFonts w:ascii="Cambria Math" w:hAnsi="Cambria Math"/>
                <w:lang w:val="es-EC"/>
              </w:rPr>
              <m:t>0</m:t>
            </m:r>
          </m:sub>
        </m:sSub>
        <m:r>
          <w:rPr>
            <w:rFonts w:ascii="Cambria Math" w:hAnsi="Cambria Math"/>
            <w:lang w:val="es-EC"/>
          </w:rPr>
          <m:t>=1</m:t>
        </m:r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(2)</w:t>
      </w:r>
    </w:p>
    <w:p w14:paraId="1CEDA94F" w14:textId="65583D60" w:rsidR="00911EE7" w:rsidRDefault="00911EE7" w:rsidP="00911EE7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0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  <m:r>
          <w:rPr>
            <w:rFonts w:ascii="Cambria Math" w:hAnsi="Cambria Math"/>
            <w:lang w:val="es-EC"/>
          </w:rPr>
          <m:t>=</m:t>
        </m:r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0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  <m:r>
          <w:rPr>
            <w:rFonts w:ascii="Cambria Math" w:hAnsi="Cambria Math"/>
            <w:lang w:val="es-EC"/>
          </w:rPr>
          <m:t>=</m:t>
        </m:r>
        <m:sSup>
          <m:sSupPr>
            <m:ctrlPr>
              <w:rPr>
                <w:rFonts w:ascii="Cambria Math" w:hAnsi="Cambria Math"/>
                <w:i/>
                <w:lang w:val="es-EC"/>
              </w:rPr>
            </m:ctrlPr>
          </m:sSupPr>
          <m:e>
            <m:r>
              <w:rPr>
                <w:rFonts w:ascii="Cambria Math" w:hAnsi="Cambria Math"/>
                <w:lang w:val="es-EC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s-EC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EC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s-EC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EC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EC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s-EC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s-EC"/>
                  </w:rPr>
                  <m:t xml:space="preserve">,⋯,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EC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s-EC"/>
                      </w:rPr>
                      <m:t>N – 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s-EC"/>
              </w:rPr>
              <m:t>T</m:t>
            </m:r>
          </m:sup>
        </m:sSup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(3)</w:t>
      </w:r>
    </w:p>
    <w:p w14:paraId="38E55A33" w14:textId="7E7A6199" w:rsidR="006417A4" w:rsidRPr="006417A4" w:rsidRDefault="006417A4" w:rsidP="006417A4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ε</m:t>
            </m:r>
          </m:e>
          <m:sub>
            <m:r>
              <w:rPr>
                <w:rFonts w:ascii="Cambria Math" w:hAnsi="Cambria Math"/>
                <w:lang w:val="es-EC"/>
              </w:rPr>
              <m:t>0</m:t>
            </m:r>
          </m:sub>
        </m:sSub>
        <m:r>
          <w:rPr>
            <w:rFonts w:ascii="Cambria Math" w:hAnsi="Cambria Math"/>
            <w:lang w:val="es-EC"/>
          </w:rPr>
          <m:t>=</m:t>
        </m:r>
        <m:f>
          <m:fPr>
            <m:ctrlPr>
              <w:rPr>
                <w:rFonts w:ascii="Cambria Math" w:hAnsi="Cambria Math"/>
                <w:i/>
                <w:lang w:val="es-EC"/>
              </w:rPr>
            </m:ctrlPr>
          </m:fPr>
          <m:num>
            <m:r>
              <w:rPr>
                <w:rFonts w:ascii="Cambria Math" w:hAnsi="Cambria Math"/>
                <w:lang w:val="es-EC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pPr>
              <m:e>
                <m:r>
                  <w:rPr>
                    <w:rFonts w:ascii="Cambria Math" w:hAnsi="Cambria Math"/>
                    <w:lang w:val="es-EC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s-EC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lang w:val="es-EC"/>
              </w:rPr>
              <m:t>N-1</m:t>
            </m:r>
          </m:den>
        </m:f>
        <m:r>
          <w:rPr>
            <w:rFonts w:ascii="Cambria Math" w:hAnsi="Cambria Math"/>
            <w:lang w:val="es-EC"/>
          </w:rPr>
          <m:t>.</m:t>
        </m:r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(4)</w:t>
      </w:r>
    </w:p>
    <w:p w14:paraId="149C0197" w14:textId="0209A3C3" w:rsidR="00911EE7" w:rsidRDefault="00911EE7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 xml:space="preserve">Se remueve el primer elemento de </w:t>
      </w:r>
      <m:oMath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</m:oMath>
      <w:r>
        <w:rPr>
          <w:lang w:val="es-EC"/>
        </w:rPr>
        <w:t xml:space="preserve"> y el ultimo de </w:t>
      </w:r>
      <m:oMath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</m:oMath>
      <w:r>
        <w:rPr>
          <w:lang w:val="es-EC"/>
        </w:rPr>
        <w:t>:</w:t>
      </w:r>
    </w:p>
    <w:p w14:paraId="2A720ADE" w14:textId="217A6217" w:rsidR="00911EE7" w:rsidRDefault="00911EE7" w:rsidP="00911EE7">
      <w:pPr>
        <w:pStyle w:val="Prrafodelista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=</m:t>
        </m:r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  <m:r>
          <w:rPr>
            <w:rFonts w:ascii="Cambria Math" w:hAnsi="Cambria Math"/>
            <w:lang w:val="es-EC"/>
          </w:rPr>
          <m:t>(1:N-i-1)</m:t>
        </m:r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 w:rsidRPr="00911EE7">
        <w:rPr>
          <w:lang w:val="es-EC"/>
        </w:rPr>
        <w:t>(</w:t>
      </w:r>
      <w:r w:rsidR="006417A4">
        <w:rPr>
          <w:lang w:val="es-EC"/>
        </w:rPr>
        <w:t>5</w:t>
      </w:r>
      <w:r w:rsidRPr="00911EE7">
        <w:rPr>
          <w:lang w:val="es-EC"/>
        </w:rPr>
        <w:t>)</w:t>
      </w:r>
    </w:p>
    <w:p w14:paraId="16D235A6" w14:textId="19EFFDE9" w:rsidR="00911EE7" w:rsidRPr="00911EE7" w:rsidRDefault="00911EE7" w:rsidP="00911EE7">
      <w:pPr>
        <w:pStyle w:val="Prrafodelista"/>
        <w:jc w:val="right"/>
        <w:rPr>
          <w:rFonts w:ascii="Cambria Math" w:hAnsi="Cambria Math"/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=</m:t>
        </m:r>
        <m:sSubSup>
          <m:sSubSupPr>
            <m:ctrlPr>
              <w:rPr>
                <w:rFonts w:ascii="Cambria Math" w:hAnsi="Cambria Math"/>
                <w:i/>
                <w:lang w:val="es-EC"/>
              </w:rPr>
            </m:ctrlPr>
          </m:sSubSup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  <m:sup>
            <m:r>
              <w:rPr>
                <w:rFonts w:ascii="Cambria Math" w:hAnsi="Cambria Math"/>
                <w:lang w:val="es-EC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lang w:val="es-EC"/>
              </w:rPr>
            </m:ctrlPr>
          </m:dPr>
          <m:e>
            <m:r>
              <w:rPr>
                <w:rFonts w:ascii="Cambria Math" w:hAnsi="Cambria Math"/>
                <w:lang w:val="es-EC"/>
              </w:rPr>
              <m:t>0:N-i-2</m:t>
            </m:r>
          </m:e>
        </m:d>
        <m:r>
          <w:rPr>
            <w:rFonts w:ascii="Cambria Math" w:hAnsi="Cambria Math"/>
            <w:lang w:val="es-EC"/>
          </w:rPr>
          <m:t>.</m:t>
        </m:r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 w:rsidRPr="00911EE7">
        <w:rPr>
          <w:lang w:val="es-EC"/>
        </w:rPr>
        <w:t>(</w:t>
      </w:r>
      <w:r w:rsidR="006417A4">
        <w:rPr>
          <w:lang w:val="es-EC"/>
        </w:rPr>
        <w:t>6</w:t>
      </w:r>
      <w:r w:rsidRPr="00911EE7">
        <w:rPr>
          <w:lang w:val="es-EC"/>
        </w:rPr>
        <w:t>)</w:t>
      </w:r>
    </w:p>
    <w:p w14:paraId="1011666A" w14:textId="0C1BAABE" w:rsidR="00426A00" w:rsidRDefault="00426A00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C</w:t>
      </w:r>
      <w:r w:rsidR="000D5870">
        <w:rPr>
          <w:lang w:val="es-EC"/>
        </w:rPr>
        <w:t>á</w:t>
      </w:r>
      <w:r>
        <w:rPr>
          <w:lang w:val="es-EC"/>
        </w:rPr>
        <w:t>lculo del coeficiente de reflexión:</w:t>
      </w:r>
    </w:p>
    <w:p w14:paraId="43CEFF07" w14:textId="5EABD808" w:rsidR="00426A00" w:rsidRDefault="00426A00" w:rsidP="00426A00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k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= -</m:t>
        </m:r>
        <m:f>
          <m:fPr>
            <m:ctrlPr>
              <w:rPr>
                <w:rFonts w:ascii="Cambria Math" w:hAnsi="Cambria Math"/>
                <w:i/>
                <w:lang w:val="es-EC"/>
              </w:rPr>
            </m:ctrlPr>
          </m:fPr>
          <m:num>
            <m:r>
              <w:rPr>
                <w:rFonts w:ascii="Cambria Math" w:hAnsi="Cambria Math"/>
                <w:lang w:val="es-EC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Pr>
              <m:e>
                <m:r>
                  <w:rPr>
                    <w:rFonts w:ascii="Cambria Math" w:hAnsi="Cambria Math"/>
                    <w:lang w:val="es-EC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SupPr>
              <m:e>
                <m:r>
                  <w:rPr>
                    <w:rFonts w:ascii="Cambria Math" w:hAnsi="Cambria Math"/>
                    <w:lang w:val="es-EC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s-EC"/>
                  </w:rPr>
                  <m:t>T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Pr>
              <m:e>
                <m:r>
                  <w:rPr>
                    <w:rFonts w:ascii="Cambria Math" w:hAnsi="Cambria Math"/>
                    <w:lang w:val="es-EC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SupPr>
              <m:e>
                <m:r>
                  <w:rPr>
                    <w:rFonts w:ascii="Cambria Math" w:hAnsi="Cambria Math"/>
                    <w:lang w:val="es-EC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s-EC"/>
                  </w:rPr>
                  <m:t>T</m:t>
                </m:r>
              </m:sup>
            </m:sSubSup>
            <m:r>
              <w:rPr>
                <w:rFonts w:ascii="Cambria Math" w:hAnsi="Cambria Math"/>
                <w:lang w:val="es-EC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Pr>
              <m:e>
                <m:r>
                  <w:rPr>
                    <w:rFonts w:ascii="Cambria Math" w:hAnsi="Cambria Math"/>
                    <w:lang w:val="es-EC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es-EC"/>
                  </w:rPr>
                </m:ctrlPr>
              </m:sSubSupPr>
              <m:e>
                <m:r>
                  <w:rPr>
                    <w:rFonts w:ascii="Cambria Math" w:hAnsi="Cambria Math"/>
                    <w:lang w:val="es-EC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s-EC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s-EC"/>
                  </w:rPr>
                  <m:t>T</m:t>
                </m:r>
              </m:sup>
            </m:sSubSup>
          </m:den>
        </m:f>
      </m:oMath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</w:t>
      </w:r>
      <w:r w:rsidR="006417A4">
        <w:rPr>
          <w:lang w:val="es-EC"/>
        </w:rPr>
        <w:t>7</w:t>
      </w:r>
      <w:r>
        <w:rPr>
          <w:lang w:val="es-EC"/>
        </w:rPr>
        <w:t>)</w:t>
      </w:r>
    </w:p>
    <w:p w14:paraId="23B2E5ED" w14:textId="39850FDC" w:rsidR="000D5870" w:rsidRDefault="000D5870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Cálculo de los coeficientes de error de predicción:</w:t>
      </w:r>
    </w:p>
    <w:p w14:paraId="40BE509A" w14:textId="37FF2D8F" w:rsidR="000D5870" w:rsidRDefault="000D5870" w:rsidP="000D5870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a</m:t>
            </m:r>
          </m:e>
          <m:sub>
            <m:r>
              <w:rPr>
                <w:rFonts w:ascii="Cambria Math" w:hAnsi="Cambria Math"/>
                <w:lang w:val="es-EC"/>
              </w:rPr>
              <m:t>i+1</m:t>
            </m:r>
          </m:sub>
        </m:sSub>
        <m:r>
          <w:rPr>
            <w:rFonts w:ascii="Cambria Math" w:hAnsi="Cambria Math"/>
            <w:lang w:val="es-EC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s-EC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s-EC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EC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EC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s-EC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lang w:val="es-EC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lang w:val="es-EC"/>
          </w:rPr>
          <m:t>+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k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J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s-EC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s-EC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s-EC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s-EC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s-EC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s-EC"/>
                        </w:rPr>
                        <m:t>*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lang w:val="es-EC"/>
                    </w:rPr>
                    <m:t>0</m:t>
                  </m:r>
                </m:e>
              </m:mr>
            </m:m>
          </m:e>
        </m:d>
      </m:oMath>
      <w:r>
        <w:rPr>
          <w:lang w:val="es-EC"/>
        </w:rPr>
        <w:t>.</w:t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</w:r>
      <w:r>
        <w:rPr>
          <w:lang w:val="es-EC"/>
        </w:rPr>
        <w:tab/>
        <w:t>(</w:t>
      </w:r>
      <w:r w:rsidR="006417A4">
        <w:rPr>
          <w:lang w:val="es-EC"/>
        </w:rPr>
        <w:t>8</w:t>
      </w:r>
      <w:r>
        <w:rPr>
          <w:lang w:val="es-EC"/>
        </w:rPr>
        <w:t>)</w:t>
      </w:r>
    </w:p>
    <w:p w14:paraId="1B80F56A" w14:textId="6EBCE5CB" w:rsidR="006417A4" w:rsidRDefault="006417A4" w:rsidP="006417A4">
      <w:pPr>
        <w:pStyle w:val="Prrafodelista"/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 xml:space="preserve">Con </w:t>
      </w:r>
      <m:oMath>
        <m:r>
          <w:rPr>
            <w:rFonts w:ascii="Cambria Math" w:hAnsi="Cambria Math"/>
            <w:lang w:val="es-EC"/>
          </w:rPr>
          <m:t>J</m:t>
        </m:r>
      </m:oMath>
      <w:r>
        <w:rPr>
          <w:lang w:val="es-EC"/>
        </w:rPr>
        <w:t xml:space="preserve"> siendo una matriz de intercambio:</w:t>
      </w:r>
    </w:p>
    <w:p w14:paraId="5FC88ABD" w14:textId="0F6FCFC9" w:rsidR="00156A15" w:rsidRDefault="00156A15" w:rsidP="006417A4">
      <w:pPr>
        <w:pStyle w:val="Prrafodelista"/>
        <w:spacing w:before="100" w:beforeAutospacing="1" w:after="100" w:afterAutospacing="1"/>
        <w:jc w:val="both"/>
        <w:rPr>
          <w:lang w:val="es-EC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s-EC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s-EC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s-EC"/>
                          </w:rPr>
                        </m:ctrlPr>
                      </m:mPr>
                      <m:mr>
                        <m:e>
                          <w:bookmarkStart w:id="0" w:name="_GoBack"/>
                          <w:bookmarkEnd w:id="0"/>
                        </m:e>
                      </m:mr>
                      <m:mr>
                        <m:e/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s-EC"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/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s-EC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s-EC"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/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mPr>
                                  <m:mr>
                                    <m:e/>
                                  </m:mr>
                                  <m:mr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s-EC"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/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mPr>
                                  <m:mr>
                                    <m:e/>
                                  </m:mr>
                                  <m:mr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s-EC"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/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mPr>
                                  <m:mr>
                                    <m:e/>
                                  </m:mr>
                                  <m:mr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903920B" w14:textId="17EABF20" w:rsidR="00911EE7" w:rsidRDefault="00426A00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 w:rsidRPr="00426A00">
        <w:rPr>
          <w:b/>
          <w:bCs/>
          <w:lang w:val="es-EC"/>
        </w:rPr>
        <w:t>Si</w:t>
      </w:r>
      <w:r>
        <w:rPr>
          <w:lang w:val="es-EC"/>
        </w:rPr>
        <w:t xml:space="preserve"> </w:t>
      </w:r>
      <m:oMath>
        <m:r>
          <w:rPr>
            <w:rFonts w:ascii="Cambria Math" w:hAnsi="Cambria Math"/>
            <w:lang w:val="es-EC"/>
          </w:rPr>
          <m:t>(i=p)</m:t>
        </m:r>
      </m:oMath>
    </w:p>
    <w:p w14:paraId="24613AD2" w14:textId="3A4E0341" w:rsidR="00426A00" w:rsidRDefault="00426A00" w:rsidP="00426A00">
      <w:pPr>
        <w:pStyle w:val="Prrafodelista"/>
        <w:spacing w:before="100" w:beforeAutospacing="1" w:after="100" w:afterAutospacing="1"/>
        <w:ind w:left="1080"/>
        <w:jc w:val="both"/>
        <w:rPr>
          <w:lang w:val="es-EC"/>
        </w:rPr>
      </w:pPr>
      <w:r>
        <w:rPr>
          <w:lang w:val="es-EC"/>
        </w:rPr>
        <w:t>Terminado</w:t>
      </w:r>
    </w:p>
    <w:p w14:paraId="5DDFABC1" w14:textId="3B4CFF53" w:rsidR="00426A00" w:rsidRPr="00426A00" w:rsidRDefault="00426A00" w:rsidP="00426A00">
      <w:pPr>
        <w:pStyle w:val="Prrafodelista"/>
        <w:spacing w:before="100" w:beforeAutospacing="1" w:after="100" w:afterAutospacing="1"/>
        <w:jc w:val="both"/>
        <w:rPr>
          <w:b/>
          <w:bCs/>
          <w:lang w:val="es-EC"/>
        </w:rPr>
      </w:pPr>
      <w:r w:rsidRPr="00426A00">
        <w:rPr>
          <w:b/>
          <w:bCs/>
          <w:lang w:val="es-EC"/>
        </w:rPr>
        <w:t>Fin si</w:t>
      </w:r>
    </w:p>
    <w:p w14:paraId="547239F9" w14:textId="4953ED13" w:rsidR="00426A00" w:rsidRDefault="00426A00" w:rsidP="00FA3895">
      <w:pPr>
        <w:pStyle w:val="Prrafodelista"/>
        <w:numPr>
          <w:ilvl w:val="0"/>
          <w:numId w:val="7"/>
        </w:numPr>
        <w:spacing w:before="100" w:beforeAutospacing="1" w:after="100" w:afterAutospacing="1"/>
        <w:jc w:val="both"/>
        <w:rPr>
          <w:lang w:val="es-EC"/>
        </w:rPr>
      </w:pPr>
      <w:r>
        <w:rPr>
          <w:lang w:val="es-EC"/>
        </w:rPr>
        <w:t>Se actualizan los errores de predicción:</w:t>
      </w:r>
    </w:p>
    <w:p w14:paraId="15C763AA" w14:textId="710E89DA" w:rsidR="001A7B07" w:rsidRPr="001A7B07" w:rsidRDefault="001A7B07" w:rsidP="001A7B07">
      <w:pPr>
        <w:pStyle w:val="Prrafodelista"/>
        <w:jc w:val="right"/>
        <w:rPr>
          <w:rFonts w:ascii="Cambria Math" w:hAnsi="Cambria Math"/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i+1</m:t>
            </m:r>
          </m:sub>
        </m:sSub>
        <m:r>
          <w:rPr>
            <w:rFonts w:ascii="Cambria Math" w:hAnsi="Cambria Math"/>
            <w:lang w:val="es-EC"/>
          </w:rPr>
          <m:t>=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+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k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</m:oMath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="000D5870">
        <w:rPr>
          <w:rFonts w:ascii="Cambria Math" w:hAnsi="Cambria Math"/>
          <w:lang w:val="es-EC"/>
        </w:rPr>
        <w:tab/>
      </w:r>
      <w:r w:rsidRPr="000D5870">
        <w:rPr>
          <w:lang w:val="es-EC"/>
        </w:rPr>
        <w:t>(</w:t>
      </w:r>
      <w:r w:rsidR="006417A4">
        <w:rPr>
          <w:lang w:val="es-EC"/>
        </w:rPr>
        <w:t>9</w:t>
      </w:r>
      <w:r w:rsidRPr="000D5870">
        <w:rPr>
          <w:lang w:val="es-EC"/>
        </w:rPr>
        <w:t>)</w:t>
      </w:r>
    </w:p>
    <w:p w14:paraId="1D472C41" w14:textId="03C96C2F" w:rsidR="001A7B07" w:rsidRPr="001A7B07" w:rsidRDefault="001A7B07" w:rsidP="001A7B07">
      <w:pPr>
        <w:pStyle w:val="Prrafodelista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s-EC"/>
              </w:rPr>
              <m:t>+1</m:t>
            </m:r>
          </m:sub>
        </m:sSub>
        <m:r>
          <w:rPr>
            <w:rFonts w:ascii="Cambria Math" w:hAnsi="Cambria Math"/>
            <w:lang w:val="es-EC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  <w:lang w:val="es-EC"/>
              </w:rPr>
              <m:t>’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="000D5870">
        <w:rPr>
          <w:rFonts w:ascii="Cambria Math" w:hAnsi="Cambria Math"/>
          <w:lang w:val="es-EC"/>
        </w:rPr>
        <w:tab/>
      </w:r>
      <w:r w:rsidRPr="000D5870">
        <w:rPr>
          <w:lang w:val="es-EC"/>
        </w:rPr>
        <w:t>(</w:t>
      </w:r>
      <w:r w:rsidR="006417A4">
        <w:rPr>
          <w:lang w:val="es-EC"/>
        </w:rPr>
        <w:t>10</w:t>
      </w:r>
      <w:r w:rsidRPr="000D5870">
        <w:rPr>
          <w:lang w:val="es-EC"/>
        </w:rPr>
        <w:t>)</w:t>
      </w:r>
      <w:r w:rsidRPr="001A7B07">
        <w:rPr>
          <w:lang w:val="es-EC"/>
        </w:rPr>
        <w:t xml:space="preserve"> </w:t>
      </w:r>
    </w:p>
    <w:p w14:paraId="4E7975A1" w14:textId="240A2660" w:rsidR="001A7B07" w:rsidRPr="001A7B07" w:rsidRDefault="001A7B07" w:rsidP="001A7B07">
      <w:pPr>
        <w:pStyle w:val="Prrafodelista"/>
        <w:jc w:val="right"/>
        <w:rPr>
          <w:rFonts w:ascii="Cambria Math" w:hAnsi="Cambria Math"/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=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f</m:t>
            </m:r>
          </m:e>
          <m:sub>
            <m:r>
              <w:rPr>
                <w:rFonts w:ascii="Cambria Math" w:hAnsi="Cambria Math"/>
                <w:lang w:val="es-EC"/>
              </w:rPr>
              <m:t>i+1</m:t>
            </m:r>
          </m:sub>
        </m:sSub>
        <m:r>
          <w:rPr>
            <w:rFonts w:ascii="Cambria Math" w:hAnsi="Cambria Math"/>
            <w:lang w:val="es-EC"/>
          </w:rPr>
          <m:t>(1:N-i-1)</m:t>
        </m:r>
      </m:oMath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Pr="001A7B07">
        <w:rPr>
          <w:rFonts w:ascii="Cambria Math" w:hAnsi="Cambria Math"/>
          <w:lang w:val="es-EC"/>
        </w:rPr>
        <w:tab/>
      </w:r>
      <w:r w:rsidR="000D5870">
        <w:rPr>
          <w:rFonts w:ascii="Cambria Math" w:hAnsi="Cambria Math"/>
          <w:lang w:val="es-EC"/>
        </w:rPr>
        <w:tab/>
      </w:r>
      <w:r w:rsidRPr="000D5870">
        <w:rPr>
          <w:lang w:val="es-EC"/>
        </w:rPr>
        <w:t>(</w:t>
      </w:r>
      <w:r w:rsidR="000D5870">
        <w:rPr>
          <w:lang w:val="es-EC"/>
        </w:rPr>
        <w:t>1</w:t>
      </w:r>
      <w:r w:rsidR="006417A4">
        <w:rPr>
          <w:lang w:val="es-EC"/>
        </w:rPr>
        <w:t>1</w:t>
      </w:r>
      <w:r w:rsidRPr="000D5870">
        <w:rPr>
          <w:lang w:val="es-EC"/>
        </w:rPr>
        <w:t>)</w:t>
      </w:r>
    </w:p>
    <w:p w14:paraId="33BAC500" w14:textId="6E4D21E4" w:rsidR="00426A00" w:rsidRDefault="001A7B07" w:rsidP="000D5870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</m:t>
            </m:r>
          </m:sub>
        </m:sSub>
        <m:r>
          <w:rPr>
            <w:rFonts w:ascii="Cambria Math" w:hAnsi="Cambria Math"/>
            <w:lang w:val="es-EC"/>
          </w:rPr>
          <m:t>=</m:t>
        </m:r>
        <m:sSub>
          <m:sSubPr>
            <m:ctrlPr>
              <w:rPr>
                <w:rFonts w:ascii="Cambria Math" w:hAnsi="Cambria Math"/>
                <w:i/>
                <w:lang w:val="es-EC"/>
              </w:rPr>
            </m:ctrlPr>
          </m:sSubPr>
          <m:e>
            <m:r>
              <w:rPr>
                <w:rFonts w:ascii="Cambria Math" w:hAnsi="Cambria Math"/>
                <w:lang w:val="es-EC"/>
              </w:rPr>
              <m:t>g</m:t>
            </m:r>
          </m:e>
          <m:sub>
            <m:r>
              <w:rPr>
                <w:rFonts w:ascii="Cambria Math" w:hAnsi="Cambria Math"/>
                <w:lang w:val="es-EC"/>
              </w:rPr>
              <m:t>i+1</m:t>
            </m:r>
          </m:sub>
        </m:sSub>
        <m:r>
          <w:rPr>
            <w:rFonts w:ascii="Cambria Math" w:hAnsi="Cambria Math"/>
            <w:lang w:val="es-EC"/>
          </w:rPr>
          <m:t>(0:N-i-2)</m:t>
        </m:r>
      </m:oMath>
      <w:r w:rsidR="000D5870">
        <w:rPr>
          <w:lang w:val="es-EC"/>
        </w:rPr>
        <w:tab/>
      </w:r>
      <w:r w:rsidR="000D5870">
        <w:rPr>
          <w:lang w:val="es-EC"/>
        </w:rPr>
        <w:tab/>
      </w:r>
      <w:r w:rsidR="000D5870">
        <w:rPr>
          <w:lang w:val="es-EC"/>
        </w:rPr>
        <w:tab/>
      </w:r>
      <w:r w:rsidR="000D5870">
        <w:rPr>
          <w:lang w:val="es-EC"/>
        </w:rPr>
        <w:tab/>
      </w:r>
      <w:r w:rsidR="000D5870">
        <w:rPr>
          <w:lang w:val="es-EC"/>
        </w:rPr>
        <w:tab/>
      </w:r>
      <w:r w:rsidR="000D5870">
        <w:rPr>
          <w:lang w:val="es-EC"/>
        </w:rPr>
        <w:tab/>
      </w:r>
      <w:r w:rsidR="000D5870">
        <w:rPr>
          <w:lang w:val="es-EC"/>
        </w:rPr>
        <w:tab/>
        <w:t>(1</w:t>
      </w:r>
      <w:r w:rsidR="006417A4">
        <w:rPr>
          <w:lang w:val="es-EC"/>
        </w:rPr>
        <w:t>2</w:t>
      </w:r>
      <w:r w:rsidR="000D5870">
        <w:rPr>
          <w:lang w:val="es-EC"/>
        </w:rPr>
        <w:t>)</w:t>
      </w:r>
    </w:p>
    <w:p w14:paraId="201A2376" w14:textId="0C214061" w:rsidR="006417A4" w:rsidRDefault="006417A4" w:rsidP="000D5870">
      <w:pPr>
        <w:pStyle w:val="Prrafodelista"/>
        <w:spacing w:before="100" w:beforeAutospacing="1" w:after="100" w:afterAutospacing="1"/>
        <w:jc w:val="right"/>
        <w:rPr>
          <w:lang w:val="es-EC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(13)</w:t>
      </w:r>
    </w:p>
    <w:p w14:paraId="3F9CF967" w14:textId="64CED77B" w:rsidR="00911EE7" w:rsidRPr="000D5870" w:rsidRDefault="00C61BA4" w:rsidP="00911EE7">
      <w:pPr>
        <w:pStyle w:val="Prrafodelista"/>
        <w:numPr>
          <w:ilvl w:val="0"/>
          <w:numId w:val="7"/>
        </w:numPr>
        <w:spacing w:before="100" w:beforeAutospacing="1" w:after="100" w:afterAutospacing="1"/>
        <w:rPr>
          <w:lang w:val="es-EC"/>
        </w:rPr>
      </w:pPr>
      <w:r>
        <w:rPr>
          <w:lang w:val="es-EC"/>
        </w:rPr>
        <w:t>Repetir desde 1.</w:t>
      </w:r>
      <w:sdt>
        <w:sdtPr>
          <w:rPr>
            <w:lang w:val="es-EC"/>
          </w:rPr>
          <w:id w:val="-2113813259"/>
          <w:citation/>
        </w:sdtPr>
        <w:sdtContent>
          <w:r w:rsidR="00261D30">
            <w:rPr>
              <w:lang w:val="es-EC"/>
            </w:rPr>
            <w:fldChar w:fldCharType="begin"/>
          </w:r>
          <w:r w:rsidR="00261D30">
            <w:rPr>
              <w:lang w:val="es-EC"/>
            </w:rPr>
            <w:instrText xml:space="preserve"> CITATION Vos13 \l 12298 </w:instrText>
          </w:r>
          <w:r w:rsidR="00261D30">
            <w:rPr>
              <w:lang w:val="es-EC"/>
            </w:rPr>
            <w:fldChar w:fldCharType="separate"/>
          </w:r>
          <w:r w:rsidR="00A1146D">
            <w:rPr>
              <w:noProof/>
              <w:lang w:val="es-EC"/>
            </w:rPr>
            <w:t xml:space="preserve"> </w:t>
          </w:r>
          <w:r w:rsidR="00A1146D" w:rsidRPr="00A1146D">
            <w:rPr>
              <w:noProof/>
              <w:lang w:val="es-EC"/>
            </w:rPr>
            <w:t>[3]</w:t>
          </w:r>
          <w:r w:rsidR="00261D30">
            <w:rPr>
              <w:lang w:val="es-EC"/>
            </w:rPr>
            <w:fldChar w:fldCharType="end"/>
          </w:r>
        </w:sdtContent>
      </w:sdt>
    </w:p>
    <w:p w14:paraId="7359576C" w14:textId="29406B24" w:rsidR="0075044C" w:rsidRDefault="003E09CC">
      <w:pPr>
        <w:pStyle w:val="Ttulo1"/>
        <w:rPr>
          <w:lang w:val="es-ES"/>
        </w:rPr>
      </w:pPr>
      <w:r>
        <w:rPr>
          <w:lang w:val="es-ES"/>
        </w:rPr>
        <w:t xml:space="preserve">Resolucion </w:t>
      </w:r>
      <w:r w:rsidR="000A7CFA">
        <w:rPr>
          <w:lang w:val="es-ES"/>
        </w:rPr>
        <w:t>PRÁCTICA</w:t>
      </w:r>
      <w:r w:rsidR="003E2793">
        <w:rPr>
          <w:lang w:val="es-ES"/>
        </w:rPr>
        <w:t xml:space="preserve"> paso a paso</w:t>
      </w:r>
      <w:r w:rsidR="0075044C">
        <w:rPr>
          <w:lang w:val="es-ES"/>
        </w:rPr>
        <w:fldChar w:fldCharType="begin"/>
      </w:r>
      <w:r w:rsidR="0075044C">
        <w:rPr>
          <w:lang w:val="es-ES"/>
        </w:rPr>
        <w:instrText xml:space="preserve">  </w:instrText>
      </w:r>
      <w:r w:rsidR="0075044C">
        <w:rPr>
          <w:lang w:val="es-ES"/>
        </w:rPr>
        <w:fldChar w:fldCharType="end"/>
      </w:r>
    </w:p>
    <w:p w14:paraId="457BBEBF" w14:textId="0A04CA83" w:rsidR="0075044C" w:rsidRDefault="007771C7" w:rsidP="003E09CC">
      <w:pPr>
        <w:pStyle w:val="Textoindependiente"/>
        <w:rPr>
          <w:lang w:val="es-ES"/>
        </w:rPr>
      </w:pPr>
      <w:r>
        <w:rPr>
          <w:lang w:val="es-ES"/>
        </w:rPr>
        <w:t xml:space="preserve">Implementación del </w:t>
      </w:r>
      <w:r w:rsidR="00426A00">
        <w:rPr>
          <w:lang w:val="es-ES"/>
        </w:rPr>
        <w:t xml:space="preserve">algoritmo </w:t>
      </w:r>
      <w:r>
        <w:rPr>
          <w:lang w:val="es-ES"/>
        </w:rPr>
        <w:t>de Burg en Matlab</w:t>
      </w:r>
      <w:sdt>
        <w:sdtPr>
          <w:rPr>
            <w:lang w:val="es-ES"/>
          </w:rPr>
          <w:id w:val="56913508"/>
          <w:citation/>
        </w:sdtPr>
        <w:sdtContent>
          <w:r w:rsidR="00A53BCB">
            <w:rPr>
              <w:lang w:val="es-ES"/>
            </w:rPr>
            <w:fldChar w:fldCharType="begin"/>
          </w:r>
          <w:r w:rsidR="008F68AA">
            <w:rPr>
              <w:lang w:val="es-EC"/>
            </w:rPr>
            <w:instrText xml:space="preserve">CITATION Pro02 \l 12298 </w:instrText>
          </w:r>
          <w:r w:rsidR="00A53BCB">
            <w:rPr>
              <w:lang w:val="es-ES"/>
            </w:rPr>
            <w:fldChar w:fldCharType="separate"/>
          </w:r>
          <w:r w:rsidR="00A1146D">
            <w:rPr>
              <w:noProof/>
              <w:lang w:val="es-EC"/>
            </w:rPr>
            <w:t xml:space="preserve"> </w:t>
          </w:r>
          <w:r w:rsidR="00A1146D" w:rsidRPr="00A1146D">
            <w:rPr>
              <w:noProof/>
              <w:lang w:val="es-EC"/>
            </w:rPr>
            <w:t>[4]</w:t>
          </w:r>
          <w:r w:rsidR="00A53BCB">
            <w:rPr>
              <w:lang w:val="es-ES"/>
            </w:rPr>
            <w:fldChar w:fldCharType="end"/>
          </w:r>
        </w:sdtContent>
      </w:sdt>
      <w:r w:rsidR="00A5774D">
        <w:rPr>
          <w:lang w:val="es-ES"/>
        </w:rPr>
        <w:t>:</w:t>
      </w:r>
    </w:p>
    <w:p w14:paraId="5555E0D2" w14:textId="1C37A67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varargout= mi_pburg( x, orden, nfft, ventana, Fs)</w:t>
      </w:r>
    </w:p>
    <w:p w14:paraId="5A9EBAF8" w14:textId="7D49F29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%PBURGW   Estimación Espectral de Potencia usando Burg enventanando la señal</w:t>
      </w:r>
    </w:p>
    <w:p w14:paraId="16779E67" w14:textId="27FF93A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Pxx = PBURGW(x,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Orden,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nfft,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Ventana) es la estimación de la D.E.P.(Densidad</w:t>
      </w:r>
    </w:p>
    <w:p w14:paraId="060494E3" w14:textId="5B1E9BF5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%   Espectral de Potencia) de la señal x, usando el método de Burg con </w:t>
      </w:r>
    </w:p>
    <w:p w14:paraId="78D0762B" w14:textId="66C76F11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enventanado. Orden es el orden del modelo Auto Regresivo de predicción lineal.</w:t>
      </w:r>
    </w:p>
    <w:p w14:paraId="7052482E" w14:textId="2BB82F75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NFFT es la longitud de la FFT que determina las frecuencias a que se</w:t>
      </w:r>
    </w:p>
    <w:p w14:paraId="1FA7F098" w14:textId="2EC235D2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estima la D.E.P. Ventana es el nombre de la función Matlab que realiza</w:t>
      </w:r>
    </w:p>
    <w:p w14:paraId="08C5AFA5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lastRenderedPageBreak/>
        <w:t xml:space="preserve">%   una determinada ventana, se introduce en comillas simples como texto Ej.: 'blackmanharris'. </w:t>
      </w:r>
    </w:p>
    <w:p w14:paraId="22EFF7CD" w14:textId="59EB39F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Pxx tendrá longitud (NFFT/2+1) para NFFT par, (NFFT+1)/2 para NFFT impar,</w:t>
      </w:r>
    </w:p>
    <w:p w14:paraId="6B02496A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y NFFT si x es una señal compleja. NFFT por defecto vale 256.</w:t>
      </w:r>
    </w:p>
    <w:p w14:paraId="51C74E75" w14:textId="26922570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Si no se especifica la ventana, se utiliza por defecto la ventana</w:t>
      </w:r>
    </w:p>
    <w:p w14:paraId="6619CE85" w14:textId="5F936703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%   rectangular(rectwin). </w:t>
      </w:r>
    </w:p>
    <w:p w14:paraId="0714B35D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</w:t>
      </w:r>
    </w:p>
    <w:p w14:paraId="4031B19B" w14:textId="54EF83BC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[Pxx,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F] = PBURGW(x,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Orden,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nfft,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Ventana,</w:t>
      </w:r>
      <w:r w:rsid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Fs) </w:t>
      </w:r>
      <w:r w:rsidR="001841C3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devuelve,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además, el vector de</w:t>
      </w:r>
    </w:p>
    <w:p w14:paraId="4D775156" w14:textId="17F290C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frecuencias en que se evalúa en la D.E.P., para una frecuencia de muestreo Fs.</w:t>
      </w:r>
    </w:p>
    <w:p w14:paraId="75783BC3" w14:textId="535BD42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Por defecto usa una Fs de 2 [Hz].</w:t>
      </w:r>
    </w:p>
    <w:p w14:paraId="20999AC8" w14:textId="11E0702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</w:t>
      </w:r>
    </w:p>
    <w:p w14:paraId="3FD3B6B5" w14:textId="04FEEDD5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  PBURGW sin argumentos de salida grafica la Densidad Espectral de Potencias.</w:t>
      </w:r>
    </w:p>
    <w:p w14:paraId="1E507BB6" w14:textId="0975163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</w:p>
    <w:p w14:paraId="10A6A4C6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%1 - Revisión de los parámetros de entrada</w:t>
      </w:r>
    </w:p>
    <w:p w14:paraId="640C077C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narginchk(2,5);</w:t>
      </w:r>
    </w:p>
    <w:p w14:paraId="3C880BCB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isempty(orden)</w:t>
      </w:r>
    </w:p>
    <w:p w14:paraId="4A394C3A" w14:textId="49D3202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error(</w:t>
      </w:r>
      <w:r>
        <w:rPr>
          <w:rFonts w:ascii="Courier New" w:hAnsi="Courier New" w:cs="Courier New"/>
          <w:color w:val="A020F0"/>
          <w:sz w:val="20"/>
          <w:szCs w:val="20"/>
          <w:lang w:val="es-EC" w:eastAsia="en-US" w:bidi="ar-SA"/>
        </w:rPr>
        <w:t>'Necesita indicar el orden del modelo.'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);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Se tiene que especificar el orden del modelo</w:t>
      </w:r>
    </w:p>
    <w:p w14:paraId="132E32FA" w14:textId="55C66ED8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6E66557E" w14:textId="7531CC2E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nargin &lt; 5, Fs = [];   </w:t>
      </w: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</w:p>
    <w:p w14:paraId="66EAB736" w14:textId="6A32B53B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nargin &lt; 4, </w:t>
      </w:r>
      <w:r w:rsidR="00272C09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ventana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=</w:t>
      </w:r>
      <w:r w:rsidR="00272C09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  <w:r w:rsidRPr="00BB3D6F">
        <w:rPr>
          <w:rFonts w:ascii="Courier New" w:hAnsi="Courier New" w:cs="Courier New"/>
          <w:color w:val="A020F0"/>
          <w:sz w:val="20"/>
          <w:szCs w:val="20"/>
          <w:lang w:eastAsia="en-US" w:bidi="ar-SA"/>
        </w:rPr>
        <w:t>'rectwin'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; </w:t>
      </w: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  <w:r w:rsidRPr="00BB3D6F">
        <w:rPr>
          <w:rFonts w:ascii="Courier New" w:hAnsi="Courier New" w:cs="Courier New"/>
          <w:color w:val="228B22"/>
          <w:sz w:val="20"/>
          <w:szCs w:val="20"/>
          <w:lang w:eastAsia="en-US" w:bidi="ar-SA"/>
        </w:rPr>
        <w:t>% Ventana rectangular</w:t>
      </w:r>
    </w:p>
    <w:p w14:paraId="558376F2" w14:textId="6CAC6638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nargin &lt; 3, nfft = []; </w:t>
      </w: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2F770412" w14:textId="55FF3C85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isempty(nfft), nfft = 256; </w:t>
      </w: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03E3FE6F" w14:textId="018BA94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isempty(Fs), Fs = 2; </w:t>
      </w: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end</w:t>
      </w:r>
    </w:p>
    <w:p w14:paraId="65E93DA3" w14:textId="72D34A5E" w:rsidR="00AC5590" w:rsidRDefault="00AC5590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77933879" wp14:editId="29F15329">
                <wp:simplePos x="0" y="0"/>
                <wp:positionH relativeFrom="margin">
                  <wp:posOffset>57150</wp:posOffset>
                </wp:positionH>
                <wp:positionV relativeFrom="paragraph">
                  <wp:posOffset>44639</wp:posOffset>
                </wp:positionV>
                <wp:extent cx="5150180" cy="1897578"/>
                <wp:effectExtent l="57150" t="38100" r="69850" b="102870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180" cy="189757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8E8D9" w14:textId="1460F0CE" w:rsidR="00426A00" w:rsidRDefault="00426A00" w:rsidP="00BF469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AC5590">
                              <w:rPr>
                                <w:lang w:val="es-EC"/>
                              </w:rPr>
                              <w:t>El método de Burg opera convencionalmente en la serie temporal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w:r w:rsidRPr="00AC5590">
                              <w:rPr>
                                <w:lang w:val="es-EC"/>
                              </w:rPr>
                              <w:t xml:space="preserve">datos, en iteraciones. La iteración i encuentra un coeficiente de reflexión,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C5590">
                              <w:rPr>
                                <w:lang w:val="es-EC"/>
                              </w:rPr>
                              <w:t>,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w:r w:rsidRPr="00AC5590">
                              <w:rPr>
                                <w:lang w:val="es-EC"/>
                              </w:rPr>
                              <w:t>minimizando los vectores de error de predicción hacia adelante y hacia atrás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C5590">
                              <w:rPr>
                                <w:lang w:val="es-EC"/>
                              </w:rPr>
                              <w:t xml:space="preserve"> 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C5590"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6602D7D0" w14:textId="5763EC05" w:rsidR="00426A00" w:rsidRDefault="00426A00" w:rsidP="00BF469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BF4691">
                              <w:rPr>
                                <w:lang w:val="es-EC"/>
                              </w:rPr>
                              <w:t xml:space="preserve">Para una señal de entrada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 xml:space="preserve">,∙∙∙,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N – 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,</m:t>
                              </m:r>
                            </m:oMath>
                            <w:r w:rsidRPr="00BF4691">
                              <w:rPr>
                                <w:lang w:val="es-EC"/>
                              </w:rPr>
                              <w:t xml:space="preserve"> calcul</w:t>
                            </w:r>
                            <w:r>
                              <w:rPr>
                                <w:lang w:val="es-EC"/>
                              </w:rPr>
                              <w:t>a</w:t>
                            </w:r>
                            <w:r w:rsidRPr="00BF4691">
                              <w:rPr>
                                <w:lang w:val="es-EC"/>
                              </w:rPr>
                              <w:t xml:space="preserve"> los coeficientes de reflexión de la siguiente </w:t>
                            </w:r>
                            <w:r>
                              <w:rPr>
                                <w:lang w:val="es-EC"/>
                              </w:rPr>
                              <w:t xml:space="preserve">manera, con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i=0</m:t>
                              </m:r>
                            </m:oMath>
                            <w:r>
                              <w:rPr>
                                <w:lang w:val="es-EC"/>
                              </w:rPr>
                              <w:t xml:space="preserve"> 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=1</m:t>
                              </m:r>
                            </m:oMath>
                            <w:r w:rsidRPr="00BF4691">
                              <w:rPr>
                                <w:lang w:val="es-EC"/>
                              </w:rPr>
                              <w:t>:</w:t>
                            </w:r>
                          </w:p>
                          <w:p w14:paraId="167BDB17" w14:textId="07A7CE10" w:rsidR="00426A00" w:rsidRPr="00E4068F" w:rsidRDefault="00426A00" w:rsidP="00E4068F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X=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s-EC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 xml:space="preserve">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s-EC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 xml:space="preserve">,⋯,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s-EC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s-EC"/>
                                            </w:rPr>
                                            <m:t>N – 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p>
                              </m:sSup>
                            </m:oMath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 w:rsidRPr="00E4068F">
                              <w:rPr>
                                <w:rFonts w:ascii="Cambria Math" w:hAnsi="Cambria Math"/>
                                <w:lang w:val="es-EC"/>
                              </w:rPr>
                              <w:t>(11)</w:t>
                            </w:r>
                          </w:p>
                          <w:p w14:paraId="5016D39F" w14:textId="77777777" w:rsidR="00426A00" w:rsidRPr="00E4068F" w:rsidRDefault="00426A00" w:rsidP="00BF469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</w:p>
                          <w:p w14:paraId="62900188" w14:textId="49C258C3" w:rsidR="00426A00" w:rsidRDefault="00426A00" w:rsidP="00BF469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Se remueve el primer elemento de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>
                              <w:rPr>
                                <w:lang w:val="es-EC"/>
                              </w:rPr>
                              <w:t xml:space="preserve"> y el último elemento de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</w:p>
                          <w:p w14:paraId="3FD3FC98" w14:textId="452313B6" w:rsidR="00426A00" w:rsidRDefault="00426A00" w:rsidP="00936C1F">
                            <w:pPr>
                              <w:jc w:val="right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(1:N-i-1)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936C1F">
                              <w:rPr>
                                <w:rFonts w:ascii="Cambria Math" w:hAnsi="Cambria Math"/>
                                <w:lang w:val="es-EC"/>
                              </w:rPr>
                              <w:t>(12)</w:t>
                            </w:r>
                          </w:p>
                          <w:p w14:paraId="6DB81424" w14:textId="3BF76DFF" w:rsidR="00426A00" w:rsidRPr="00DE6667" w:rsidRDefault="00426A00" w:rsidP="00936C1F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(0:N-i-2)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936C1F">
                              <w:rPr>
                                <w:rFonts w:ascii="Cambria Math" w:hAnsi="Cambria Math"/>
                                <w:lang w:val="es-EC"/>
                              </w:rPr>
                              <w:t>(13)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33879" id="Rectángulo 131" o:spid="_x0000_s1027" style="position:absolute;margin-left:4.5pt;margin-top:3.5pt;width:405.55pt;height:149.4pt;z-index:25186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66B8E8D9" w14:textId="1460F0CE" w:rsidR="00426A00" w:rsidRDefault="00426A00" w:rsidP="00BF4691">
                      <w:pPr>
                        <w:jc w:val="both"/>
                        <w:rPr>
                          <w:lang w:val="es-EC"/>
                        </w:rPr>
                      </w:pPr>
                      <w:r w:rsidRPr="00AC5590">
                        <w:rPr>
                          <w:lang w:val="es-EC"/>
                        </w:rPr>
                        <w:t>El método de Burg opera convencionalmente en la serie temporal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  <w:r w:rsidRPr="00AC5590">
                        <w:rPr>
                          <w:lang w:val="es-EC"/>
                        </w:rPr>
                        <w:t xml:space="preserve">datos, en iteraciones. La iteración i encuentra un coeficiente de reflexión,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C5590">
                        <w:rPr>
                          <w:lang w:val="es-EC"/>
                        </w:rPr>
                        <w:t>,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  <w:r w:rsidRPr="00AC5590">
                        <w:rPr>
                          <w:lang w:val="es-EC"/>
                        </w:rPr>
                        <w:t>minimizando los vectores de error de predicción hacia adelante y hacia atrás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C5590">
                        <w:rPr>
                          <w:lang w:val="es-EC"/>
                        </w:rPr>
                        <w:t xml:space="preserve"> 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C5590">
                        <w:rPr>
                          <w:lang w:val="es-EC"/>
                        </w:rPr>
                        <w:t>.</w:t>
                      </w:r>
                    </w:p>
                    <w:p w14:paraId="6602D7D0" w14:textId="5763EC05" w:rsidR="00426A00" w:rsidRDefault="00426A00" w:rsidP="00BF4691">
                      <w:pPr>
                        <w:jc w:val="both"/>
                        <w:rPr>
                          <w:lang w:val="es-EC"/>
                        </w:rPr>
                      </w:pPr>
                      <w:r w:rsidRPr="00BF4691">
                        <w:rPr>
                          <w:lang w:val="es-EC"/>
                        </w:rPr>
                        <w:t xml:space="preserve">Para una señal de entrada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 xml:space="preserve">,∙∙∙,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N – 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,</m:t>
                        </m:r>
                      </m:oMath>
                      <w:r w:rsidRPr="00BF4691">
                        <w:rPr>
                          <w:lang w:val="es-EC"/>
                        </w:rPr>
                        <w:t xml:space="preserve"> calcul</w:t>
                      </w:r>
                      <w:r>
                        <w:rPr>
                          <w:lang w:val="es-EC"/>
                        </w:rPr>
                        <w:t>a</w:t>
                      </w:r>
                      <w:r w:rsidRPr="00BF4691">
                        <w:rPr>
                          <w:lang w:val="es-EC"/>
                        </w:rPr>
                        <w:t xml:space="preserve"> los coeficientes de reflexión de la siguiente </w:t>
                      </w:r>
                      <w:r>
                        <w:rPr>
                          <w:lang w:val="es-EC"/>
                        </w:rPr>
                        <w:t xml:space="preserve">manera, con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i=0</m:t>
                        </m:r>
                      </m:oMath>
                      <w:r>
                        <w:rPr>
                          <w:lang w:val="es-EC"/>
                        </w:rPr>
                        <w:t xml:space="preserve"> 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=1</m:t>
                        </m:r>
                      </m:oMath>
                      <w:r w:rsidRPr="00BF4691">
                        <w:rPr>
                          <w:lang w:val="es-EC"/>
                        </w:rPr>
                        <w:t>:</w:t>
                      </w:r>
                    </w:p>
                    <w:p w14:paraId="167BDB17" w14:textId="07A7CE10" w:rsidR="00426A00" w:rsidRPr="00E4068F" w:rsidRDefault="00426A00" w:rsidP="00E4068F">
                      <w:pPr>
                        <w:jc w:val="right"/>
                        <w:rPr>
                          <w:lang w:val="es-EC"/>
                        </w:rPr>
                      </w:pP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X=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 xml:space="preserve">,⋯,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C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s-EC"/>
                                      </w:rPr>
                                      <m:t>N – 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p>
                        </m:sSup>
                      </m:oMath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 w:rsidRPr="00E4068F">
                        <w:rPr>
                          <w:rFonts w:ascii="Cambria Math" w:hAnsi="Cambria Math"/>
                          <w:lang w:val="es-EC"/>
                        </w:rPr>
                        <w:t>(11)</w:t>
                      </w:r>
                    </w:p>
                    <w:p w14:paraId="5016D39F" w14:textId="77777777" w:rsidR="00426A00" w:rsidRPr="00E4068F" w:rsidRDefault="00426A00" w:rsidP="00BF4691">
                      <w:pPr>
                        <w:jc w:val="both"/>
                        <w:rPr>
                          <w:lang w:val="es-EC"/>
                        </w:rPr>
                      </w:pPr>
                    </w:p>
                    <w:p w14:paraId="62900188" w14:textId="49C258C3" w:rsidR="00426A00" w:rsidRDefault="00426A00" w:rsidP="00BF4691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Se remueve el primer elemento de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</m:oMath>
                      <w:r>
                        <w:rPr>
                          <w:lang w:val="es-EC"/>
                        </w:rPr>
                        <w:t xml:space="preserve"> y el último elemento de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</m:oMath>
                    </w:p>
                    <w:p w14:paraId="3FD3FC98" w14:textId="452313B6" w:rsidR="00426A00" w:rsidRDefault="00426A00" w:rsidP="00936C1F">
                      <w:pPr>
                        <w:jc w:val="right"/>
                        <w:rPr>
                          <w:rFonts w:ascii="Cambria Math" w:hAnsi="Cambria Math"/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s-EC"/>
                          </w:rPr>
                          <m:t>(1:N-i-1)</m:t>
                        </m:r>
                      </m:oMath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936C1F">
                        <w:rPr>
                          <w:rFonts w:ascii="Cambria Math" w:hAnsi="Cambria Math"/>
                          <w:lang w:val="es-EC"/>
                        </w:rPr>
                        <w:t>(12)</w:t>
                      </w:r>
                    </w:p>
                    <w:p w14:paraId="6DB81424" w14:textId="3BF76DFF" w:rsidR="00426A00" w:rsidRPr="00DE6667" w:rsidRDefault="00426A00" w:rsidP="00936C1F">
                      <w:pPr>
                        <w:jc w:val="right"/>
                        <w:rPr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s-EC"/>
                          </w:rPr>
                          <m:t>(0:N-i-2)</m:t>
                        </m:r>
                      </m:oMath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936C1F">
                        <w:rPr>
                          <w:rFonts w:ascii="Cambria Math" w:hAnsi="Cambria Math"/>
                          <w:lang w:val="es-EC"/>
                        </w:rPr>
                        <w:t>(13)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FC504B" w14:textId="468AB83E" w:rsidR="00AC5590" w:rsidRDefault="00AC5590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</w:p>
    <w:p w14:paraId="284E49B3" w14:textId="218EF9FD" w:rsidR="00AC5590" w:rsidRDefault="00AC5590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</w:p>
    <w:p w14:paraId="439BAD68" w14:textId="465856B5" w:rsidR="00AC5590" w:rsidRDefault="00AC5590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</w:p>
    <w:p w14:paraId="4603351F" w14:textId="77777777" w:rsidR="00AC5590" w:rsidRDefault="00AC5590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5CA49E45" w14:textId="1BD080C0" w:rsidR="00BB3D6F" w:rsidRDefault="0086137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8E8006C" wp14:editId="76DF6AA6">
                <wp:simplePos x="0" y="0"/>
                <wp:positionH relativeFrom="column">
                  <wp:posOffset>1276045</wp:posOffset>
                </wp:positionH>
                <wp:positionV relativeFrom="paragraph">
                  <wp:posOffset>6960</wp:posOffset>
                </wp:positionV>
                <wp:extent cx="381762" cy="172517"/>
                <wp:effectExtent l="57150" t="76200" r="75565" b="94615"/>
                <wp:wrapNone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" cy="172517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25D64" id="Rectángulo: esquinas redondeadas 143" o:spid="_x0000_s1026" style="position:absolute;margin-left:100.5pt;margin-top:.55pt;width:30.05pt;height:13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" filled="f" strokecolor="#e36c0a [2409]" strokeweight=".25pt"/>
            </w:pict>
          </mc:Fallback>
        </mc:AlternateContent>
      </w:r>
      <w:r w:rsidR="00BB3D6F"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 xml:space="preserve"> </w:t>
      </w:r>
    </w:p>
    <w:p w14:paraId="2214E44F" w14:textId="1FBA8285" w:rsidR="00BF4691" w:rsidRDefault="0086137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512DDCB1" wp14:editId="46CD4FDD">
                <wp:simplePos x="0" y="0"/>
                <wp:positionH relativeFrom="column">
                  <wp:posOffset>1896</wp:posOffset>
                </wp:positionH>
                <wp:positionV relativeFrom="paragraph">
                  <wp:posOffset>119452</wp:posOffset>
                </wp:positionV>
                <wp:extent cx="1485003" cy="1981889"/>
                <wp:effectExtent l="495300" t="0" r="20320" b="94615"/>
                <wp:wrapNone/>
                <wp:docPr id="146" name="Conector: angula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003" cy="1981889"/>
                        </a:xfrm>
                        <a:prstGeom prst="bentConnector3">
                          <a:avLst>
                            <a:gd name="adj1" fmla="val 132587"/>
                          </a:avLst>
                        </a:prstGeom>
                        <a:ln w="31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4BA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46" o:spid="_x0000_s1026" type="#_x0000_t34" style="position:absolute;margin-left:.15pt;margin-top:9.4pt;width:116.95pt;height:156.05pt;flip:x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" adj="28639" strokecolor="#e36c0a [2409]" strokeweight=".25pt">
                <v:stroke endarrow="block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5DDE193B" wp14:editId="43BD92A5">
                <wp:simplePos x="0" y="0"/>
                <wp:positionH relativeFrom="column">
                  <wp:posOffset>1480211</wp:posOffset>
                </wp:positionH>
                <wp:positionV relativeFrom="paragraph">
                  <wp:posOffset>7769</wp:posOffset>
                </wp:positionV>
                <wp:extent cx="0" cy="119958"/>
                <wp:effectExtent l="0" t="0" r="38100" b="3302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958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9C655" id="Conector recto 145" o:spid="_x0000_s1026" style="position:absolute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5pt,.6pt" to="116.5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" strokecolor="#e36c0a [2409]" strokeweight=".25pt"/>
            </w:pict>
          </mc:Fallback>
        </mc:AlternateContent>
      </w:r>
    </w:p>
    <w:p w14:paraId="123E38C4" w14:textId="77777777" w:rsidR="00E4068F" w:rsidRDefault="00E4068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44E848E1" w14:textId="0858371A" w:rsidR="00E4068F" w:rsidRDefault="00E4068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3483AFC8" w14:textId="439AFFE4" w:rsidR="00E4068F" w:rsidRDefault="00D4165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19592A7D" wp14:editId="3A0A39D2">
                <wp:simplePos x="0" y="0"/>
                <wp:positionH relativeFrom="column">
                  <wp:posOffset>2068830</wp:posOffset>
                </wp:positionH>
                <wp:positionV relativeFrom="paragraph">
                  <wp:posOffset>85279</wp:posOffset>
                </wp:positionV>
                <wp:extent cx="166255" cy="178130"/>
                <wp:effectExtent l="76200" t="76200" r="43815" b="88900"/>
                <wp:wrapNone/>
                <wp:docPr id="138" name="Elips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17813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4E2B65" id="Elipse 138" o:spid="_x0000_s1026" style="position:absolute;margin-left:162.9pt;margin-top:6.7pt;width:13.1pt;height:14.05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" filled="f" strokecolor="#c00000" strokeweight=".25pt"/>
            </w:pict>
          </mc:Fallback>
        </mc:AlternateContent>
      </w:r>
    </w:p>
    <w:p w14:paraId="5A23C2CA" w14:textId="27519B80" w:rsidR="00E4068F" w:rsidRDefault="00D4165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0D8D8BF3" wp14:editId="766F2450">
                <wp:simplePos x="0" y="0"/>
                <wp:positionH relativeFrom="column">
                  <wp:posOffset>2074223</wp:posOffset>
                </wp:positionH>
                <wp:positionV relativeFrom="paragraph">
                  <wp:posOffset>131115</wp:posOffset>
                </wp:positionV>
                <wp:extent cx="191770" cy="173182"/>
                <wp:effectExtent l="76200" t="76200" r="36830" b="93980"/>
                <wp:wrapNone/>
                <wp:docPr id="139" name="Elips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73182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FF00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9E484" id="Elipse 139" o:spid="_x0000_s1026" style="position:absolute;margin-left:163.3pt;margin-top:10.3pt;width:15.1pt;height:13.65pt;z-index:25187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" filled="f" strokecolor="yellow" strokeweight=".25pt"/>
            </w:pict>
          </mc:Fallback>
        </mc:AlternateContent>
      </w: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1E203C76" wp14:editId="0507D068">
                <wp:simplePos x="0" y="0"/>
                <wp:positionH relativeFrom="column">
                  <wp:posOffset>3464</wp:posOffset>
                </wp:positionH>
                <wp:positionV relativeFrom="paragraph">
                  <wp:posOffset>43040</wp:posOffset>
                </wp:positionV>
                <wp:extent cx="2064822" cy="901065"/>
                <wp:effectExtent l="190500" t="0" r="12065" b="89535"/>
                <wp:wrapNone/>
                <wp:docPr id="133" name="Conector: angula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4822" cy="901065"/>
                        </a:xfrm>
                        <a:prstGeom prst="bentConnector3">
                          <a:avLst>
                            <a:gd name="adj1" fmla="val 108673"/>
                          </a:avLst>
                        </a:prstGeom>
                        <a:ln w="31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49DE" id="Conector: angular 133" o:spid="_x0000_s1026" type="#_x0000_t34" style="position:absolute;margin-left:.25pt;margin-top:3.4pt;width:162.6pt;height:70.95pt;flip:x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" adj="23473" strokecolor="#c00000" strokeweight=".25pt">
                <v:stroke endarrow="block"/>
              </v:shape>
            </w:pict>
          </mc:Fallback>
        </mc:AlternateContent>
      </w:r>
    </w:p>
    <w:p w14:paraId="2C10397D" w14:textId="7C797B64" w:rsidR="00E4068F" w:rsidRDefault="00E45A8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5CE0A68F" wp14:editId="4B0F9BB9">
                <wp:simplePos x="0" y="0"/>
                <wp:positionH relativeFrom="column">
                  <wp:posOffset>1484</wp:posOffset>
                </wp:positionH>
                <wp:positionV relativeFrom="paragraph">
                  <wp:posOffset>71087</wp:posOffset>
                </wp:positionV>
                <wp:extent cx="2066802" cy="1021270"/>
                <wp:effectExtent l="342900" t="0" r="10160" b="102870"/>
                <wp:wrapNone/>
                <wp:docPr id="135" name="Conector: angula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802" cy="1021270"/>
                        </a:xfrm>
                        <a:prstGeom prst="bentConnector3">
                          <a:avLst>
                            <a:gd name="adj1" fmla="val 116171"/>
                          </a:avLst>
                        </a:prstGeom>
                        <a:ln w="31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A6FB" id="Conector: angular 135" o:spid="_x0000_s1026" type="#_x0000_t34" style="position:absolute;margin-left:.1pt;margin-top:5.6pt;width:162.75pt;height:80.4pt;flip:x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" adj="25093" strokecolor="yellow" strokeweight=".25pt">
                <v:stroke endarrow="block"/>
              </v:shape>
            </w:pict>
          </mc:Fallback>
        </mc:AlternateContent>
      </w:r>
    </w:p>
    <w:p w14:paraId="4D0A2E82" w14:textId="6EA4172C" w:rsidR="00E4068F" w:rsidRDefault="00E4068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19BEDA1D" w14:textId="557B5B66" w:rsidR="00E4068F" w:rsidRDefault="00E4068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3258B4E1" w14:textId="3780F10E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%2 - Inicialización de los parámetros</w:t>
      </w:r>
    </w:p>
    <w:p w14:paraId="101FE03A" w14:textId="41B2DD01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N  = length(x);</w:t>
      </w:r>
    </w:p>
    <w:p w14:paraId="31E9C54C" w14:textId="145734CC" w:rsidR="00BB3D6F" w:rsidRDefault="00E45A8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46A0C8FA" wp14:editId="5B913DF2">
                <wp:simplePos x="0" y="0"/>
                <wp:positionH relativeFrom="column">
                  <wp:posOffset>2498698</wp:posOffset>
                </wp:positionH>
                <wp:positionV relativeFrom="paragraph">
                  <wp:posOffset>73135</wp:posOffset>
                </wp:positionV>
                <wp:extent cx="2767054" cy="2396656"/>
                <wp:effectExtent l="0" t="76200" r="376555" b="22860"/>
                <wp:wrapNone/>
                <wp:docPr id="137" name="Conector: angula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7054" cy="2396656"/>
                        </a:xfrm>
                        <a:prstGeom prst="bentConnector3">
                          <a:avLst>
                            <a:gd name="adj1" fmla="val 112722"/>
                          </a:avLst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358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37" o:spid="_x0000_s1026" type="#_x0000_t34" style="position:absolute;margin-left:196.75pt;margin-top:5.75pt;width:217.9pt;height:188.7pt;flip:y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" adj="24348" strokecolor="#4579b8 [3044]" strokeweight=".25pt">
                <v:stroke endarrow="block"/>
              </v:shape>
            </w:pict>
          </mc:Fallback>
        </mc:AlternateContent>
      </w:r>
      <w:r w:rsidR="00BB3D6F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fi_t = x(2:end); </w:t>
      </w:r>
      <w:r w:rsidR="00BB3D6F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fragmento de vector de errores de predicción hacia adelante</w:t>
      </w:r>
      <w:r w:rsidR="00936C1F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, se omite el primer elemento i = 1</w:t>
      </w:r>
    </w:p>
    <w:p w14:paraId="7042BF3C" w14:textId="08B80002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gi_t = x(1:end-1);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fragmento de vector de errores de predicción hacia atrás</w:t>
      </w:r>
      <w:r w:rsidR="00E45A88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, se omite el último elemento</w:t>
      </w:r>
    </w:p>
    <w:p w14:paraId="4BAF5DB4" w14:textId="6A97C778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a  = 1;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Inicialización del vector de estimadores de los coeficientes</w:t>
      </w:r>
      <w:r w:rsidR="0086137E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de </w:t>
      </w:r>
      <w:r w:rsidR="006F63CC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predicción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(a_k) del filtro Auto Regresivo</w:t>
      </w:r>
    </w:p>
    <w:p w14:paraId="21AA9470" w14:textId="40D3259F" w:rsidR="00BB3D6F" w:rsidRDefault="0086137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232704DD" wp14:editId="4D9C7BD7">
                <wp:simplePos x="0" y="0"/>
                <wp:positionH relativeFrom="margin">
                  <wp:posOffset>-5172</wp:posOffset>
                </wp:positionH>
                <wp:positionV relativeFrom="paragraph">
                  <wp:posOffset>78406</wp:posOffset>
                </wp:positionV>
                <wp:extent cx="3092048" cy="1166294"/>
                <wp:effectExtent l="381000" t="76200" r="13335" b="34290"/>
                <wp:wrapNone/>
                <wp:docPr id="54" name="Conector: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2048" cy="1166294"/>
                        </a:xfrm>
                        <a:prstGeom prst="bentConnector3">
                          <a:avLst>
                            <a:gd name="adj1" fmla="val 112091"/>
                          </a:avLst>
                        </a:prstGeom>
                        <a:ln w="3175">
                          <a:solidFill>
                            <a:srgbClr val="00682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E19E" id="Conector: angular 54" o:spid="_x0000_s1026" type="#_x0000_t34" style="position:absolute;margin-left:-.4pt;margin-top:6.15pt;width:243.45pt;height:91.85pt;flip:x y;z-index:25185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" adj="24212" strokecolor="#00682f" strokeweight=".25pt">
                <v:stroke endarrow="block"/>
                <w10:wrap anchorx="margin"/>
              </v:shape>
            </w:pict>
          </mc:Fallback>
        </mc:AlternateContent>
      </w:r>
      <w:r w:rsidR="00272C09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Epsilon</w:t>
      </w:r>
      <w:r w:rsidR="00BB3D6F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= x*x'/N; </w:t>
      </w:r>
      <w:r w:rsidR="00BB3D6F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(Epsilon_0)(Error de mín. cuadrados)</w:t>
      </w:r>
    </w:p>
    <w:p w14:paraId="280D628F" w14:textId="2A17B821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K = zeros(orden,1);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Estima de los coeficientes de reflexión</w:t>
      </w:r>
    </w:p>
    <w:p w14:paraId="0D70BCA6" w14:textId="3E30BFC3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23F67F63" wp14:editId="0C754E17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5095295" cy="1473200"/>
                <wp:effectExtent l="57150" t="38100" r="67310" b="889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295" cy="147320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C69B7" w14:textId="15491DC2" w:rsidR="00426A00" w:rsidRDefault="00426A00" w:rsidP="00BF0858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BF0858">
                              <w:rPr>
                                <w:lang w:val="es-EC"/>
                              </w:rPr>
                              <w:t>Una serie de tiempo proveniente de un proceso estocástico puede ser analizada a través de un modelo paramétrico autorregresivo</w:t>
                            </w:r>
                            <w:r>
                              <w:rPr>
                                <w:lang w:val="es-EC"/>
                              </w:rPr>
                              <w:t xml:space="preserve">. </w:t>
                            </w:r>
                            <w:r w:rsidRPr="00BF0858">
                              <w:rPr>
                                <w:lang w:val="es-EC"/>
                              </w:rPr>
                              <w:t xml:space="preserve">la muestra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Pr="00BF0858">
                              <w:rPr>
                                <w:lang w:val="es-EC"/>
                              </w:rPr>
                              <w:t xml:space="preserve"> de una serie de tiempo en un momento dado, puede ser expresada como una sumatoria lineal ponderada de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p</m:t>
                              </m:r>
                            </m:oMath>
                            <w:r w:rsidRPr="00BF0858">
                              <w:rPr>
                                <w:lang w:val="es-EC"/>
                              </w:rPr>
                              <w:t xml:space="preserve"> valores previos de la serie temporal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 xml:space="preserve">-1,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 xml:space="preserve">-2, …,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-p,</m:t>
                              </m:r>
                            </m:oMath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w:r w:rsidRPr="00BF0858">
                              <w:rPr>
                                <w:lang w:val="es-EC"/>
                              </w:rPr>
                              <w:t>más una componente de error</w:t>
                            </w:r>
                            <w:r>
                              <w:rPr>
                                <w:lang w:val="es-EC"/>
                              </w:rPr>
                              <w:t xml:space="preserve"> (Epsilon)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ε</m:t>
                              </m:r>
                            </m:oMath>
                            <w:sdt>
                              <w:sdtPr>
                                <w:rPr>
                                  <w:rFonts w:ascii="Cambria Math" w:hAnsi="Cambria Math"/>
                                  <w:i/>
                                  <w:lang w:val="es-EC"/>
                                </w:rPr>
                                <w:id w:val="1078793806"/>
                                <w:citation/>
                              </w:sdtPr>
                              <w:sdtContent>
                                <m:oMath>
                                  <m: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  <w:fldChar w:fldCharType="begin"/>
                                  </m:r>
                                </m:oMath>
                                <w:r>
                                  <w:rPr>
                                    <w:lang w:val="es-EC"/>
                                  </w:rPr>
                                  <w:instrText xml:space="preserve"> CITATION Río17 \l 12298 </w:instrText>
                                </w:r>
                                <m:oMath>
                                  <m: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  <w:fldChar w:fldCharType="separate"/>
                                  </m:r>
                                </m:oMath>
                                <w:r>
                                  <w:rPr>
                                    <w:noProof/>
                                    <w:lang w:val="es-EC"/>
                                  </w:rPr>
                                  <w:t xml:space="preserve"> </w:t>
                                </w:r>
                                <w:r w:rsidRPr="00A1146D">
                                  <w:rPr>
                                    <w:noProof/>
                                    <w:lang w:val="es-EC"/>
                                  </w:rPr>
                                  <w:t>[6]</w:t>
                                </w:r>
                                <m:oMath>
                                  <m: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  <w:fldChar w:fldCharType="end"/>
                                  </m:r>
                                </m:oMath>
                              </w:sdtContent>
                            </w:sdt>
                            <w:r>
                              <w:rPr>
                                <w:lang w:val="es-EC"/>
                              </w:rPr>
                              <w:t>:</w:t>
                            </w:r>
                          </w:p>
                          <w:p w14:paraId="3D7222E1" w14:textId="77777777" w:rsidR="00426A00" w:rsidRDefault="00426A00" w:rsidP="00BF0858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</w:p>
                          <w:p w14:paraId="23B66375" w14:textId="383BC1DD" w:rsidR="00426A00" w:rsidRDefault="00426A00" w:rsidP="009D68F3">
                            <w:pPr>
                              <w:jc w:val="right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p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 xml:space="preserve"> 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 xml:space="preserve">i 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 xml:space="preserve"> 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t-1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 w:rsidRPr="009D68F3">
                              <w:rPr>
                                <w:rFonts w:ascii="Cambria Math" w:hAnsi="Cambria Math"/>
                                <w:lang w:val="es-EC"/>
                              </w:rPr>
                              <w:t>(1</w:t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>4</w:t>
                            </w:r>
                            <w:r w:rsidRPr="009D68F3">
                              <w:rPr>
                                <w:rFonts w:ascii="Cambria Math" w:hAnsi="Cambria Math"/>
                                <w:lang w:val="es-EC"/>
                              </w:rPr>
                              <w:t>)</w:t>
                            </w:r>
                          </w:p>
                          <w:p w14:paraId="340186B2" w14:textId="25CEC53D" w:rsidR="00426A00" w:rsidRDefault="00426A00" w:rsidP="00DE6667">
                            <w:pPr>
                              <w:jc w:val="both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</w:p>
                          <w:p w14:paraId="426412D3" w14:textId="4F132BBE" w:rsidR="00426A00" w:rsidRPr="00DE6667" w:rsidRDefault="00426A00" w:rsidP="00DE666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En el código p es el orden del modelo 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67F63" id="Rectángulo 18" o:spid="_x0000_s1028" style="position:absolute;margin-left:0;margin-top:11.2pt;width:401.2pt;height:116pt;z-index:25185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" fillcolor="#a5d5e2 [1624]" strokecolor="#40a7c2 [3048]" strokeweight=".2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FC69B7" w14:textId="15491DC2" w:rsidR="00426A00" w:rsidRDefault="00426A00" w:rsidP="00BF0858">
                      <w:pPr>
                        <w:jc w:val="both"/>
                        <w:rPr>
                          <w:lang w:val="es-EC"/>
                        </w:rPr>
                      </w:pPr>
                      <w:r w:rsidRPr="00BF0858">
                        <w:rPr>
                          <w:lang w:val="es-EC"/>
                        </w:rPr>
                        <w:t>Una serie de tiempo proveniente de un proceso estocástico puede ser analizada a través de un modelo paramétrico autorregresivo</w:t>
                      </w:r>
                      <w:r>
                        <w:rPr>
                          <w:lang w:val="es-EC"/>
                        </w:rPr>
                        <w:t xml:space="preserve">. </w:t>
                      </w:r>
                      <w:r w:rsidRPr="00BF0858">
                        <w:rPr>
                          <w:lang w:val="es-EC"/>
                        </w:rPr>
                        <w:t xml:space="preserve">la muestra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b>
                        </m:sSub>
                      </m:oMath>
                      <w:r w:rsidRPr="00BF0858">
                        <w:rPr>
                          <w:lang w:val="es-EC"/>
                        </w:rPr>
                        <w:t xml:space="preserve"> de una serie de tiempo en un momento dado, puede ser expresada como una sumatoria lineal ponderada de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p</m:t>
                        </m:r>
                      </m:oMath>
                      <w:r w:rsidRPr="00BF0858">
                        <w:rPr>
                          <w:lang w:val="es-EC"/>
                        </w:rPr>
                        <w:t xml:space="preserve"> valores previos de la serie temporal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 xml:space="preserve">-1,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 xml:space="preserve">-2, …,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-p,</m:t>
                        </m:r>
                      </m:oMath>
                      <w:r>
                        <w:rPr>
                          <w:lang w:val="es-EC"/>
                        </w:rPr>
                        <w:t xml:space="preserve"> </w:t>
                      </w:r>
                      <w:r w:rsidRPr="00BF0858">
                        <w:rPr>
                          <w:lang w:val="es-EC"/>
                        </w:rPr>
                        <w:t>más una componente de error</w:t>
                      </w:r>
                      <w:r>
                        <w:rPr>
                          <w:lang w:val="es-EC"/>
                        </w:rPr>
                        <w:t xml:space="preserve"> (Epsilon)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ε</m:t>
                        </m:r>
                      </m:oMath>
                      <w:sdt>
                        <w:sdtPr>
                          <w:rPr>
                            <w:rFonts w:ascii="Cambria Math" w:hAnsi="Cambria Math"/>
                            <w:i/>
                            <w:lang w:val="es-EC"/>
                          </w:rPr>
                          <w:id w:val="1078793806"/>
                          <w:citation/>
                        </w:sdtPr>
                        <w:sdtContent>
                          <m:oMath>
                            <m: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  <w:fldChar w:fldCharType="begin"/>
                            </m:r>
                          </m:oMath>
                          <w:r>
                            <w:rPr>
                              <w:lang w:val="es-EC"/>
                            </w:rPr>
                            <w:instrText xml:space="preserve"> CITATION Río17 \l 12298 </w:instrText>
                          </w:r>
                          <m:oMath>
                            <m: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  <w:fldChar w:fldCharType="separate"/>
                            </m:r>
                          </m:oMath>
                          <w:r>
                            <w:rPr>
                              <w:noProof/>
                              <w:lang w:val="es-EC"/>
                            </w:rPr>
                            <w:t xml:space="preserve"> </w:t>
                          </w:r>
                          <w:r w:rsidRPr="00A1146D">
                            <w:rPr>
                              <w:noProof/>
                              <w:lang w:val="es-EC"/>
                            </w:rPr>
                            <w:t>[6]</w:t>
                          </w:r>
                          <m:oMath>
                            <m: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  <w:fldChar w:fldCharType="end"/>
                            </m:r>
                          </m:oMath>
                        </w:sdtContent>
                      </w:sdt>
                      <w:r>
                        <w:rPr>
                          <w:lang w:val="es-EC"/>
                        </w:rPr>
                        <w:t>:</w:t>
                      </w:r>
                    </w:p>
                    <w:p w14:paraId="3D7222E1" w14:textId="77777777" w:rsidR="00426A00" w:rsidRDefault="00426A00" w:rsidP="00BF0858">
                      <w:pPr>
                        <w:jc w:val="both"/>
                        <w:rPr>
                          <w:lang w:val="es-EC"/>
                        </w:rPr>
                      </w:pPr>
                    </w:p>
                    <w:p w14:paraId="23B66375" w14:textId="383BC1DD" w:rsidR="00426A00" w:rsidRDefault="00426A00" w:rsidP="009D68F3">
                      <w:pPr>
                        <w:jc w:val="right"/>
                        <w:rPr>
                          <w:rFonts w:ascii="Cambria Math" w:hAnsi="Cambria Math"/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p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 xml:space="preserve"> 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 xml:space="preserve">i 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 xml:space="preserve"> 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t-1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t</m:t>
                                </m:r>
                              </m:sub>
                            </m:sSub>
                          </m:e>
                        </m:nary>
                      </m:oMath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 w:rsidRPr="009D68F3">
                        <w:rPr>
                          <w:rFonts w:ascii="Cambria Math" w:hAnsi="Cambria Math"/>
                          <w:lang w:val="es-EC"/>
                        </w:rPr>
                        <w:t>(1</w:t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>4</w:t>
                      </w:r>
                      <w:r w:rsidRPr="009D68F3">
                        <w:rPr>
                          <w:rFonts w:ascii="Cambria Math" w:hAnsi="Cambria Math"/>
                          <w:lang w:val="es-EC"/>
                        </w:rPr>
                        <w:t>)</w:t>
                      </w:r>
                    </w:p>
                    <w:p w14:paraId="340186B2" w14:textId="25CEC53D" w:rsidR="00426A00" w:rsidRDefault="00426A00" w:rsidP="00DE6667">
                      <w:pPr>
                        <w:jc w:val="both"/>
                        <w:rPr>
                          <w:rFonts w:ascii="Cambria Math" w:hAnsi="Cambria Math"/>
                          <w:lang w:val="es-EC"/>
                        </w:rPr>
                      </w:pPr>
                    </w:p>
                    <w:p w14:paraId="426412D3" w14:textId="4F132BBE" w:rsidR="00426A00" w:rsidRPr="00DE6667" w:rsidRDefault="00426A00" w:rsidP="00DE666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En el código p es el orden del modelo AR.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ED649C" w14:textId="151F470A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6A3A7602" w14:textId="1A84D793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7E77F600" w14:textId="63DCEDB4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4020AABB" w14:textId="196C1797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248AC192" w14:textId="79153A49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</w:p>
    <w:p w14:paraId="2027A8AF" w14:textId="145F8360" w:rsidR="00BF0858" w:rsidRDefault="00230531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78886D8" wp14:editId="38B94991">
                <wp:simplePos x="0" y="0"/>
                <wp:positionH relativeFrom="column">
                  <wp:posOffset>3085439</wp:posOffset>
                </wp:positionH>
                <wp:positionV relativeFrom="paragraph">
                  <wp:posOffset>38588</wp:posOffset>
                </wp:positionV>
                <wp:extent cx="0" cy="65673"/>
                <wp:effectExtent l="0" t="0" r="38100" b="10795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673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0682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9F7792" id="Conector recto 147" o:spid="_x0000_s1026" style="position:absolute;flip:y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5pt,3.05pt" to="242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" strokecolor="#00682f" strokeweight=".25pt"/>
            </w:pict>
          </mc:Fallback>
        </mc:AlternateContent>
      </w:r>
      <w:r w:rsidR="00D4165D"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CE51991" wp14:editId="42FCEAAD">
                <wp:simplePos x="0" y="0"/>
                <wp:positionH relativeFrom="column">
                  <wp:posOffset>2199904</wp:posOffset>
                </wp:positionH>
                <wp:positionV relativeFrom="paragraph">
                  <wp:posOffset>88776</wp:posOffset>
                </wp:positionV>
                <wp:extent cx="100940" cy="112816"/>
                <wp:effectExtent l="0" t="0" r="13970" b="20955"/>
                <wp:wrapNone/>
                <wp:docPr id="140" name="Elips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" cy="112816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0648D8" id="Elipse 140" o:spid="_x0000_s1026" style="position:absolute;margin-left:173.2pt;margin-top:7pt;width:7.95pt;height:8.9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" filled="f" strokecolor="black [3213]" strokeweight=".25pt"/>
            </w:pict>
          </mc:Fallback>
        </mc:AlternateContent>
      </w:r>
      <w:r w:rsidR="00CD3655"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6DFA4A66" wp14:editId="445A4DCA">
                <wp:simplePos x="0" y="0"/>
                <wp:positionH relativeFrom="column">
                  <wp:posOffset>2978150</wp:posOffset>
                </wp:positionH>
                <wp:positionV relativeFrom="paragraph">
                  <wp:posOffset>104775</wp:posOffset>
                </wp:positionV>
                <wp:extent cx="209550" cy="203200"/>
                <wp:effectExtent l="76200" t="76200" r="19050" b="10160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32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00682F"/>
                          </a:solidFill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FEADC" id="Elipse 40" o:spid="_x0000_s1026" style="position:absolute;margin-left:234.5pt;margin-top:8.25pt;width:16.5pt;height:16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" filled="f" strokecolor="#00682f" strokeweight=".25pt"/>
            </w:pict>
          </mc:Fallback>
        </mc:AlternateContent>
      </w:r>
      <w:r w:rsidR="00CD3655"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778E537E" wp14:editId="424B1C82">
                <wp:simplePos x="0" y="0"/>
                <wp:positionH relativeFrom="column">
                  <wp:posOffset>2419350</wp:posOffset>
                </wp:positionH>
                <wp:positionV relativeFrom="paragraph">
                  <wp:posOffset>123825</wp:posOffset>
                </wp:positionV>
                <wp:extent cx="165100" cy="184150"/>
                <wp:effectExtent l="57150" t="57150" r="25400" b="82550"/>
                <wp:wrapNone/>
                <wp:docPr id="84" name="E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84150"/>
                        </a:xfrm>
                        <a:prstGeom prst="ellipse">
                          <a:avLst/>
                        </a:prstGeom>
                        <a:noFill/>
                        <a:ln w="3175"/>
                        <a:effectLst>
                          <a:glow rad="508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573F6" id="Elipse 84" o:spid="_x0000_s1026" style="position:absolute;margin-left:190.5pt;margin-top:9.75pt;width:13pt;height:14.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" filled="f" strokecolor="#243f60 [1604]" strokeweight=".25pt"/>
            </w:pict>
          </mc:Fallback>
        </mc:AlternateContent>
      </w:r>
    </w:p>
    <w:p w14:paraId="1FBF2C0D" w14:textId="2C439B06" w:rsidR="00BF0858" w:rsidRDefault="00D4165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55EEA67D" wp14:editId="34D4033C">
                <wp:simplePos x="0" y="0"/>
                <wp:positionH relativeFrom="column">
                  <wp:posOffset>1021804</wp:posOffset>
                </wp:positionH>
                <wp:positionV relativeFrom="paragraph">
                  <wp:posOffset>57107</wp:posOffset>
                </wp:positionV>
                <wp:extent cx="1232130" cy="883179"/>
                <wp:effectExtent l="38100" t="0" r="25400" b="88900"/>
                <wp:wrapNone/>
                <wp:docPr id="141" name="Conector: angula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2130" cy="883179"/>
                        </a:xfrm>
                        <a:prstGeom prst="bentConnector3">
                          <a:avLst>
                            <a:gd name="adj1" fmla="val -5"/>
                          </a:avLst>
                        </a:prstGeom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380DF" id="Conector: angular 141" o:spid="_x0000_s1026" type="#_x0000_t34" style="position:absolute;margin-left:80.45pt;margin-top:4.5pt;width:97pt;height:69.55pt;flip:x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" adj="-1" strokecolor="#0d0d0d [3069]" strokeweight=".25pt">
                <v:stroke endarrow="block"/>
              </v:shape>
            </w:pict>
          </mc:Fallback>
        </mc:AlternateContent>
      </w:r>
    </w:p>
    <w:p w14:paraId="003E949A" w14:textId="21455369" w:rsidR="00BF0858" w:rsidRDefault="00CD3655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228B22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2342CFCF" wp14:editId="6B797776">
                <wp:simplePos x="0" y="0"/>
                <wp:positionH relativeFrom="column">
                  <wp:posOffset>2503627</wp:posOffset>
                </wp:positionH>
                <wp:positionV relativeFrom="paragraph">
                  <wp:posOffset>20599</wp:posOffset>
                </wp:positionV>
                <wp:extent cx="3658" cy="106071"/>
                <wp:effectExtent l="0" t="0" r="34925" b="27305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8" cy="106071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515C1" id="Conector recto 126" o:spid="_x0000_s1026" style="position:absolute;z-index:25186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7.15pt,1.6pt" to="197.4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" strokecolor="#4579b8 [3044]" strokeweight=".25pt"/>
            </w:pict>
          </mc:Fallback>
        </mc:AlternateContent>
      </w:r>
    </w:p>
    <w:p w14:paraId="14FB97B5" w14:textId="23B3F3F4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43A19692" w14:textId="75447FC1" w:rsidR="00BF0858" w:rsidRDefault="00BF0858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7A30CBA9" w14:textId="00747ECF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%3 - Cálculo de estimadores de K, E.</w:t>
      </w:r>
    </w:p>
    <w:p w14:paraId="3D02197E" w14:textId="5407B84F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%-----Algoritmo Iterativo</w:t>
      </w:r>
    </w:p>
    <w:p w14:paraId="1498BD6F" w14:textId="5893C37C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i=1:orden</w:t>
      </w:r>
    </w:p>
    <w:p w14:paraId="3276B594" w14:textId="5F974555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3AD1330A" wp14:editId="344E9D7D">
                <wp:simplePos x="0" y="0"/>
                <wp:positionH relativeFrom="margin">
                  <wp:align>right</wp:align>
                </wp:positionH>
                <wp:positionV relativeFrom="paragraph">
                  <wp:posOffset>77470</wp:posOffset>
                </wp:positionV>
                <wp:extent cx="5150180" cy="1128784"/>
                <wp:effectExtent l="57150" t="38100" r="69850" b="90805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180" cy="11287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949FA" w14:textId="77777777" w:rsidR="00426A00" w:rsidRDefault="00426A00" w:rsidP="00A431C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Se realiza un producto de una ventana con los vectores </w:t>
                            </w:r>
                            <w:r w:rsidRPr="00AC5590">
                              <w:rPr>
                                <w:lang w:val="es-EC"/>
                              </w:rPr>
                              <w:t>de predicción hacia adelante y hacia atrás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C5590">
                              <w:rPr>
                                <w:lang w:val="es-EC"/>
                              </w:rPr>
                              <w:t xml:space="preserve"> 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lang w:val="es-EC"/>
                              </w:rPr>
                              <w:t xml:space="preserve">, para el cálculo del coeficiente de reflexión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C5590">
                              <w:rPr>
                                <w:lang w:val="es-EC"/>
                              </w:rPr>
                              <w:t>,</w:t>
                            </w:r>
                            <w:r>
                              <w:rPr>
                                <w:lang w:val="es-EC"/>
                              </w:rPr>
                              <w:t xml:space="preserve"> para obtener valores en tiempo finito con la longitud de la señal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X</m:t>
                              </m:r>
                            </m:oMath>
                            <w:r w:rsidRPr="00AC5590">
                              <w:rPr>
                                <w:lang w:val="es-EC"/>
                              </w:rPr>
                              <w:t>,</w:t>
                            </w:r>
                          </w:p>
                          <w:p w14:paraId="36CF2089" w14:textId="61A339F3" w:rsidR="00426A00" w:rsidRPr="00DE6667" w:rsidRDefault="00426A00" w:rsidP="00230531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T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T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 w:rsidRPr="00230531">
                              <w:rPr>
                                <w:rFonts w:ascii="Cambria Math" w:hAnsi="Cambria Math"/>
                                <w:lang w:val="es-EC"/>
                              </w:rPr>
                              <w:t>(15)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1330A" id="Rectángulo 142" o:spid="_x0000_s1029" style="position:absolute;margin-left:354.35pt;margin-top:6.1pt;width:405.55pt;height:88.9pt;z-index:25187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D0949FA" w14:textId="77777777" w:rsidR="00426A00" w:rsidRDefault="00426A00" w:rsidP="00A431C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Se realiza un producto de una ventana con los vectores </w:t>
                      </w:r>
                      <w:r w:rsidRPr="00AC5590">
                        <w:rPr>
                          <w:lang w:val="es-EC"/>
                        </w:rPr>
                        <w:t>de predicción hacia adelante y hacia atrás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C5590">
                        <w:rPr>
                          <w:lang w:val="es-EC"/>
                        </w:rPr>
                        <w:t xml:space="preserve"> 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lang w:val="es-EC"/>
                        </w:rPr>
                        <w:t xml:space="preserve">, para el cálculo del coeficiente de reflexión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C5590">
                        <w:rPr>
                          <w:lang w:val="es-EC"/>
                        </w:rPr>
                        <w:t>,</w:t>
                      </w:r>
                      <w:r>
                        <w:rPr>
                          <w:lang w:val="es-EC"/>
                        </w:rPr>
                        <w:t xml:space="preserve"> para obtener valores en tiempo finito con la longitud de la señal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X</m:t>
                        </m:r>
                      </m:oMath>
                      <w:r w:rsidRPr="00AC5590">
                        <w:rPr>
                          <w:lang w:val="es-EC"/>
                        </w:rPr>
                        <w:t>,</w:t>
                      </w:r>
                    </w:p>
                    <w:p w14:paraId="36CF2089" w14:textId="61A339F3" w:rsidR="00426A00" w:rsidRPr="00DE6667" w:rsidRDefault="00426A00" w:rsidP="00230531">
                      <w:pPr>
                        <w:jc w:val="right"/>
                        <w:rPr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T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s-EC"/>
                                  </w:rPr>
                                  <m:t>T</m:t>
                                </m:r>
                              </m:sup>
                            </m:sSubSup>
                          </m:den>
                        </m:f>
                      </m:oMath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 w:rsidRPr="00230531">
                        <w:rPr>
                          <w:rFonts w:ascii="Cambria Math" w:hAnsi="Cambria Math"/>
                          <w:lang w:val="es-EC"/>
                        </w:rPr>
                        <w:t>(15)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B3D6F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</w:p>
    <w:p w14:paraId="78B108FC" w14:textId="48B78812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72A1E002" w14:textId="5F940FEB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0CE28B7C" w14:textId="0F2F8284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2C0B641B" w14:textId="1E619721" w:rsidR="00A431C7" w:rsidRDefault="00230531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77D14216" wp14:editId="2090165A">
                <wp:simplePos x="0" y="0"/>
                <wp:positionH relativeFrom="column">
                  <wp:posOffset>3052187</wp:posOffset>
                </wp:positionH>
                <wp:positionV relativeFrom="paragraph">
                  <wp:posOffset>118389</wp:posOffset>
                </wp:positionV>
                <wp:extent cx="286378" cy="231112"/>
                <wp:effectExtent l="57150" t="76200" r="19050" b="74295"/>
                <wp:wrapNone/>
                <wp:docPr id="150" name="Estrella: 5 punta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231112"/>
                        </a:xfrm>
                        <a:prstGeom prst="star5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E2224" id="Estrella: 5 puntas 150" o:spid="_x0000_s1026" style="position:absolute;margin-left:240.35pt;margin-top:9.3pt;width:22.55pt;height:18.2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6378,23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" path="m,88277r109387,l143189,r33802,88277l286378,88277r-88497,54557l231684,231111,143189,176553,54694,231111,88497,142834,,88277xe" fillcolor="#76923c [2406]" stroked="f" strokeweight="2pt">
                <v:path arrowok="t" o:connecttype="custom" o:connectlocs="0,88277;109387,88277;143189,0;176991,88277;286378,88277;197881,142834;231684,231111;143189,176553;54694,231111;88497,142834;0,88277" o:connectangles="0,0,0,0,0,0,0,0,0,0,0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2A34AAD" wp14:editId="176645C9">
                <wp:simplePos x="0" y="0"/>
                <wp:positionH relativeFrom="column">
                  <wp:posOffset>1816240</wp:posOffset>
                </wp:positionH>
                <wp:positionV relativeFrom="paragraph">
                  <wp:posOffset>53075</wp:posOffset>
                </wp:positionV>
                <wp:extent cx="1130439" cy="366765"/>
                <wp:effectExtent l="76200" t="76200" r="88900" b="90805"/>
                <wp:wrapNone/>
                <wp:docPr id="148" name="Rectángulo: esquinas redondeada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439" cy="36676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321D78" id="Rectángulo: esquinas redondeadas 148" o:spid="_x0000_s1026" style="position:absolute;margin-left:143pt;margin-top:4.2pt;width:89pt;height:28.9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" filled="f" strokecolor="#76923c [2406]" strokeweight=".25pt"/>
            </w:pict>
          </mc:Fallback>
        </mc:AlternateContent>
      </w:r>
    </w:p>
    <w:p w14:paraId="098B63D2" w14:textId="0D769270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4BCC2EA0" w14:textId="30E05D87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02C2F38D" w14:textId="07CEE4EA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6316600B" w14:textId="6635127B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093A5935" w14:textId="5D2FDBE0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397FE3E3" w14:textId="488B53DA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5930CFC1" w14:textId="51953327" w:rsidR="00A431C7" w:rsidRDefault="00A431C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</w:pPr>
    </w:p>
    <w:p w14:paraId="42A809D1" w14:textId="65A053E2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Cálculo de la ventana:</w:t>
      </w:r>
    </w:p>
    <w:p w14:paraId="438D5D22" w14:textId="18659BB9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Se puede usar cualquier ventana que este implementada como una función Matlab</w:t>
      </w:r>
    </w:p>
    <w:p w14:paraId="213AC2C3" w14:textId="74F46D90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Pero se recomienda utilizar la por defecto:</w:t>
      </w:r>
    </w:p>
    <w:p w14:paraId="664E6B69" w14:textId="02B9325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vent = [</w:t>
      </w:r>
      <w:r w:rsidRPr="00BB3D6F">
        <w:rPr>
          <w:rFonts w:ascii="Courier New" w:hAnsi="Courier New" w:cs="Courier New"/>
          <w:color w:val="A020F0"/>
          <w:sz w:val="20"/>
          <w:szCs w:val="20"/>
          <w:lang w:eastAsia="en-US" w:bidi="ar-SA"/>
        </w:rPr>
        <w:t>'v='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ventana </w:t>
      </w:r>
      <w:r w:rsidRPr="00BB3D6F">
        <w:rPr>
          <w:rFonts w:ascii="Courier New" w:hAnsi="Courier New" w:cs="Courier New"/>
          <w:color w:val="A020F0"/>
          <w:sz w:val="20"/>
          <w:szCs w:val="20"/>
          <w:lang w:eastAsia="en-US" w:bidi="ar-SA"/>
        </w:rPr>
        <w:t>'(length(fi_t));'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];</w:t>
      </w:r>
    </w:p>
    <w:p w14:paraId="697B7A4D" w14:textId="2B2A0040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 w:rsidRPr="00A1146D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eval(vent);</w:t>
      </w:r>
    </w:p>
    <w:p w14:paraId="410FD009" w14:textId="3FFF321F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v = v(:)';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% </w:t>
      </w:r>
      <w:r w:rsidR="00272C0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Conversión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a vector fila(tanto si era columna como fila)</w:t>
      </w:r>
    </w:p>
    <w:p w14:paraId="4DE2D284" w14:textId="4C296307" w:rsidR="000E2172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3BC3A3E5" wp14:editId="3712A813">
                <wp:simplePos x="0" y="0"/>
                <wp:positionH relativeFrom="column">
                  <wp:posOffset>4845812</wp:posOffset>
                </wp:positionH>
                <wp:positionV relativeFrom="paragraph">
                  <wp:posOffset>131623</wp:posOffset>
                </wp:positionV>
                <wp:extent cx="286378" cy="231112"/>
                <wp:effectExtent l="57150" t="76200" r="19050" b="74295"/>
                <wp:wrapNone/>
                <wp:docPr id="151" name="Estrella: 5 punta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231112"/>
                        </a:xfrm>
                        <a:prstGeom prst="star5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FFDB0" id="Estrella: 5 puntas 151" o:spid="_x0000_s1026" style="position:absolute;margin-left:381.55pt;margin-top:10.35pt;width:22.55pt;height:18.2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6378,23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" path="m,88277r109387,l143189,r33802,88277l286378,88277r-88497,54557l231684,231111,143189,176553,54694,231111,88497,142834,,88277xe" fillcolor="#76923c [2406]" stroked="f" strokeweight="2pt">
                <v:path arrowok="t" o:connecttype="custom" o:connectlocs="0,88277;109387,88277;143189,0;176991,88277;286378,88277;197881,142834;231684,231111;143189,176553;54694,231111;88497,142834;0,88277" o:connectangles="0,0,0,0,0,0,0,0,0,0,0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58334100" wp14:editId="203B641F">
                <wp:simplePos x="0" y="0"/>
                <wp:positionH relativeFrom="column">
                  <wp:posOffset>189636</wp:posOffset>
                </wp:positionH>
                <wp:positionV relativeFrom="paragraph">
                  <wp:posOffset>86842</wp:posOffset>
                </wp:positionV>
                <wp:extent cx="4583582" cy="366765"/>
                <wp:effectExtent l="76200" t="76200" r="102870" b="90805"/>
                <wp:wrapNone/>
                <wp:docPr id="152" name="Rectángulo: esquinas redondeada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3582" cy="36676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5BE497" id="Rectángulo: esquinas redondeadas 152" o:spid="_x0000_s1026" style="position:absolute;margin-left:14.95pt;margin-top:6.85pt;width:360.9pt;height:28.9pt;z-index:25188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" filled="f" strokecolor="#76923c [2406]" strokeweight=".25pt"/>
            </w:pict>
          </mc:Fallback>
        </mc:AlternateContent>
      </w:r>
    </w:p>
    <w:p w14:paraId="16ACD0F9" w14:textId="2102DE89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0E2172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K(i)=-((v.*fi_t)*gi_t')/(((v.*fi_t) * fi_t'  +  (v.*gi_t) * </w:t>
      </w:r>
      <w:r w:rsidR="00230531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 </w:t>
      </w:r>
      <w:r w:rsidR="00230531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ab/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gi_t')/2);</w:t>
      </w:r>
      <w:r w:rsidR="00230531" w:rsidRPr="00230531">
        <w:rPr>
          <w:rFonts w:ascii="Courier New" w:hAnsi="Courier New" w:cs="Courier New"/>
          <w:noProof/>
          <w:color w:val="000000"/>
          <w:sz w:val="20"/>
          <w:szCs w:val="20"/>
          <w:lang w:eastAsia="en-US" w:bidi="ar-SA"/>
        </w:rPr>
        <w:t xml:space="preserve"> </w:t>
      </w:r>
    </w:p>
    <w:p w14:paraId="7E4BEFA1" w14:textId="79F3EDB5" w:rsidR="00BB3D6F" w:rsidRPr="00BB3D6F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E5B5D92" wp14:editId="09BC6363">
                <wp:simplePos x="0" y="0"/>
                <wp:positionH relativeFrom="margin">
                  <wp:align>right</wp:align>
                </wp:positionH>
                <wp:positionV relativeFrom="paragraph">
                  <wp:posOffset>91669</wp:posOffset>
                </wp:positionV>
                <wp:extent cx="5150180" cy="2819400"/>
                <wp:effectExtent l="76200" t="76200" r="88900" b="114300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180" cy="2819400"/>
                        </a:xfrm>
                        <a:prstGeom prst="rect">
                          <a:avLst/>
                        </a:prstGeom>
                        <a:ln/>
                        <a:effectLst>
                          <a:glow rad="50800">
                            <a:schemeClr val="accent4">
                              <a:satMod val="175000"/>
                              <a:alpha val="40000"/>
                            </a:schemeClr>
                          </a:glow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277A9" w14:textId="7FBC697D" w:rsidR="00426A00" w:rsidRDefault="00426A00" w:rsidP="001C6712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1C6712">
                              <w:rPr>
                                <w:lang w:val="es-EC"/>
                              </w:rPr>
                              <w:t xml:space="preserve">Aunque </w:t>
                            </w:r>
                            <w:r>
                              <w:rPr>
                                <w:lang w:val="es-EC"/>
                              </w:rPr>
                              <w:t xml:space="preserve">generalmente </w:t>
                            </w:r>
                            <w:r w:rsidRPr="001C6712">
                              <w:rPr>
                                <w:lang w:val="es-EC"/>
                              </w:rPr>
                              <w:t xml:space="preserve">no se usa en el método Burg, los coeficientes de error de predicción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1C6712">
                              <w:rPr>
                                <w:lang w:val="es-EC"/>
                              </w:rPr>
                              <w:t xml:space="preserve"> se pueden encontrar a partir de los coeficientes de reflexión utilizando la recursividad de Levinson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16718419" w14:textId="5ED49AAF" w:rsidR="00426A00" w:rsidRPr="00E4068F" w:rsidRDefault="00426A00" w:rsidP="000E2172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s-EC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s-EC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s-EC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s-EC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J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s-EC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s-EC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s-EC"/>
                                              </w:rPr>
                                              <m:t>i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s-EC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s-EC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lang w:val="es-EC"/>
                              </w:rPr>
                              <w:t>,</w:t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 w:rsidRPr="00E4068F">
                              <w:rPr>
                                <w:rFonts w:ascii="Cambria Math" w:hAnsi="Cambria Math"/>
                                <w:lang w:val="es-EC"/>
                              </w:rPr>
                              <w:t>(1</w:t>
                            </w:r>
                            <w:r>
                              <w:rPr>
                                <w:rFonts w:ascii="Cambria Math" w:hAnsi="Cambria Math"/>
                                <w:lang w:val="es-EC"/>
                              </w:rPr>
                              <w:t>6</w:t>
                            </w:r>
                            <w:r w:rsidRPr="00E4068F">
                              <w:rPr>
                                <w:rFonts w:ascii="Cambria Math" w:hAnsi="Cambria Math"/>
                                <w:lang w:val="es-EC"/>
                              </w:rPr>
                              <w:t>)</w:t>
                            </w:r>
                          </w:p>
                          <w:p w14:paraId="1BE576BF" w14:textId="4C4403AE" w:rsidR="00426A00" w:rsidRDefault="00426A00" w:rsidP="000E2172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Donde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J</m:t>
                              </m:r>
                            </m:oMath>
                            <w:r>
                              <w:rPr>
                                <w:lang w:val="es-EC"/>
                              </w:rPr>
                              <w:t xml:space="preserve"> es una matriz de intercambio, que da la vuelta a un vector o matriz de izquierda a derecha si es horizontal, y de arriba abajo en vertical y viceversa. </w:t>
                            </w:r>
                            <w:r w:rsidRPr="00187C3D">
                              <w:rPr>
                                <w:lang w:val="es-EC"/>
                              </w:rPr>
                              <w:t xml:space="preserve">El tamaño de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J</m:t>
                              </m:r>
                            </m:oMath>
                            <w:r w:rsidRPr="00187C3D">
                              <w:rPr>
                                <w:lang w:val="es-EC"/>
                              </w:rPr>
                              <w:t xml:space="preserve"> es</w:t>
                            </w:r>
                            <w:r>
                              <w:rPr>
                                <w:lang w:val="es-EC"/>
                              </w:rPr>
                              <w:t xml:space="preserve"> igual a</w:t>
                            </w:r>
                            <w:r w:rsidRPr="00187C3D">
                              <w:rPr>
                                <w:lang w:val="es-EC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(i + 1) × (i + 1)</m:t>
                              </m:r>
                            </m:oMath>
                            <w:r>
                              <w:rPr>
                                <w:lang w:val="es-EC"/>
                              </w:rPr>
                              <w:t>, cabe destacar que en el código no se la utiliza debido a la función flipud de Matlab que realiza el trabajo de intercambio, pero solo en vertical.</w:t>
                            </w:r>
                          </w:p>
                          <w:p w14:paraId="67DFCCBF" w14:textId="786E0466" w:rsidR="00426A00" w:rsidRDefault="00426A00" w:rsidP="000E2172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Consecuentemente se actualizan los vectores de error de predicción, y la componente de error:</w:t>
                            </w:r>
                          </w:p>
                          <w:p w14:paraId="797CEF2F" w14:textId="0A1547C8" w:rsidR="00426A00" w:rsidRPr="00A1146D" w:rsidRDefault="00426A00" w:rsidP="00882484">
                            <w:pPr>
                              <w:jc w:val="right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  <w:t>(17)</w:t>
                            </w:r>
                          </w:p>
                          <w:p w14:paraId="684E071F" w14:textId="6D6F7C73" w:rsidR="00426A00" w:rsidRPr="00A1146D" w:rsidRDefault="00426A00" w:rsidP="00882484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’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  <w:t>(18)</w:t>
                            </w:r>
                            <w:r w:rsidRPr="00A1146D">
                              <w:rPr>
                                <w:lang w:val="es-EC"/>
                              </w:rPr>
                              <w:t xml:space="preserve"> </w:t>
                            </w:r>
                          </w:p>
                          <w:p w14:paraId="733E2D8F" w14:textId="1ED8D862" w:rsidR="00426A00" w:rsidRPr="00A1146D" w:rsidRDefault="00426A00" w:rsidP="00882484">
                            <w:pPr>
                              <w:jc w:val="right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(1:N-i-1)</m:t>
                              </m:r>
                            </m:oMath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  <w:t>(19)</w:t>
                            </w:r>
                          </w:p>
                          <w:p w14:paraId="3366CEB8" w14:textId="4461FDB0" w:rsidR="00426A00" w:rsidRPr="00A1146D" w:rsidRDefault="00426A00" w:rsidP="00882484">
                            <w:pPr>
                              <w:jc w:val="right"/>
                              <w:rPr>
                                <w:rFonts w:ascii="Cambria Math" w:hAnsi="Cambria Math"/>
                                <w:lang w:val="es-EC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C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s-EC"/>
                                </w:rPr>
                                <m:t>(0:N-i-2)</m:t>
                              </m:r>
                            </m:oMath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</w:r>
                            <w:r w:rsidRPr="00A1146D">
                              <w:rPr>
                                <w:rFonts w:ascii="Cambria Math" w:hAnsi="Cambria Math"/>
                                <w:lang w:val="es-EC"/>
                              </w:rPr>
                              <w:tab/>
                              <w:t>(20)</w:t>
                            </w:r>
                          </w:p>
                          <w:p w14:paraId="657C7916" w14:textId="7717D02C" w:rsidR="00426A00" w:rsidRPr="00882484" w:rsidRDefault="00426A00" w:rsidP="00882484">
                            <w:pPr>
                              <w:jc w:val="right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</w:rPr>
                              <w:tab/>
                            </w:r>
                            <w:r w:rsidRPr="00ED7A79">
                              <w:rPr>
                                <w:rFonts w:ascii="Cambria Math" w:hAnsi="Cambria Math"/>
                              </w:rPr>
                              <w:t>(21)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B5D92" id="Rectángulo 153" o:spid="_x0000_s1030" style="position:absolute;margin-left:354.35pt;margin-top:7.2pt;width:405.55pt;height:222pt;z-index:251890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AB277A9" w14:textId="7FBC697D" w:rsidR="00426A00" w:rsidRDefault="00426A00" w:rsidP="001C6712">
                      <w:pPr>
                        <w:jc w:val="both"/>
                        <w:rPr>
                          <w:lang w:val="es-EC"/>
                        </w:rPr>
                      </w:pPr>
                      <w:r w:rsidRPr="001C6712">
                        <w:rPr>
                          <w:lang w:val="es-EC"/>
                        </w:rPr>
                        <w:t xml:space="preserve">Aunque </w:t>
                      </w:r>
                      <w:r>
                        <w:rPr>
                          <w:lang w:val="es-EC"/>
                        </w:rPr>
                        <w:t xml:space="preserve">generalmente </w:t>
                      </w:r>
                      <w:r w:rsidRPr="001C6712">
                        <w:rPr>
                          <w:lang w:val="es-EC"/>
                        </w:rPr>
                        <w:t xml:space="preserve">no se usa en el método Burg, los coeficientes de error de predicción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1C6712">
                        <w:rPr>
                          <w:lang w:val="es-EC"/>
                        </w:rPr>
                        <w:t xml:space="preserve"> se pueden encontrar a partir de los coeficientes de reflexión utilizando la recursividad de Levinson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16718419" w14:textId="5ED49AAF" w:rsidR="00426A00" w:rsidRPr="00E4068F" w:rsidRDefault="00426A00" w:rsidP="000E2172">
                      <w:pPr>
                        <w:jc w:val="right"/>
                        <w:rPr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lang w:val="es-EC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J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es-EC"/>
                                  </w:rPr>
                                </m:ctrlPr>
                              </m:mPr>
                              <m:m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s-EC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s-EC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es-EC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lang w:val="es-EC"/>
                        </w:rPr>
                        <w:t>,</w:t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 w:rsidRPr="00E4068F">
                        <w:rPr>
                          <w:rFonts w:ascii="Cambria Math" w:hAnsi="Cambria Math"/>
                          <w:lang w:val="es-EC"/>
                        </w:rPr>
                        <w:t>(1</w:t>
                      </w:r>
                      <w:r>
                        <w:rPr>
                          <w:rFonts w:ascii="Cambria Math" w:hAnsi="Cambria Math"/>
                          <w:lang w:val="es-EC"/>
                        </w:rPr>
                        <w:t>6</w:t>
                      </w:r>
                      <w:r w:rsidRPr="00E4068F">
                        <w:rPr>
                          <w:rFonts w:ascii="Cambria Math" w:hAnsi="Cambria Math"/>
                          <w:lang w:val="es-EC"/>
                        </w:rPr>
                        <w:t>)</w:t>
                      </w:r>
                    </w:p>
                    <w:p w14:paraId="1BE576BF" w14:textId="4C4403AE" w:rsidR="00426A00" w:rsidRDefault="00426A00" w:rsidP="000E2172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Donde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J</m:t>
                        </m:r>
                      </m:oMath>
                      <w:r>
                        <w:rPr>
                          <w:lang w:val="es-EC"/>
                        </w:rPr>
                        <w:t xml:space="preserve"> es una matriz de intercambio, que da la vuelta a un vector o matriz de izquierda a derecha si es horizontal, y de arriba abajo en vertical y viceversa. </w:t>
                      </w:r>
                      <w:r w:rsidRPr="00187C3D">
                        <w:rPr>
                          <w:lang w:val="es-EC"/>
                        </w:rPr>
                        <w:t xml:space="preserve">El tamaño de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J</m:t>
                        </m:r>
                      </m:oMath>
                      <w:r w:rsidRPr="00187C3D">
                        <w:rPr>
                          <w:lang w:val="es-EC"/>
                        </w:rPr>
                        <w:t xml:space="preserve"> es</w:t>
                      </w:r>
                      <w:r>
                        <w:rPr>
                          <w:lang w:val="es-EC"/>
                        </w:rPr>
                        <w:t xml:space="preserve"> igual a</w:t>
                      </w:r>
                      <w:r w:rsidRPr="00187C3D">
                        <w:rPr>
                          <w:lang w:val="es-EC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lang w:val="es-EC"/>
                          </w:rPr>
                          <m:t>(i + 1) × (i + 1)</m:t>
                        </m:r>
                      </m:oMath>
                      <w:r>
                        <w:rPr>
                          <w:lang w:val="es-EC"/>
                        </w:rPr>
                        <w:t>, cabe destacar que en el código no se la utiliza debido a la función flipud de Matlab que realiza el trabajo de intercambio, pero solo en vertical.</w:t>
                      </w:r>
                    </w:p>
                    <w:p w14:paraId="67DFCCBF" w14:textId="786E0466" w:rsidR="00426A00" w:rsidRDefault="00426A00" w:rsidP="000E2172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Consecuentemente se actualizan los vectores de error de predicción, y la componente de error:</w:t>
                      </w:r>
                    </w:p>
                    <w:p w14:paraId="797CEF2F" w14:textId="0A1547C8" w:rsidR="00426A00" w:rsidRPr="00A1146D" w:rsidRDefault="00426A00" w:rsidP="00882484">
                      <w:pPr>
                        <w:jc w:val="right"/>
                        <w:rPr>
                          <w:rFonts w:ascii="Cambria Math" w:hAnsi="Cambria Math"/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</m:oMath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  <w:t>(17)</w:t>
                      </w:r>
                    </w:p>
                    <w:p w14:paraId="684E071F" w14:textId="6D6F7C73" w:rsidR="00426A00" w:rsidRPr="00A1146D" w:rsidRDefault="00426A00" w:rsidP="00882484">
                      <w:pPr>
                        <w:jc w:val="right"/>
                        <w:rPr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’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  <w:t>(18)</w:t>
                      </w:r>
                      <w:r w:rsidRPr="00A1146D">
                        <w:rPr>
                          <w:lang w:val="es-EC"/>
                        </w:rPr>
                        <w:t xml:space="preserve"> </w:t>
                      </w:r>
                    </w:p>
                    <w:p w14:paraId="733E2D8F" w14:textId="1ED8D862" w:rsidR="00426A00" w:rsidRPr="00A1146D" w:rsidRDefault="00426A00" w:rsidP="00882484">
                      <w:pPr>
                        <w:jc w:val="right"/>
                        <w:rPr>
                          <w:rFonts w:ascii="Cambria Math" w:hAnsi="Cambria Math"/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(1:N-i-1)</m:t>
                        </m:r>
                      </m:oMath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  <w:t>(19)</w:t>
                      </w:r>
                    </w:p>
                    <w:p w14:paraId="3366CEB8" w14:textId="4461FDB0" w:rsidR="00426A00" w:rsidRPr="00A1146D" w:rsidRDefault="00426A00" w:rsidP="00882484">
                      <w:pPr>
                        <w:jc w:val="right"/>
                        <w:rPr>
                          <w:rFonts w:ascii="Cambria Math" w:hAnsi="Cambria Math"/>
                          <w:lang w:val="es-EC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s-EC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C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s-EC"/>
                          </w:rPr>
                          <m:t>(0:N-i-2)</m:t>
                        </m:r>
                      </m:oMath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</w:r>
                      <w:r w:rsidRPr="00A1146D">
                        <w:rPr>
                          <w:rFonts w:ascii="Cambria Math" w:hAnsi="Cambria Math"/>
                          <w:lang w:val="es-EC"/>
                        </w:rPr>
                        <w:tab/>
                        <w:t>(20)</w:t>
                      </w:r>
                    </w:p>
                    <w:p w14:paraId="657C7916" w14:textId="7717D02C" w:rsidR="00426A00" w:rsidRPr="00882484" w:rsidRDefault="00426A00" w:rsidP="00882484">
                      <w:pPr>
                        <w:jc w:val="right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>
                        <w:rPr>
                          <w:rFonts w:ascii="Cambria Math" w:hAnsi="Cambria Math"/>
                        </w:rPr>
                        <w:tab/>
                      </w:r>
                      <w:r w:rsidRPr="00ED7A79">
                        <w:rPr>
                          <w:rFonts w:ascii="Cambria Math" w:hAnsi="Cambria Math"/>
                        </w:rPr>
                        <w:t>(21)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B3D6F"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</w:p>
    <w:p w14:paraId="29494A24" w14:textId="2A53CC30" w:rsidR="000E2172" w:rsidRPr="00A1146D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  <w:r w:rsidRPr="00A1146D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</w:p>
    <w:p w14:paraId="5EC2109D" w14:textId="207841D9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3BA62AFB" w14:textId="7E269590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53F01C8E" w14:textId="2B143235" w:rsidR="000E2172" w:rsidRPr="00A1146D" w:rsidRDefault="00187C3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40D6E0F0" wp14:editId="4F350450">
                <wp:simplePos x="0" y="0"/>
                <wp:positionH relativeFrom="column">
                  <wp:posOffset>2070887</wp:posOffset>
                </wp:positionH>
                <wp:positionV relativeFrom="paragraph">
                  <wp:posOffset>108434</wp:posOffset>
                </wp:positionV>
                <wp:extent cx="307075" cy="163773"/>
                <wp:effectExtent l="57150" t="57150" r="55245" b="84455"/>
                <wp:wrapNone/>
                <wp:docPr id="155" name="Rectángulo: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75" cy="163773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  <a:effectLst>
                          <a:glow rad="508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4FF439" id="Rectángulo: esquinas redondeadas 155" o:spid="_x0000_s1026" style="position:absolute;margin-left:163.05pt;margin-top:8.55pt;width:24.2pt;height:12.9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" filled="f" strokecolor="#7030a0" strokeweight=".25pt"/>
            </w:pict>
          </mc:Fallback>
        </mc:AlternateContent>
      </w:r>
    </w:p>
    <w:p w14:paraId="1A360245" w14:textId="08CE7BE5" w:rsidR="000E2172" w:rsidRPr="00A1146D" w:rsidRDefault="00187C3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252D6C7C" wp14:editId="18C5B602">
                <wp:simplePos x="0" y="0"/>
                <wp:positionH relativeFrom="column">
                  <wp:posOffset>-20782</wp:posOffset>
                </wp:positionH>
                <wp:positionV relativeFrom="paragraph">
                  <wp:posOffset>49868</wp:posOffset>
                </wp:positionV>
                <wp:extent cx="2096869" cy="2470068"/>
                <wp:effectExtent l="361950" t="0" r="17780" b="102235"/>
                <wp:wrapNone/>
                <wp:docPr id="156" name="Conector: angula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6869" cy="2470068"/>
                        </a:xfrm>
                        <a:prstGeom prst="bentConnector3">
                          <a:avLst>
                            <a:gd name="adj1" fmla="val 116576"/>
                          </a:avLst>
                        </a:prstGeom>
                        <a:ln w="31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E60E" id="Conector: angular 156" o:spid="_x0000_s1026" type="#_x0000_t34" style="position:absolute;margin-left:-1.65pt;margin-top:3.95pt;width:165.1pt;height:194.5pt;flip:x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" adj="25180" strokecolor="#7030a0" strokeweight=".25pt">
                <v:stroke endarrow="block"/>
              </v:shape>
            </w:pict>
          </mc:Fallback>
        </mc:AlternateContent>
      </w:r>
    </w:p>
    <w:p w14:paraId="503F95C5" w14:textId="594E4633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63765135" w14:textId="4D164BB9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6B63E081" w14:textId="53CDB813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6F512944" w14:textId="1F7D834F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4B61468C" w14:textId="5C4FF453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3650BAB1" w14:textId="1461F315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535FF740" w14:textId="0188C9DF" w:rsidR="000E2172" w:rsidRPr="00A1146D" w:rsidRDefault="000E2172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63999305" w14:textId="1112F39E" w:rsidR="000E2172" w:rsidRPr="00A1146D" w:rsidRDefault="00ED7A79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27860086" wp14:editId="103AAA8F">
                <wp:simplePos x="0" y="0"/>
                <wp:positionH relativeFrom="column">
                  <wp:posOffset>1926772</wp:posOffset>
                </wp:positionH>
                <wp:positionV relativeFrom="paragraph">
                  <wp:posOffset>26414</wp:posOffset>
                </wp:positionV>
                <wp:extent cx="125986" cy="897577"/>
                <wp:effectExtent l="76200" t="76200" r="83820" b="93345"/>
                <wp:wrapNone/>
                <wp:docPr id="157" name="Abrir llav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6" cy="897577"/>
                        </a:xfrm>
                        <a:prstGeom prst="leftBrace">
                          <a:avLst/>
                        </a:prstGeom>
                        <a:ln w="3175">
                          <a:solidFill>
                            <a:srgbClr val="00B0F0"/>
                          </a:solidFill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C25A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57" o:spid="_x0000_s1026" type="#_x0000_t87" style="position:absolute;margin-left:151.7pt;margin-top:2.1pt;width:9.9pt;height:70.7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" adj="253" strokecolor="#00b0f0" strokeweight=".25pt"/>
            </w:pict>
          </mc:Fallback>
        </mc:AlternateContent>
      </w:r>
    </w:p>
    <w:p w14:paraId="1D755C98" w14:textId="70377108" w:rsidR="00187C3D" w:rsidRPr="00A1146D" w:rsidRDefault="00187C3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260872F6" w14:textId="5E081C97" w:rsidR="00187C3D" w:rsidRPr="00A1146D" w:rsidRDefault="00187C3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0261F3B7" w14:textId="0BC8BAC3" w:rsidR="00187C3D" w:rsidRPr="00A1146D" w:rsidRDefault="0039593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ABE3824" wp14:editId="6A58FA52">
                <wp:simplePos x="0" y="0"/>
                <wp:positionH relativeFrom="column">
                  <wp:posOffset>101599</wp:posOffset>
                </wp:positionH>
                <wp:positionV relativeFrom="paragraph">
                  <wp:posOffset>43815</wp:posOffset>
                </wp:positionV>
                <wp:extent cx="1828165" cy="1638300"/>
                <wp:effectExtent l="323850" t="0" r="19685" b="95250"/>
                <wp:wrapNone/>
                <wp:docPr id="160" name="Conector: angula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1638300"/>
                        </a:xfrm>
                        <a:prstGeom prst="bentConnector3">
                          <a:avLst>
                            <a:gd name="adj1" fmla="val 116803"/>
                          </a:avLst>
                        </a:prstGeom>
                        <a:ln w="31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D169D" id="Conector: angular 160" o:spid="_x0000_s1026" type="#_x0000_t34" style="position:absolute;margin-left:8pt;margin-top:3.45pt;width:143.95pt;height:129pt;flip:x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" adj="25229" strokecolor="#00b0f0" strokeweight=".25pt">
                <v:stroke endarrow="block"/>
              </v:shape>
            </w:pict>
          </mc:Fallback>
        </mc:AlternateContent>
      </w:r>
    </w:p>
    <w:p w14:paraId="6C1D5A9D" w14:textId="5CE882DD" w:rsidR="00187C3D" w:rsidRPr="00A1146D" w:rsidRDefault="00187C3D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79014830" w14:textId="29605AA6" w:rsidR="0039593E" w:rsidRPr="00A1146D" w:rsidRDefault="0039593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00532E75" w14:textId="02E9D0EF" w:rsidR="0039593E" w:rsidRPr="00A1146D" w:rsidRDefault="0039593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1E1C1BFC" w14:textId="6EDE916E" w:rsidR="0039593E" w:rsidRPr="00A1146D" w:rsidRDefault="0039593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062C41E7" w14:textId="3649AE4B" w:rsidR="0039593E" w:rsidRPr="00A1146D" w:rsidRDefault="0039593E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eastAsia="en-US" w:bidi="ar-SA"/>
        </w:rPr>
      </w:pPr>
    </w:p>
    <w:p w14:paraId="4234E0CF" w14:textId="0C642073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a = [a;0] + K(i) * [0;flipud(conj(a))];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Actualización de los</w:t>
      </w:r>
      <w:r w:rsidR="000E2172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coeficientes de predicción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{ak}</w:t>
      </w:r>
    </w:p>
    <w:p w14:paraId="01A13FA4" w14:textId="3F71FE4F" w:rsidR="00BB3D6F" w:rsidRDefault="00E65F16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54CC6256" wp14:editId="153200FC">
                <wp:simplePos x="0" y="0"/>
                <wp:positionH relativeFrom="column">
                  <wp:posOffset>107950</wp:posOffset>
                </wp:positionH>
                <wp:positionV relativeFrom="paragraph">
                  <wp:posOffset>163195</wp:posOffset>
                </wp:positionV>
                <wp:extent cx="120650" cy="730250"/>
                <wp:effectExtent l="76200" t="76200" r="69850" b="88900"/>
                <wp:wrapNone/>
                <wp:docPr id="159" name="Abrir llav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730250"/>
                        </a:xfrm>
                        <a:prstGeom prst="leftBrace">
                          <a:avLst/>
                        </a:prstGeom>
                        <a:ln w="3175">
                          <a:solidFill>
                            <a:srgbClr val="00B0F0"/>
                          </a:solidFill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05DC" id="Abrir llave 159" o:spid="_x0000_s1026" type="#_x0000_t87" style="position:absolute;margin-left:8.5pt;margin-top:12.85pt;width:9.5pt;height:57.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" adj="297" strokecolor="#00b0f0" strokeweight=".25pt"/>
            </w:pict>
          </mc:Fallback>
        </mc:AlternateContent>
      </w:r>
      <w:r w:rsidR="00BB3D6F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</w:p>
    <w:p w14:paraId="22133346" w14:textId="2C0E11B6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fi_t_nuevo = fi_t + K(i) * gi_t;</w:t>
      </w:r>
    </w:p>
    <w:p w14:paraId="55A2BCDA" w14:textId="18482B73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gi_t_nuevo = K(i)' * fi_t + gi_t;</w:t>
      </w:r>
    </w:p>
    <w:p w14:paraId="5F33D3EB" w14:textId="496F1708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fi_t = fi_t_nuevo(2:end);</w:t>
      </w:r>
    </w:p>
    <w:p w14:paraId="6255C2EC" w14:textId="7EC7454B" w:rsidR="00BB3D6F" w:rsidRPr="00E20E48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  <w:r w:rsidRPr="00E20E48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gi_t = gi_t_nuevo(1:end</w:t>
      </w:r>
      <w:r w:rsidR="007508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  <w:r w:rsidRPr="00E20E48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-</w:t>
      </w:r>
      <w:r w:rsidR="007508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  <w:r w:rsidRPr="00E20E48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1);</w:t>
      </w:r>
    </w:p>
    <w:p w14:paraId="6BC133A2" w14:textId="7C5AFE7C" w:rsidR="00BB3D6F" w:rsidRPr="00345A39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 w:rsidRPr="00E20E48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  <w:r w:rsidRPr="00345A39"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Epsilon(i+1) = (1-K(i)*K(i)') * Epsilon(i); </w:t>
      </w:r>
      <w:r w:rsidRPr="00345A39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% Error de mín. </w:t>
      </w:r>
      <w:r w:rsidRPr="00B029EA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cuadrados</w:t>
      </w:r>
    </w:p>
    <w:p w14:paraId="6DE6D1A6" w14:textId="713229EE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</w:t>
      </w:r>
    </w:p>
    <w:p w14:paraId="4B05BAA0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Fin del algoritmo Iterativo.</w:t>
      </w:r>
    </w:p>
    <w:p w14:paraId="35D56690" w14:textId="494BA565" w:rsidR="00BB3D6F" w:rsidRDefault="00AB28E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472356E8" wp14:editId="4D7ED859">
                <wp:simplePos x="0" y="0"/>
                <wp:positionH relativeFrom="margin">
                  <wp:align>center</wp:align>
                </wp:positionH>
                <wp:positionV relativeFrom="paragraph">
                  <wp:posOffset>96568</wp:posOffset>
                </wp:positionV>
                <wp:extent cx="5150180" cy="439571"/>
                <wp:effectExtent l="57150" t="38100" r="69850" b="93980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180" cy="4395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753D3" w14:textId="7A85FCD2" w:rsidR="00426A00" w:rsidRPr="00DE6667" w:rsidRDefault="00426A00" w:rsidP="00AB28E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Después de acabar el algoritmo de Burg se utiliza la transformada rápida de Fourier  para la estimación de la densidad espectral de potencias DEP.</w:t>
                            </w:r>
                          </w:p>
                          <w:p w14:paraId="56B7B658" w14:textId="7EB9F865" w:rsidR="00426A00" w:rsidRPr="00DE6667" w:rsidRDefault="00426A00" w:rsidP="00AB28E7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356E8" id="Rectángulo 161" o:spid="_x0000_s1031" style="position:absolute;margin-left:0;margin-top:7.6pt;width:405.55pt;height:34.6pt;z-index:251898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63D753D3" w14:textId="7A85FCD2" w:rsidR="00426A00" w:rsidRPr="00DE6667" w:rsidRDefault="00426A00" w:rsidP="00AB28E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Después de acabar el algoritmo de Burg se utiliza la transformada rápida de Fourier  para la estimación de la densidad espectral de potencias DEP.</w:t>
                      </w:r>
                    </w:p>
                    <w:p w14:paraId="56B7B658" w14:textId="7EB9F865" w:rsidR="00426A00" w:rsidRPr="00DE6667" w:rsidRDefault="00426A00" w:rsidP="00AB28E7">
                      <w:pPr>
                        <w:jc w:val="right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3D6F"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</w:p>
    <w:p w14:paraId="21942B02" w14:textId="0EE3C9E1" w:rsidR="00AB28E7" w:rsidRDefault="00AB28E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33555A64" w14:textId="253B1980" w:rsidR="00AB28E7" w:rsidRDefault="00AB28E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0BA37FBB" w14:textId="0611C676" w:rsidR="00AB28E7" w:rsidRDefault="00AB28E7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7DE8C497" w14:textId="77777777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56CC855E" w14:textId="163EAFBE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%4 - Estimación de la DEP usando la FFT(periodograma)</w:t>
      </w:r>
    </w:p>
    <w:p w14:paraId="7F2545EE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Af = abs( fft( a, nfft ) ) .^ 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2;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Función de trasferencia del denominador del filtro</w:t>
      </w:r>
    </w:p>
    <w:p w14:paraId="53F8B30C" w14:textId="65CADA60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Pxx   = Epsilon(end) ./ Af;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Función de trasferencia teniendo en cuenta la entrada(ruido)</w:t>
      </w:r>
    </w:p>
    <w:p w14:paraId="32288917" w14:textId="19957D4F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EC" w:eastAsia="en-US" w:bidi="ar-SA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16F4F19B" wp14:editId="2C0C8E9E">
                <wp:simplePos x="0" y="0"/>
                <wp:positionH relativeFrom="margin">
                  <wp:align>center</wp:align>
                </wp:positionH>
                <wp:positionV relativeFrom="paragraph">
                  <wp:posOffset>45255</wp:posOffset>
                </wp:positionV>
                <wp:extent cx="5150180" cy="726175"/>
                <wp:effectExtent l="57150" t="38100" r="69850" b="9334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180" cy="7261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CC"/>
                            </a:gs>
                            <a:gs pos="48000">
                              <a:srgbClr val="FFFF99"/>
                            </a:gs>
                            <a:gs pos="83000">
                              <a:srgbClr val="FFFF99"/>
                            </a:gs>
                            <a:gs pos="100000">
                              <a:srgbClr val="FFFF99"/>
                            </a:gs>
                          </a:gsLst>
                          <a:lin ang="5400000" scaled="1"/>
                        </a:gradFill>
                        <a:ln>
                          <a:solidFill>
                            <a:srgbClr val="ACAC04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E7180" w14:textId="6BA4C02E" w:rsidR="00426A00" w:rsidRPr="00DE6667" w:rsidRDefault="00426A00" w:rsidP="00D1601B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El control de la salida retornara mínimo un resultado y máximo dos siendo el primero el espectro de potencias de la DEP, y el segundo el dominio de frecuencias. En el caso de que no se especifique una salida la función graficará la Densidad Espectral de Potencia en decibeles. </w:t>
                            </w:r>
                          </w:p>
                          <w:p w14:paraId="71F526F2" w14:textId="77777777" w:rsidR="00426A00" w:rsidRPr="00DE6667" w:rsidRDefault="00426A00" w:rsidP="00D1601B">
                            <w:pPr>
                              <w:jc w:val="right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4F19B" id="Rectángulo 162" o:spid="_x0000_s1032" style="position:absolute;margin-left:0;margin-top:3.55pt;width:405.55pt;height:57.2pt;z-index:251900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" fillcolor="#ffc" strokecolor="#acac04">
                <v:fill color2="#ff9" rotate="t" colors="0 #ffc;31457f #ff9;54395f #ff9;1 #ff9" focus="100%" type="gradient"/>
                <v:shadow on="t" color="black" opacity="24903f" origin=",.5" offset="0,.55556mm"/>
                <v:textbox>
                  <w:txbxContent>
                    <w:p w14:paraId="731E7180" w14:textId="6BA4C02E" w:rsidR="00426A00" w:rsidRPr="00DE6667" w:rsidRDefault="00426A00" w:rsidP="00D1601B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El control de la salida retornara mínimo un resultado y máximo dos siendo el primero el espectro de potencias de la DEP, y el segundo el dominio de frecuencias. En el caso de que no se especifique una salida la función graficará la Densidad Espectral de Potencia en decibeles. </w:t>
                      </w:r>
                    </w:p>
                    <w:p w14:paraId="71F526F2" w14:textId="77777777" w:rsidR="00426A00" w:rsidRPr="00DE6667" w:rsidRDefault="00426A00" w:rsidP="00D1601B">
                      <w:pPr>
                        <w:jc w:val="right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F9A94E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 xml:space="preserve"> </w:t>
      </w:r>
    </w:p>
    <w:p w14:paraId="67DC8DCE" w14:textId="1338F99F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0BCCFDD1" w14:textId="77777777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6112EA13" w14:textId="77777777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4A5F8223" w14:textId="77777777" w:rsidR="00D1601B" w:rsidRDefault="00D1601B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</w:pPr>
    </w:p>
    <w:p w14:paraId="32E0D5ED" w14:textId="2A6D9E52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%5 - Control de la salida</w:t>
      </w:r>
    </w:p>
    <w:p w14:paraId="767BAE99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 Si la entrada es real, se selecciona sólo la primera mitad</w:t>
      </w:r>
    </w:p>
    <w:p w14:paraId="01E62B0E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isreal(x)</w:t>
      </w:r>
    </w:p>
    <w:p w14:paraId="760E7B25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select = (1:floor(nfft/2)+1)';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%Siempre es unilateral(Solo frecuencias positivas)</w:t>
      </w:r>
    </w:p>
    <w:p w14:paraId="24972A17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Pxx = Pxx(select);</w:t>
      </w:r>
    </w:p>
    <w:p w14:paraId="56367145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%Para que sea unilateral hay que hacer una corrección</w:t>
      </w:r>
    </w:p>
    <w:p w14:paraId="01A457C3" w14:textId="77777777" w:rsidR="00BB3D6F" w:rsidRPr="008B014E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 w:rsidRPr="008B014E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Pxx(1)=Pxx(1)/2;</w:t>
      </w:r>
    </w:p>
    <w:p w14:paraId="18C77257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8B014E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Pxx(end)=Pxx(end)/2;</w:t>
      </w:r>
    </w:p>
    <w:p w14:paraId="367A2450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else</w:t>
      </w:r>
    </w:p>
    <w:p w14:paraId="06CFD297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select = (1:nfft)';</w:t>
      </w:r>
    </w:p>
    <w:p w14:paraId="6DCEAB97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Pxx = Pxx(select);</w:t>
      </w:r>
    </w:p>
    <w:p w14:paraId="2C99BDA9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210DD556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 xml:space="preserve"> </w:t>
      </w:r>
    </w:p>
    <w:p w14:paraId="2ABE0F06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ff = (select - 1)*Fs/nfft;</w:t>
      </w:r>
    </w:p>
    <w:p w14:paraId="5853174B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</w:t>
      </w:r>
    </w:p>
    <w:p w14:paraId="06B18858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228B22"/>
          <w:sz w:val="20"/>
          <w:szCs w:val="20"/>
          <w:lang w:val="es-EC" w:eastAsia="en-US" w:bidi="ar-SA"/>
        </w:rPr>
        <w:t>%Argumentos de salida:</w:t>
      </w:r>
    </w:p>
    <w:p w14:paraId="63C84141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nargout == 0</w:t>
      </w:r>
    </w:p>
    <w:p w14:paraId="147C37AD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newplot;</w:t>
      </w:r>
    </w:p>
    <w:p w14:paraId="7C70B240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plot(ff,10*log10(Pxx)); grid </w:t>
      </w:r>
      <w:r w:rsidRPr="00BB3D6F">
        <w:rPr>
          <w:rFonts w:ascii="Courier New" w:hAnsi="Courier New" w:cs="Courier New"/>
          <w:color w:val="A020F0"/>
          <w:sz w:val="20"/>
          <w:szCs w:val="20"/>
          <w:lang w:eastAsia="en-US" w:bidi="ar-SA"/>
        </w:rPr>
        <w:t>on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>;</w:t>
      </w:r>
    </w:p>
    <w:p w14:paraId="0A732941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s-EC" w:eastAsia="en-US" w:bidi="ar-SA"/>
        </w:rPr>
        <w:t>'Frecuencia [Hz]'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);</w:t>
      </w:r>
    </w:p>
    <w:p w14:paraId="7F025A95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ylabel(</w:t>
      </w:r>
      <w:r>
        <w:rPr>
          <w:rFonts w:ascii="Courier New" w:hAnsi="Courier New" w:cs="Courier New"/>
          <w:color w:val="A020F0"/>
          <w:sz w:val="20"/>
          <w:szCs w:val="20"/>
          <w:lang w:val="es-EC" w:eastAsia="en-US" w:bidi="ar-SA"/>
        </w:rPr>
        <w:t>'Módulo de la Densidad Espectral de Potencia [dB]'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);</w:t>
      </w:r>
    </w:p>
    <w:p w14:paraId="1859FA45" w14:textId="77777777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 xml:space="preserve">   title(</w:t>
      </w:r>
      <w:r>
        <w:rPr>
          <w:rFonts w:ascii="Courier New" w:hAnsi="Courier New" w:cs="Courier New"/>
          <w:color w:val="A020F0"/>
          <w:sz w:val="20"/>
          <w:szCs w:val="20"/>
          <w:lang w:val="es-EC" w:eastAsia="en-US" w:bidi="ar-SA"/>
        </w:rPr>
        <w:t>'Estimación Espectral de Burg'</w:t>
      </w:r>
      <w:r>
        <w:rPr>
          <w:rFonts w:ascii="Courier New" w:hAnsi="Courier New" w:cs="Courier New"/>
          <w:color w:val="000000"/>
          <w:sz w:val="20"/>
          <w:szCs w:val="20"/>
          <w:lang w:val="es-EC" w:eastAsia="en-US" w:bidi="ar-SA"/>
        </w:rPr>
        <w:t>);</w:t>
      </w:r>
    </w:p>
    <w:p w14:paraId="4EE2F185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73586DF4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nargout &gt;= 1</w:t>
      </w:r>
    </w:p>
    <w:p w14:paraId="227F2666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varargout{1} = Pxx;</w:t>
      </w:r>
    </w:p>
    <w:p w14:paraId="02F0DB2B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end</w:t>
      </w:r>
    </w:p>
    <w:p w14:paraId="6D14B85E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FF"/>
          <w:sz w:val="20"/>
          <w:szCs w:val="20"/>
          <w:lang w:eastAsia="en-US" w:bidi="ar-SA"/>
        </w:rPr>
        <w:t>if</w:t>
      </w: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nargout &gt;= 2</w:t>
      </w:r>
    </w:p>
    <w:p w14:paraId="4EF1CD62" w14:textId="77777777" w:rsidR="00BB3D6F" w:rsidRP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 w:rsidRPr="00BB3D6F">
        <w:rPr>
          <w:rFonts w:ascii="Courier New" w:hAnsi="Courier New" w:cs="Courier New"/>
          <w:color w:val="000000"/>
          <w:sz w:val="20"/>
          <w:szCs w:val="20"/>
          <w:lang w:eastAsia="en-US" w:bidi="ar-SA"/>
        </w:rPr>
        <w:t xml:space="preserve">   varargout{2} = ff;</w:t>
      </w:r>
    </w:p>
    <w:p w14:paraId="2D611446" w14:textId="4AAA1154" w:rsidR="00BB3D6F" w:rsidRDefault="00BB3D6F" w:rsidP="00BB3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>end</w:t>
      </w:r>
      <w:r w:rsidRPr="00BB3D6F">
        <w:rPr>
          <w:rFonts w:ascii="Courier New" w:hAnsi="Courier New" w:cs="Courier New"/>
          <w:sz w:val="24"/>
          <w:szCs w:val="24"/>
          <w:lang w:val="es-EC"/>
        </w:rPr>
        <w:t xml:space="preserve"> </w:t>
      </w:r>
      <w:sdt>
        <w:sdtPr>
          <w:rPr>
            <w:rFonts w:ascii="Courier New" w:hAnsi="Courier New" w:cs="Courier New"/>
            <w:sz w:val="24"/>
            <w:szCs w:val="24"/>
            <w:lang w:val="es-EC"/>
          </w:rPr>
          <w:id w:val="511732985"/>
          <w:citation/>
        </w:sdtPr>
        <w:sdtContent>
          <w:r>
            <w:rPr>
              <w:rFonts w:ascii="Courier New" w:hAnsi="Courier New" w:cs="Courier New"/>
              <w:sz w:val="24"/>
              <w:szCs w:val="24"/>
              <w:lang w:val="es-EC"/>
            </w:rPr>
            <w:fldChar w:fldCharType="begin"/>
          </w:r>
          <w:r>
            <w:rPr>
              <w:rFonts w:ascii="Courier New" w:hAnsi="Courier New" w:cs="Courier New"/>
              <w:sz w:val="24"/>
              <w:szCs w:val="24"/>
              <w:lang w:val="es-EC"/>
            </w:rPr>
            <w:instrText xml:space="preserve"> CITATION del02 \l 12298 </w:instrText>
          </w:r>
          <w:r>
            <w:rPr>
              <w:rFonts w:ascii="Courier New" w:hAnsi="Courier New" w:cs="Courier New"/>
              <w:sz w:val="24"/>
              <w:szCs w:val="24"/>
              <w:lang w:val="es-EC"/>
            </w:rPr>
            <w:fldChar w:fldCharType="separate"/>
          </w:r>
          <w:r w:rsidR="00A1146D" w:rsidRPr="00A1146D">
            <w:rPr>
              <w:rFonts w:ascii="Courier New" w:hAnsi="Courier New" w:cs="Courier New"/>
              <w:noProof/>
              <w:sz w:val="24"/>
              <w:szCs w:val="24"/>
              <w:lang w:val="es-EC"/>
            </w:rPr>
            <w:t>[5]</w:t>
          </w:r>
          <w:r>
            <w:rPr>
              <w:rFonts w:ascii="Courier New" w:hAnsi="Courier New" w:cs="Courier New"/>
              <w:sz w:val="24"/>
              <w:szCs w:val="24"/>
              <w:lang w:val="es-EC"/>
            </w:rPr>
            <w:fldChar w:fldCharType="end"/>
          </w:r>
        </w:sdtContent>
      </w:sdt>
    </w:p>
    <w:p w14:paraId="4F2587BD" w14:textId="72F63821" w:rsidR="00A5774D" w:rsidRDefault="00BB3D6F" w:rsidP="00BB3D6F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</w:pPr>
      <w:r>
        <w:rPr>
          <w:rFonts w:ascii="Courier New" w:hAnsi="Courier New" w:cs="Courier New"/>
          <w:color w:val="0000FF"/>
          <w:sz w:val="20"/>
          <w:szCs w:val="20"/>
          <w:lang w:val="es-EC" w:eastAsia="en-US" w:bidi="ar-SA"/>
        </w:rPr>
        <w:t xml:space="preserve"> </w:t>
      </w:r>
    </w:p>
    <w:p w14:paraId="6AD43163" w14:textId="69779647" w:rsidR="008B014E" w:rsidRPr="00F50BB1" w:rsidRDefault="008B014E" w:rsidP="00BB3D6F">
      <w:pPr>
        <w:autoSpaceDE w:val="0"/>
        <w:autoSpaceDN w:val="0"/>
        <w:adjustRightInd w:val="0"/>
        <w:rPr>
          <w:rFonts w:cs="Courier New"/>
          <w:color w:val="0000FF"/>
          <w:lang w:val="es-EC" w:eastAsia="en-US" w:bidi="ar-SA"/>
        </w:rPr>
      </w:pPr>
    </w:p>
    <w:p w14:paraId="2BCD109D" w14:textId="4C626DF2" w:rsidR="008B014E" w:rsidRPr="00F50BB1" w:rsidRDefault="008B014E" w:rsidP="00D939DF">
      <w:pPr>
        <w:autoSpaceDE w:val="0"/>
        <w:autoSpaceDN w:val="0"/>
        <w:adjustRightInd w:val="0"/>
        <w:jc w:val="both"/>
        <w:rPr>
          <w:rFonts w:cs="Courier New"/>
          <w:b/>
          <w:bCs/>
          <w:lang w:val="es-EC" w:eastAsia="en-US" w:bidi="ar-SA"/>
        </w:rPr>
      </w:pPr>
      <w:r w:rsidRPr="00F50BB1">
        <w:rPr>
          <w:rFonts w:cs="Courier New"/>
          <w:b/>
          <w:bCs/>
          <w:lang w:val="es-EC" w:eastAsia="en-US" w:bidi="ar-SA"/>
        </w:rPr>
        <w:t>Vamos a probar nuestra función en los diferentes escenarios en los que se presentaría una señal</w:t>
      </w:r>
      <w:r w:rsidR="00D939DF" w:rsidRPr="00F50BB1">
        <w:rPr>
          <w:rFonts w:cs="Courier New"/>
          <w:b/>
          <w:bCs/>
          <w:lang w:val="es-EC" w:eastAsia="en-US" w:bidi="ar-SA"/>
        </w:rPr>
        <w:t>,</w:t>
      </w:r>
      <w:r w:rsidRPr="00F50BB1">
        <w:rPr>
          <w:rFonts w:cs="Courier New"/>
          <w:b/>
          <w:bCs/>
          <w:lang w:val="es-EC" w:eastAsia="en-US" w:bidi="ar-SA"/>
        </w:rPr>
        <w:t xml:space="preserve"> en este caso vamos a utilizar una señal seno de suma de frecuencias.</w:t>
      </w:r>
    </w:p>
    <w:p w14:paraId="14E2FDAE" w14:textId="58CD2C2C" w:rsidR="008B014E" w:rsidRDefault="008B014E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sz w:val="24"/>
          <w:szCs w:val="24"/>
          <w:lang w:val="es-EC" w:eastAsia="en-US" w:bidi="ar-SA"/>
        </w:rPr>
        <mc:AlternateContent>
          <mc:Choice Requires="wps">
            <w:drawing>
              <wp:inline distT="0" distB="0" distL="0" distR="0" wp14:anchorId="307DA26C" wp14:editId="2CDA5DBB">
                <wp:extent cx="5362575" cy="962025"/>
                <wp:effectExtent l="0" t="0" r="28575" b="28575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CD406" w14:textId="77777777" w:rsidR="00426A00" w:rsidRPr="008B014E" w:rsidRDefault="00426A00" w:rsidP="008B014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B014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>xn = 1*sin(2*pi*100*t) + 0.5*sin(2*pi*105*t) + ...</w:t>
                            </w:r>
                          </w:p>
                          <w:p w14:paraId="5B3EB2A2" w14:textId="77777777" w:rsidR="00426A00" w:rsidRPr="008B014E" w:rsidRDefault="00426A00" w:rsidP="008B014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B014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0.1*sin(2*pi*110*t) + 0.01*sin(2*pi*115*t) + ...</w:t>
                            </w:r>
                          </w:p>
                          <w:p w14:paraId="0F57E37F" w14:textId="77777777" w:rsidR="00426A00" w:rsidRPr="008B014E" w:rsidRDefault="00426A00" w:rsidP="008B014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B014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0.001*sin(2*pi*120*t) + 0.001*sin(2*pi*125*t) + ...</w:t>
                            </w:r>
                          </w:p>
                          <w:p w14:paraId="39BF2F2B" w14:textId="77777777" w:rsidR="00426A00" w:rsidRPr="008B014E" w:rsidRDefault="00426A00" w:rsidP="008B014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B014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0.01*sin(2*pi*130*t) + 0.1*sin(2*pi*135*t) + ...</w:t>
                            </w:r>
                          </w:p>
                          <w:p w14:paraId="5C83C68A" w14:textId="768148A7" w:rsidR="00426A00" w:rsidRPr="008B014E" w:rsidRDefault="00426A00" w:rsidP="008B014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B014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0.5*sin(2*pi*140*t) + 1*sin(2*pi*145*t);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7DA26C" id="Cuadro de texto 8" o:spid="_x0000_s1033" type="#_x0000_t202" style="width:422.25pt;height:7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" fillcolor="white [3201]" strokeweight=".5pt">
                <v:textbox>
                  <w:txbxContent>
                    <w:p w14:paraId="435CD406" w14:textId="77777777" w:rsidR="00426A00" w:rsidRPr="008B014E" w:rsidRDefault="00426A00" w:rsidP="008B014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B014E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>xn = 1*sin(2*pi*100*t) + 0.5*sin(2*pi*105*t) + ...</w:t>
                      </w:r>
                    </w:p>
                    <w:p w14:paraId="5B3EB2A2" w14:textId="77777777" w:rsidR="00426A00" w:rsidRPr="008B014E" w:rsidRDefault="00426A00" w:rsidP="008B014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B014E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0.1*sin(2*pi*110*t) + 0.01*sin(2*pi*115*t) + ...</w:t>
                      </w:r>
                    </w:p>
                    <w:p w14:paraId="0F57E37F" w14:textId="77777777" w:rsidR="00426A00" w:rsidRPr="008B014E" w:rsidRDefault="00426A00" w:rsidP="008B014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B014E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0.001*sin(2*pi*120*t) + 0.001*sin(2*pi*125*t) + ...</w:t>
                      </w:r>
                    </w:p>
                    <w:p w14:paraId="39BF2F2B" w14:textId="77777777" w:rsidR="00426A00" w:rsidRPr="008B014E" w:rsidRDefault="00426A00" w:rsidP="008B014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B014E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0.01*sin(2*pi*130*t) + 0.1*sin(2*pi*135*t) + ...</w:t>
                      </w:r>
                    </w:p>
                    <w:p w14:paraId="5C83C68A" w14:textId="768148A7" w:rsidR="00426A00" w:rsidRPr="008B014E" w:rsidRDefault="00426A00" w:rsidP="008B014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B014E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0.5*sin(2*pi*140*t) + 1*sin(2*pi*145*t);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72C17C" w14:textId="77777777" w:rsidR="00F50BB1" w:rsidRDefault="00F50BB1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</w:p>
    <w:p w14:paraId="3034329E" w14:textId="450F2E5F" w:rsidR="008B014E" w:rsidRPr="00F50BB1" w:rsidRDefault="008B014E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>Y de este caso base tenemos las siguientes graficas:</w:t>
      </w:r>
    </w:p>
    <w:p w14:paraId="11F1525B" w14:textId="4D37DE5B" w:rsidR="008B014E" w:rsidRPr="00F50BB1" w:rsidRDefault="008B014E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>Utilizando un enventanado normal:</w:t>
      </w:r>
    </w:p>
    <w:p w14:paraId="3EEE6623" w14:textId="5B876981" w:rsidR="008B014E" w:rsidRDefault="00F934A6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9E562CA" wp14:editId="41B47161">
                <wp:simplePos x="0" y="0"/>
                <wp:positionH relativeFrom="column">
                  <wp:posOffset>4391025</wp:posOffset>
                </wp:positionH>
                <wp:positionV relativeFrom="paragraph">
                  <wp:posOffset>340995</wp:posOffset>
                </wp:positionV>
                <wp:extent cx="352425" cy="390525"/>
                <wp:effectExtent l="0" t="0" r="2857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4B15858" w14:textId="012FEB05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E562CA" id="Elipse 17" o:spid="_x0000_s1034" style="position:absolute;margin-left:345.75pt;margin-top:26.85pt;width:27.75pt;height:3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" filled="f" strokecolor="#8064a2 [3207]">
                <v:textbox>
                  <w:txbxContent>
                    <w:p w14:paraId="14B15858" w14:textId="012FEB05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02FE762" wp14:editId="57DEAD75">
                <wp:simplePos x="0" y="0"/>
                <wp:positionH relativeFrom="column">
                  <wp:posOffset>3771900</wp:posOffset>
                </wp:positionH>
                <wp:positionV relativeFrom="paragraph">
                  <wp:posOffset>550545</wp:posOffset>
                </wp:positionV>
                <wp:extent cx="352425" cy="390525"/>
                <wp:effectExtent l="0" t="0" r="2857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CFB5E55" w14:textId="403C7D51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FE762" id="Elipse 16" o:spid="_x0000_s1035" style="position:absolute;margin-left:297pt;margin-top:43.35pt;width:27.75pt;height:30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" filled="f" strokecolor="#8064a2 [3207]">
                <v:textbox>
                  <w:txbxContent>
                    <w:p w14:paraId="4CFB5E55" w14:textId="403C7D51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B760D8" wp14:editId="76F9172F">
                <wp:simplePos x="0" y="0"/>
                <wp:positionH relativeFrom="column">
                  <wp:posOffset>3219450</wp:posOffset>
                </wp:positionH>
                <wp:positionV relativeFrom="paragraph">
                  <wp:posOffset>741045</wp:posOffset>
                </wp:positionV>
                <wp:extent cx="352425" cy="390525"/>
                <wp:effectExtent l="0" t="0" r="28575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DBED78B" w14:textId="036DA2DC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760D8" id="Elipse 15" o:spid="_x0000_s1036" style="position:absolute;margin-left:253.5pt;margin-top:58.35pt;width:27.75pt;height:3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" filled="f" strokecolor="#8064a2 [3207]">
                <v:textbox>
                  <w:txbxContent>
                    <w:p w14:paraId="0DBED78B" w14:textId="036DA2DC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A8F779" wp14:editId="782DBD29">
                <wp:simplePos x="0" y="0"/>
                <wp:positionH relativeFrom="column">
                  <wp:posOffset>1428750</wp:posOffset>
                </wp:positionH>
                <wp:positionV relativeFrom="paragraph">
                  <wp:posOffset>760095</wp:posOffset>
                </wp:positionV>
                <wp:extent cx="352425" cy="390525"/>
                <wp:effectExtent l="0" t="0" r="28575" b="285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FF31165" w14:textId="24B92C7D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8F779" id="Elipse 14" o:spid="_x0000_s1037" style="position:absolute;margin-left:112.5pt;margin-top:59.85pt;width:27.75pt;height:30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" filled="f" strokecolor="#8064a2 [3207]">
                <v:textbox>
                  <w:txbxContent>
                    <w:p w14:paraId="6FF31165" w14:textId="24B92C7D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F1BA3E3" wp14:editId="7C2D4668">
                <wp:simplePos x="0" y="0"/>
                <wp:positionH relativeFrom="column">
                  <wp:posOffset>923925</wp:posOffset>
                </wp:positionH>
                <wp:positionV relativeFrom="paragraph">
                  <wp:posOffset>436245</wp:posOffset>
                </wp:positionV>
                <wp:extent cx="352425" cy="390525"/>
                <wp:effectExtent l="0" t="0" r="28575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36B48DB" w14:textId="0B89919D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BA3E3" id="Elipse 13" o:spid="_x0000_s1038" style="position:absolute;margin-left:72.75pt;margin-top:34.35pt;width:27.75pt;height:30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" filled="f" strokecolor="#8064a2 [3207]">
                <v:textbox>
                  <w:txbxContent>
                    <w:p w14:paraId="636B48DB" w14:textId="0B89919D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48D9632" wp14:editId="49B0D55D">
                <wp:simplePos x="0" y="0"/>
                <wp:positionH relativeFrom="column">
                  <wp:posOffset>532765</wp:posOffset>
                </wp:positionH>
                <wp:positionV relativeFrom="paragraph">
                  <wp:posOffset>283210</wp:posOffset>
                </wp:positionV>
                <wp:extent cx="352425" cy="390525"/>
                <wp:effectExtent l="0" t="0" r="28575" b="2857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D27237A" w14:textId="19D1CDA3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934A6"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D9632" id="Elipse 12" o:spid="_x0000_s1039" style="position:absolute;margin-left:41.95pt;margin-top:22.3pt;width:27.75pt;height:3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" filled="f" strokecolor="#8064a2 [3207]">
                <v:textbox>
                  <w:txbxContent>
                    <w:p w14:paraId="3D27237A" w14:textId="19D1CDA3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F934A6"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B014E">
        <w:rPr>
          <w:noProof/>
        </w:rPr>
        <w:drawing>
          <wp:inline distT="0" distB="0" distL="0" distR="0" wp14:anchorId="5EC19E57" wp14:editId="687D9CD6">
            <wp:extent cx="5274945" cy="291338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E2E" w14:textId="1260D2CE" w:rsidR="008B014E" w:rsidRDefault="008B014E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</w:p>
    <w:p w14:paraId="5C436E19" w14:textId="742E8DE2" w:rsidR="008B014E" w:rsidRPr="00F50BB1" w:rsidRDefault="008B014E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>Utilizando la función propia de Matlab “pburg”:</w:t>
      </w:r>
    </w:p>
    <w:p w14:paraId="51574C09" w14:textId="070DE381" w:rsidR="008B014E" w:rsidRDefault="00F934A6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ADD89D4" wp14:editId="1057AB91">
                <wp:simplePos x="0" y="0"/>
                <wp:positionH relativeFrom="column">
                  <wp:posOffset>4362450</wp:posOffset>
                </wp:positionH>
                <wp:positionV relativeFrom="paragraph">
                  <wp:posOffset>367030</wp:posOffset>
                </wp:positionV>
                <wp:extent cx="514350" cy="466725"/>
                <wp:effectExtent l="0" t="0" r="19050" b="285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66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6ED74DF" w14:textId="12FD4B7C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DD89D4" id="Elipse 29" o:spid="_x0000_s1040" style="position:absolute;margin-left:343.5pt;margin-top:28.9pt;width:40.5pt;height:36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" filled="f" strokecolor="#8064a2 [3207]">
                <v:textbox>
                  <w:txbxContent>
                    <w:p w14:paraId="66ED74DF" w14:textId="12FD4B7C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6ACBEF6" wp14:editId="46F2AD41">
                <wp:simplePos x="0" y="0"/>
                <wp:positionH relativeFrom="column">
                  <wp:posOffset>3857625</wp:posOffset>
                </wp:positionH>
                <wp:positionV relativeFrom="paragraph">
                  <wp:posOffset>586105</wp:posOffset>
                </wp:positionV>
                <wp:extent cx="352425" cy="390525"/>
                <wp:effectExtent l="0" t="0" r="28575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A56F592" w14:textId="78604CCD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CBEF6" id="Elipse 28" o:spid="_x0000_s1041" style="position:absolute;margin-left:303.75pt;margin-top:46.15pt;width:27.75pt;height:30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btzQ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" filled="f" strokecolor="#8064a2 [3207]">
                <v:textbox>
                  <w:txbxContent>
                    <w:p w14:paraId="5A56F592" w14:textId="78604CCD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0BDEA2" wp14:editId="50EACA12">
                <wp:simplePos x="0" y="0"/>
                <wp:positionH relativeFrom="column">
                  <wp:posOffset>3495675</wp:posOffset>
                </wp:positionH>
                <wp:positionV relativeFrom="paragraph">
                  <wp:posOffset>995680</wp:posOffset>
                </wp:positionV>
                <wp:extent cx="352425" cy="390525"/>
                <wp:effectExtent l="0" t="0" r="28575" b="285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6E94048" w14:textId="486FEF24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BDEA2" id="Elipse 27" o:spid="_x0000_s1042" style="position:absolute;margin-left:275.25pt;margin-top:78.4pt;width:27.75pt;height:30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" filled="f" strokecolor="#8064a2 [3207]">
                <v:textbox>
                  <w:txbxContent>
                    <w:p w14:paraId="56E94048" w14:textId="486FEF24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5D536BE" wp14:editId="0628664D">
                <wp:simplePos x="0" y="0"/>
                <wp:positionH relativeFrom="column">
                  <wp:posOffset>3038475</wp:posOffset>
                </wp:positionH>
                <wp:positionV relativeFrom="paragraph">
                  <wp:posOffset>1100455</wp:posOffset>
                </wp:positionV>
                <wp:extent cx="352425" cy="390525"/>
                <wp:effectExtent l="0" t="0" r="28575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0D61871" w14:textId="40C58771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536BE" id="Elipse 26" o:spid="_x0000_s1043" style="position:absolute;margin-left:239.25pt;margin-top:86.65pt;width:27.75pt;height:30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" filled="f" strokecolor="#8064a2 [3207]">
                <v:textbox>
                  <w:txbxContent>
                    <w:p w14:paraId="50D61871" w14:textId="40C58771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A826D2A" wp14:editId="3887E7D8">
                <wp:simplePos x="0" y="0"/>
                <wp:positionH relativeFrom="column">
                  <wp:posOffset>2600325</wp:posOffset>
                </wp:positionH>
                <wp:positionV relativeFrom="paragraph">
                  <wp:posOffset>1338580</wp:posOffset>
                </wp:positionV>
                <wp:extent cx="352425" cy="390525"/>
                <wp:effectExtent l="0" t="0" r="28575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35CD104" w14:textId="0DE5058F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26D2A" id="Elipse 25" o:spid="_x0000_s1044" style="position:absolute;margin-left:204.75pt;margin-top:105.4pt;width:27.75pt;height:30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" filled="f" strokecolor="#8064a2 [3207]">
                <v:textbox>
                  <w:txbxContent>
                    <w:p w14:paraId="335CD104" w14:textId="0DE5058F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2317287" wp14:editId="15B74849">
                <wp:simplePos x="0" y="0"/>
                <wp:positionH relativeFrom="column">
                  <wp:posOffset>2219325</wp:posOffset>
                </wp:positionH>
                <wp:positionV relativeFrom="paragraph">
                  <wp:posOffset>1643380</wp:posOffset>
                </wp:positionV>
                <wp:extent cx="352425" cy="390525"/>
                <wp:effectExtent l="0" t="0" r="28575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07A30CC" w14:textId="348A17EF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17287" id="Elipse 23" o:spid="_x0000_s1045" style="position:absolute;margin-left:174.75pt;margin-top:129.4pt;width:27.75pt;height:30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" filled="f" strokecolor="#8064a2 [3207]">
                <v:textbox>
                  <w:txbxContent>
                    <w:p w14:paraId="207A30CC" w14:textId="348A17EF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7D74746" wp14:editId="27A5D8C8">
                <wp:simplePos x="0" y="0"/>
                <wp:positionH relativeFrom="column">
                  <wp:posOffset>1847850</wp:posOffset>
                </wp:positionH>
                <wp:positionV relativeFrom="paragraph">
                  <wp:posOffset>1033780</wp:posOffset>
                </wp:positionV>
                <wp:extent cx="352425" cy="390525"/>
                <wp:effectExtent l="0" t="0" r="28575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8CD4F16" w14:textId="61237BCE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74746" id="Elipse 22" o:spid="_x0000_s1046" style="position:absolute;margin-left:145.5pt;margin-top:81.4pt;width:27.75pt;height:30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" filled="f" strokecolor="#8064a2 [3207]">
                <v:textbox>
                  <w:txbxContent>
                    <w:p w14:paraId="68CD4F16" w14:textId="61237BCE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A1803E8" wp14:editId="0EDB1A4F">
                <wp:simplePos x="0" y="0"/>
                <wp:positionH relativeFrom="column">
                  <wp:posOffset>1371600</wp:posOffset>
                </wp:positionH>
                <wp:positionV relativeFrom="paragraph">
                  <wp:posOffset>948055</wp:posOffset>
                </wp:positionV>
                <wp:extent cx="352425" cy="390525"/>
                <wp:effectExtent l="0" t="0" r="2857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7B6CDA5" w14:textId="77777777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803E8" id="Elipse 21" o:spid="_x0000_s1047" style="position:absolute;margin-left:108pt;margin-top:74.65pt;width:27.75pt;height:30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hSzA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" filled="f" strokecolor="#8064a2 [3207]">
                <v:textbox>
                  <w:txbxContent>
                    <w:p w14:paraId="07B6CDA5" w14:textId="77777777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AC0664C" wp14:editId="3C28E3C5">
                <wp:simplePos x="0" y="0"/>
                <wp:positionH relativeFrom="column">
                  <wp:posOffset>923925</wp:posOffset>
                </wp:positionH>
                <wp:positionV relativeFrom="paragraph">
                  <wp:posOffset>443230</wp:posOffset>
                </wp:positionV>
                <wp:extent cx="352425" cy="390525"/>
                <wp:effectExtent l="0" t="0" r="2857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9FBACA1" w14:textId="1BE823E5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0664C" id="Elipse 20" o:spid="_x0000_s1048" style="position:absolute;margin-left:72.75pt;margin-top:34.9pt;width:27.75pt;height:3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" filled="f" strokecolor="#8064a2 [3207]">
                <v:textbox>
                  <w:txbxContent>
                    <w:p w14:paraId="69FBACA1" w14:textId="1BE823E5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6D3A24B" wp14:editId="4E00567B">
                <wp:simplePos x="0" y="0"/>
                <wp:positionH relativeFrom="column">
                  <wp:posOffset>400050</wp:posOffset>
                </wp:positionH>
                <wp:positionV relativeFrom="paragraph">
                  <wp:posOffset>405130</wp:posOffset>
                </wp:positionV>
                <wp:extent cx="352425" cy="390525"/>
                <wp:effectExtent l="0" t="0" r="28575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99925C9" w14:textId="2460C193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3A24B" id="Elipse 19" o:spid="_x0000_s1049" style="position:absolute;margin-left:31.5pt;margin-top:31.9pt;width:27.75pt;height:30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" filled="f" strokecolor="#8064a2 [3207]">
                <v:textbox>
                  <w:txbxContent>
                    <w:p w14:paraId="399925C9" w14:textId="2460C193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B014E">
        <w:rPr>
          <w:noProof/>
        </w:rPr>
        <w:drawing>
          <wp:inline distT="0" distB="0" distL="0" distR="0" wp14:anchorId="010D76DF" wp14:editId="190C053B">
            <wp:extent cx="5274945" cy="2929890"/>
            <wp:effectExtent l="0" t="0" r="190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692D" w14:textId="7D4BED70" w:rsidR="00F934A6" w:rsidRDefault="00F934A6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3EA9DA8A" w14:textId="42BFF933" w:rsidR="005D6924" w:rsidRDefault="005D6924" w:rsidP="00BB3D6F">
      <w:pPr>
        <w:autoSpaceDE w:val="0"/>
        <w:autoSpaceDN w:val="0"/>
        <w:adjustRightInd w:val="0"/>
        <w:rPr>
          <w:rFonts w:cs="Courier New"/>
          <w:highlight w:val="red"/>
          <w:lang w:val="es-EC" w:eastAsia="en-US" w:bidi="ar-SA"/>
        </w:rPr>
      </w:pPr>
      <w:r>
        <w:rPr>
          <w:rFonts w:cs="Courier New"/>
          <w:highlight w:val="red"/>
          <w:lang w:val="es-EC" w:eastAsia="en-US" w:bidi="ar-SA"/>
        </w:rPr>
        <w:t>Añadir código del ejemplo</w:t>
      </w:r>
    </w:p>
    <w:p w14:paraId="64E0D8E6" w14:textId="1B26E848" w:rsidR="00F934A6" w:rsidRPr="00F50BB1" w:rsidRDefault="00F934A6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5D6924">
        <w:rPr>
          <w:rFonts w:cs="Courier New"/>
          <w:highlight w:val="red"/>
          <w:lang w:val="es-EC" w:eastAsia="en-US" w:bidi="ar-SA"/>
        </w:rPr>
        <w:t xml:space="preserve">Con nuestra </w:t>
      </w:r>
      <w:r w:rsidR="00F50BB1" w:rsidRPr="005D6924">
        <w:rPr>
          <w:rFonts w:cs="Courier New"/>
          <w:highlight w:val="red"/>
          <w:lang w:val="es-EC" w:eastAsia="en-US" w:bidi="ar-SA"/>
        </w:rPr>
        <w:t xml:space="preserve">implementación </w:t>
      </w:r>
      <w:r w:rsidRPr="005D6924">
        <w:rPr>
          <w:rFonts w:cs="Courier New"/>
          <w:highlight w:val="red"/>
          <w:lang w:val="es-EC" w:eastAsia="en-US" w:bidi="ar-SA"/>
        </w:rPr>
        <w:t>de</w:t>
      </w:r>
      <w:r w:rsidR="00F50BB1" w:rsidRPr="005D6924">
        <w:rPr>
          <w:rFonts w:cs="Courier New"/>
          <w:highlight w:val="red"/>
          <w:lang w:val="es-EC" w:eastAsia="en-US" w:bidi="ar-SA"/>
        </w:rPr>
        <w:t xml:space="preserve"> la </w:t>
      </w:r>
      <w:r w:rsidRPr="005D6924">
        <w:rPr>
          <w:rFonts w:cs="Courier New"/>
          <w:highlight w:val="red"/>
          <w:lang w:val="es-EC" w:eastAsia="en-US" w:bidi="ar-SA"/>
        </w:rPr>
        <w:t xml:space="preserve"> “pburg”:</w:t>
      </w:r>
    </w:p>
    <w:p w14:paraId="4AC748F8" w14:textId="7152EDB1" w:rsidR="00F934A6" w:rsidRDefault="00F934A6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F4DF865" wp14:editId="2F2D20E0">
                <wp:simplePos x="0" y="0"/>
                <wp:positionH relativeFrom="column">
                  <wp:posOffset>4191000</wp:posOffset>
                </wp:positionH>
                <wp:positionV relativeFrom="paragraph">
                  <wp:posOffset>493395</wp:posOffset>
                </wp:positionV>
                <wp:extent cx="571500" cy="514350"/>
                <wp:effectExtent l="0" t="0" r="19050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14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841B031" w14:textId="45100084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DF865" id="Elipse 39" o:spid="_x0000_s1050" style="position:absolute;margin-left:330pt;margin-top:38.85pt;width:45pt;height:40.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" filled="f" strokecolor="#8064a2 [3207]">
                <v:textbox>
                  <w:txbxContent>
                    <w:p w14:paraId="7841B031" w14:textId="45100084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BC23FC9" wp14:editId="715C2D45">
                <wp:simplePos x="0" y="0"/>
                <wp:positionH relativeFrom="column">
                  <wp:posOffset>3695700</wp:posOffset>
                </wp:positionH>
                <wp:positionV relativeFrom="paragraph">
                  <wp:posOffset>464820</wp:posOffset>
                </wp:positionV>
                <wp:extent cx="352425" cy="390525"/>
                <wp:effectExtent l="0" t="0" r="28575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C811B3A" w14:textId="7E1D4C96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C23FC9" id="Elipse 38" o:spid="_x0000_s1051" style="position:absolute;margin-left:291pt;margin-top:36.6pt;width:27.75pt;height:30.7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9WtzA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" filled="f" strokecolor="#8064a2 [3207]">
                <v:textbox>
                  <w:txbxContent>
                    <w:p w14:paraId="6C811B3A" w14:textId="7E1D4C96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9828FDA" wp14:editId="438550FF">
                <wp:simplePos x="0" y="0"/>
                <wp:positionH relativeFrom="column">
                  <wp:posOffset>3400425</wp:posOffset>
                </wp:positionH>
                <wp:positionV relativeFrom="paragraph">
                  <wp:posOffset>1398270</wp:posOffset>
                </wp:positionV>
                <wp:extent cx="352425" cy="390525"/>
                <wp:effectExtent l="0" t="0" r="28575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62596D8" w14:textId="65E0675F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28FDA" id="Elipse 37" o:spid="_x0000_s1052" style="position:absolute;margin-left:267.75pt;margin-top:110.1pt;width:27.75pt;height:30.7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" filled="f" strokecolor="#8064a2 [3207]">
                <v:textbox>
                  <w:txbxContent>
                    <w:p w14:paraId="762596D8" w14:textId="65E0675F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3B09367" wp14:editId="395B1446">
                <wp:simplePos x="0" y="0"/>
                <wp:positionH relativeFrom="column">
                  <wp:posOffset>2933700</wp:posOffset>
                </wp:positionH>
                <wp:positionV relativeFrom="paragraph">
                  <wp:posOffset>922020</wp:posOffset>
                </wp:positionV>
                <wp:extent cx="352425" cy="390525"/>
                <wp:effectExtent l="0" t="0" r="28575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F61DE05" w14:textId="5DC18489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B09367" id="Elipse 36" o:spid="_x0000_s1053" style="position:absolute;margin-left:231pt;margin-top:72.6pt;width:27.75pt;height:30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" filled="f" strokecolor="#8064a2 [3207]">
                <v:textbox>
                  <w:txbxContent>
                    <w:p w14:paraId="0F61DE05" w14:textId="5DC18489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2FD3FAD" wp14:editId="65EB4FD0">
                <wp:simplePos x="0" y="0"/>
                <wp:positionH relativeFrom="column">
                  <wp:posOffset>2724150</wp:posOffset>
                </wp:positionH>
                <wp:positionV relativeFrom="paragraph">
                  <wp:posOffset>1522095</wp:posOffset>
                </wp:positionV>
                <wp:extent cx="352425" cy="390525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CB4B4E7" w14:textId="61F9627F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FD3FAD" id="Elipse 35" o:spid="_x0000_s1054" style="position:absolute;margin-left:214.5pt;margin-top:119.85pt;width:27.75pt;height:30.7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" filled="f" strokecolor="#8064a2 [3207]">
                <v:textbox>
                  <w:txbxContent>
                    <w:p w14:paraId="0CB4B4E7" w14:textId="61F9627F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2321AAA" wp14:editId="3B8587BA">
                <wp:simplePos x="0" y="0"/>
                <wp:positionH relativeFrom="margin">
                  <wp:align>center</wp:align>
                </wp:positionH>
                <wp:positionV relativeFrom="paragraph">
                  <wp:posOffset>2045970</wp:posOffset>
                </wp:positionV>
                <wp:extent cx="352425" cy="390525"/>
                <wp:effectExtent l="0" t="0" r="28575" b="2857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C45453E" w14:textId="0051D20A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21AAA" id="Elipse 34" o:spid="_x0000_s1055" style="position:absolute;margin-left:0;margin-top:161.1pt;width:27.75pt;height:30.75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" filled="f" strokecolor="#8064a2 [3207]">
                <v:textbox>
                  <w:txbxContent>
                    <w:p w14:paraId="5C45453E" w14:textId="0051D20A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5DDE1C7" wp14:editId="16E4A2C6">
                <wp:simplePos x="0" y="0"/>
                <wp:positionH relativeFrom="column">
                  <wp:posOffset>2095500</wp:posOffset>
                </wp:positionH>
                <wp:positionV relativeFrom="paragraph">
                  <wp:posOffset>1626870</wp:posOffset>
                </wp:positionV>
                <wp:extent cx="352425" cy="390525"/>
                <wp:effectExtent l="0" t="0" r="28575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BE4EC15" w14:textId="28BD3CFE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DE1C7" id="Elipse 33" o:spid="_x0000_s1056" style="position:absolute;margin-left:165pt;margin-top:128.1pt;width:27.75pt;height:30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" filled="f" strokecolor="#8064a2 [3207]">
                <v:textbox>
                  <w:txbxContent>
                    <w:p w14:paraId="2BE4EC15" w14:textId="28BD3CFE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5F25FA2" wp14:editId="5D193A78">
                <wp:simplePos x="0" y="0"/>
                <wp:positionH relativeFrom="column">
                  <wp:posOffset>1857375</wp:posOffset>
                </wp:positionH>
                <wp:positionV relativeFrom="paragraph">
                  <wp:posOffset>1055370</wp:posOffset>
                </wp:positionV>
                <wp:extent cx="352425" cy="390525"/>
                <wp:effectExtent l="0" t="0" r="28575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34CB822" w14:textId="3D5472BE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25FA2" id="Elipse 32" o:spid="_x0000_s1057" style="position:absolute;margin-left:146.25pt;margin-top:83.1pt;width:27.75pt;height:30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" filled="f" strokecolor="#8064a2 [3207]">
                <v:textbox>
                  <w:txbxContent>
                    <w:p w14:paraId="334CB822" w14:textId="3D5472BE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6E2064E" wp14:editId="3FE79BB1">
                <wp:simplePos x="0" y="0"/>
                <wp:positionH relativeFrom="column">
                  <wp:posOffset>1628775</wp:posOffset>
                </wp:positionH>
                <wp:positionV relativeFrom="paragraph">
                  <wp:posOffset>179070</wp:posOffset>
                </wp:positionV>
                <wp:extent cx="352425" cy="390525"/>
                <wp:effectExtent l="0" t="0" r="28575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35818F8" w14:textId="3F1288D3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2064E" id="Elipse 31" o:spid="_x0000_s1058" style="position:absolute;margin-left:128.25pt;margin-top:14.1pt;width:27.75pt;height:3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EmBzQ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" filled="f" strokecolor="#8064a2 [3207]">
                <v:textbox>
                  <w:txbxContent>
                    <w:p w14:paraId="635818F8" w14:textId="3F1288D3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F12C866" wp14:editId="4BA71186">
                <wp:simplePos x="0" y="0"/>
                <wp:positionH relativeFrom="column">
                  <wp:posOffset>923925</wp:posOffset>
                </wp:positionH>
                <wp:positionV relativeFrom="paragraph">
                  <wp:posOffset>360045</wp:posOffset>
                </wp:positionV>
                <wp:extent cx="352425" cy="390525"/>
                <wp:effectExtent l="0" t="0" r="28575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1B74CEC" w14:textId="77777777" w:rsidR="00426A00" w:rsidRPr="00F934A6" w:rsidRDefault="00426A00" w:rsidP="00F934A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2C866" id="Elipse 30" o:spid="_x0000_s1059" style="position:absolute;margin-left:72.75pt;margin-top:28.35pt;width:27.75pt;height:30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" filled="f" strokecolor="#8064a2 [3207]">
                <v:textbox>
                  <w:txbxContent>
                    <w:p w14:paraId="31B74CEC" w14:textId="77777777" w:rsidR="00426A00" w:rsidRPr="00F934A6" w:rsidRDefault="00426A00" w:rsidP="00F934A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2ECA98" wp14:editId="39EA54FC">
            <wp:extent cx="5274945" cy="2982595"/>
            <wp:effectExtent l="0" t="0" r="190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819C" w14:textId="6FAF13C2" w:rsidR="00F934A6" w:rsidRDefault="00F934A6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2A95EE4B" w14:textId="7720B301" w:rsidR="00F934A6" w:rsidRPr="00F50BB1" w:rsidRDefault="00F934A6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>Ahora para poner a prueba el método</w:t>
      </w:r>
      <w:r w:rsidR="00D939DF" w:rsidRPr="00F50BB1">
        <w:rPr>
          <w:rFonts w:cs="Courier New"/>
          <w:lang w:val="es-EC" w:eastAsia="en-US" w:bidi="ar-SA"/>
        </w:rPr>
        <w:t>,</w:t>
      </w:r>
      <w:r w:rsidRPr="00F50BB1">
        <w:rPr>
          <w:rFonts w:cs="Courier New"/>
          <w:lang w:val="es-EC" w:eastAsia="en-US" w:bidi="ar-SA"/>
        </w:rPr>
        <w:t xml:space="preserve"> hacemos </w:t>
      </w:r>
      <w:r w:rsidR="0086151A" w:rsidRPr="00F50BB1">
        <w:rPr>
          <w:rFonts w:cs="Courier New"/>
          <w:lang w:val="es-EC" w:eastAsia="en-US" w:bidi="ar-SA"/>
        </w:rPr>
        <w:t>más</w:t>
      </w:r>
      <w:r w:rsidRPr="00F50BB1">
        <w:rPr>
          <w:rFonts w:cs="Courier New"/>
          <w:lang w:val="es-EC" w:eastAsia="en-US" w:bidi="ar-SA"/>
        </w:rPr>
        <w:t xml:space="preserve"> pequeña la variación de frecuencias</w:t>
      </w:r>
    </w:p>
    <w:p w14:paraId="73A83A2B" w14:textId="452E6191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sz w:val="24"/>
          <w:szCs w:val="24"/>
          <w:lang w:val="es-EC" w:eastAsia="en-US" w:bidi="ar-SA"/>
        </w:rPr>
        <mc:AlternateContent>
          <mc:Choice Requires="wps">
            <w:drawing>
              <wp:inline distT="0" distB="0" distL="0" distR="0" wp14:anchorId="624AEA7C" wp14:editId="204F2D6B">
                <wp:extent cx="5274945" cy="946305"/>
                <wp:effectExtent l="0" t="0" r="20955" b="25400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946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03C23" w14:textId="77777777" w:rsidR="00426A00" w:rsidRPr="0086151A" w:rsidRDefault="00426A00" w:rsidP="0086151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>xn = 1*sin(2*pi*100*t) + 0.5*sin(2*pi*100.1*t) + ...</w:t>
                            </w:r>
                          </w:p>
                          <w:p w14:paraId="06BFF305" w14:textId="77777777" w:rsidR="00426A00" w:rsidRPr="0086151A" w:rsidRDefault="00426A00" w:rsidP="0086151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0.1*sin(2*pi*100.2*t) + 0.01*sin(2*pi*100.3*t) + ...</w:t>
                            </w:r>
                          </w:p>
                          <w:p w14:paraId="0CDAB44D" w14:textId="77777777" w:rsidR="00426A00" w:rsidRPr="0086151A" w:rsidRDefault="00426A00" w:rsidP="0086151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0.001*sin(2*pi*100.4*t) + 0.001*sin(2*pi*100.5*t) + ...</w:t>
                            </w:r>
                          </w:p>
                          <w:p w14:paraId="3D43AB44" w14:textId="77777777" w:rsidR="00426A00" w:rsidRPr="0086151A" w:rsidRDefault="00426A00" w:rsidP="0086151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0.01*sin(2*pi*100.6*t) + 0.1*sin(2*pi*100.7*t) + ...</w:t>
                            </w:r>
                          </w:p>
                          <w:p w14:paraId="6CB52751" w14:textId="680E1981" w:rsidR="00426A00" w:rsidRPr="008B014E" w:rsidRDefault="00426A00" w:rsidP="0086151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0.5*sin(2*pi*100.8*t) + 1*sin(2*pi*101*t);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4AEA7C" id="Cuadro de texto 41" o:spid="_x0000_s1060" type="#_x0000_t202" style="width:415.35pt;height:7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" fillcolor="white [3201]" strokeweight=".5pt">
                <v:textbox>
                  <w:txbxContent>
                    <w:p w14:paraId="62703C23" w14:textId="77777777" w:rsidR="00426A00" w:rsidRPr="0086151A" w:rsidRDefault="00426A00" w:rsidP="0086151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>xn = 1*sin(2*pi*100*t) + 0.5*sin(2*pi*100.1*t) + ...</w:t>
                      </w:r>
                    </w:p>
                    <w:p w14:paraId="06BFF305" w14:textId="77777777" w:rsidR="00426A00" w:rsidRPr="0086151A" w:rsidRDefault="00426A00" w:rsidP="0086151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0.1*sin(2*pi*100.2*t) + 0.01*sin(2*pi*100.3*t) + ...</w:t>
                      </w:r>
                    </w:p>
                    <w:p w14:paraId="0CDAB44D" w14:textId="77777777" w:rsidR="00426A00" w:rsidRPr="0086151A" w:rsidRDefault="00426A00" w:rsidP="0086151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0.001*sin(2*pi*100.4*t) + 0.001*sin(2*pi*100.5*t) + ...</w:t>
                      </w:r>
                    </w:p>
                    <w:p w14:paraId="3D43AB44" w14:textId="77777777" w:rsidR="00426A00" w:rsidRPr="0086151A" w:rsidRDefault="00426A00" w:rsidP="0086151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0.01*sin(2*pi*100.6*t) + 0.1*sin(2*pi*100.7*t) + ...</w:t>
                      </w:r>
                    </w:p>
                    <w:p w14:paraId="6CB52751" w14:textId="680E1981" w:rsidR="00426A00" w:rsidRPr="008B014E" w:rsidRDefault="00426A00" w:rsidP="0086151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0.5*sin(2*pi*100.8*t) + 1*sin(2*pi*101*t);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61E333" w14:textId="662F989E" w:rsidR="0086151A" w:rsidRDefault="003E2793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 w:rsidRPr="003E2793">
        <w:rPr>
          <w:rFonts w:ascii="Courier New" w:hAnsi="Courier New" w:cs="Courier New"/>
          <w:sz w:val="24"/>
          <w:szCs w:val="24"/>
          <w:highlight w:val="red"/>
          <w:lang w:val="es-EC" w:eastAsia="en-US" w:bidi="ar-SA"/>
        </w:rPr>
        <w:t>Añadir código del ejemplo</w:t>
      </w:r>
    </w:p>
    <w:p w14:paraId="3750E297" w14:textId="7A1A617F" w:rsidR="0086151A" w:rsidRPr="00F50BB1" w:rsidRDefault="0086151A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>Periodogramas con enventanado</w:t>
      </w:r>
    </w:p>
    <w:p w14:paraId="198B829D" w14:textId="77777777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250791BE" w14:textId="3109A810" w:rsidR="00F934A6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A813298" wp14:editId="6BD2C2CC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352425" cy="381000"/>
                <wp:effectExtent l="0" t="0" r="28575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FE0888E" w14:textId="705BB5AC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13298" id="Elipse 45" o:spid="_x0000_s1061" style="position:absolute;margin-left:0;margin-top:19pt;width:27.75pt;height:30pt;z-index:251715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" filled="f" strokecolor="#8064a2 [3207]">
                <v:textbox>
                  <w:txbxContent>
                    <w:p w14:paraId="7FE0888E" w14:textId="705BB5AC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A36E37B" wp14:editId="2369529D">
                <wp:simplePos x="0" y="0"/>
                <wp:positionH relativeFrom="column">
                  <wp:posOffset>1685925</wp:posOffset>
                </wp:positionH>
                <wp:positionV relativeFrom="paragraph">
                  <wp:posOffset>279400</wp:posOffset>
                </wp:positionV>
                <wp:extent cx="352425" cy="390525"/>
                <wp:effectExtent l="0" t="0" r="28575" b="1905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F26D2DD" w14:textId="77777777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36E37B" id="Elipse 44" o:spid="_x0000_s1062" style="position:absolute;margin-left:132.75pt;margin-top:22pt;width:27.75pt;height:30.7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" filled="f" strokecolor="#8064a2 [3207]">
                <v:textbox>
                  <w:txbxContent>
                    <w:p w14:paraId="7F26D2DD" w14:textId="77777777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4C7187E" wp14:editId="215A3F98">
            <wp:extent cx="5274945" cy="2994660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EBB" w14:textId="080194E3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</w:p>
    <w:p w14:paraId="3FB97B6B" w14:textId="75F73507" w:rsidR="0086151A" w:rsidRPr="00F50BB1" w:rsidRDefault="0086151A" w:rsidP="00BB3D6F">
      <w:pPr>
        <w:autoSpaceDE w:val="0"/>
        <w:autoSpaceDN w:val="0"/>
        <w:adjustRightInd w:val="0"/>
        <w:rPr>
          <w:rFonts w:cs="Courier New"/>
          <w:lang w:eastAsia="en-US" w:bidi="ar-SA"/>
        </w:rPr>
      </w:pPr>
      <w:r w:rsidRPr="00F50BB1">
        <w:rPr>
          <w:rFonts w:cs="Courier New"/>
          <w:lang w:eastAsia="en-US" w:bidi="ar-SA"/>
        </w:rPr>
        <w:t>Con “pburg”:</w:t>
      </w:r>
    </w:p>
    <w:p w14:paraId="0477456A" w14:textId="5ED56499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15A9D3B8" wp14:editId="1A05FD58">
                <wp:simplePos x="0" y="0"/>
                <wp:positionH relativeFrom="column">
                  <wp:posOffset>3390900</wp:posOffset>
                </wp:positionH>
                <wp:positionV relativeFrom="paragraph">
                  <wp:posOffset>1112520</wp:posOffset>
                </wp:positionV>
                <wp:extent cx="352425" cy="390525"/>
                <wp:effectExtent l="0" t="0" r="28575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784C240" w14:textId="24C96FDE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9D3B8" id="Elipse 52" o:spid="_x0000_s1063" style="position:absolute;margin-left:267pt;margin-top:87.6pt;width:27.75pt;height:30.7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" filled="f" strokecolor="#8064a2 [3207]">
                <v:textbox>
                  <w:txbxContent>
                    <w:p w14:paraId="0784C240" w14:textId="24C96FDE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6995222" wp14:editId="5E6C9B0A">
                <wp:simplePos x="0" y="0"/>
                <wp:positionH relativeFrom="column">
                  <wp:posOffset>3162300</wp:posOffset>
                </wp:positionH>
                <wp:positionV relativeFrom="paragraph">
                  <wp:posOffset>340995</wp:posOffset>
                </wp:positionV>
                <wp:extent cx="352425" cy="390525"/>
                <wp:effectExtent l="0" t="0" r="28575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0BEB111" w14:textId="5BCD7FBD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95222" id="Elipse 51" o:spid="_x0000_s1064" style="position:absolute;margin-left:249pt;margin-top:26.85pt;width:27.75pt;height:30.7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" filled="f" strokecolor="#8064a2 [3207]">
                <v:textbox>
                  <w:txbxContent>
                    <w:p w14:paraId="70BEB111" w14:textId="5BCD7FBD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67DED24" wp14:editId="13B0627A">
                <wp:simplePos x="0" y="0"/>
                <wp:positionH relativeFrom="column">
                  <wp:posOffset>2771775</wp:posOffset>
                </wp:positionH>
                <wp:positionV relativeFrom="paragraph">
                  <wp:posOffset>998220</wp:posOffset>
                </wp:positionV>
                <wp:extent cx="352425" cy="390525"/>
                <wp:effectExtent l="0" t="0" r="28575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CD521BB" w14:textId="0E710823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DED24" id="Elipse 50" o:spid="_x0000_s1065" style="position:absolute;margin-left:218.25pt;margin-top:78.6pt;width:27.75pt;height:30.7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" filled="f" strokecolor="#8064a2 [3207]">
                <v:textbox>
                  <w:txbxContent>
                    <w:p w14:paraId="4CD521BB" w14:textId="0E710823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0A4EFF9" wp14:editId="7ECE5663">
                <wp:simplePos x="0" y="0"/>
                <wp:positionH relativeFrom="column">
                  <wp:posOffset>2466975</wp:posOffset>
                </wp:positionH>
                <wp:positionV relativeFrom="paragraph">
                  <wp:posOffset>302895</wp:posOffset>
                </wp:positionV>
                <wp:extent cx="352425" cy="390525"/>
                <wp:effectExtent l="0" t="0" r="28575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D93EC6C" w14:textId="75BC848A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4EFF9" id="Elipse 49" o:spid="_x0000_s1066" style="position:absolute;margin-left:194.25pt;margin-top:23.85pt;width:27.75pt;height:30.7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" filled="f" strokecolor="#8064a2 [3207]">
                <v:textbox>
                  <w:txbxContent>
                    <w:p w14:paraId="6D93EC6C" w14:textId="75BC848A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5A06B9F" wp14:editId="085CDCEC">
                <wp:simplePos x="0" y="0"/>
                <wp:positionH relativeFrom="column">
                  <wp:posOffset>1924050</wp:posOffset>
                </wp:positionH>
                <wp:positionV relativeFrom="paragraph">
                  <wp:posOffset>245745</wp:posOffset>
                </wp:positionV>
                <wp:extent cx="352425" cy="390525"/>
                <wp:effectExtent l="0" t="0" r="28575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2318604" w14:textId="31C5995A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06B9F" id="Elipse 48" o:spid="_x0000_s1067" style="position:absolute;margin-left:151.5pt;margin-top:19.35pt;width:27.75pt;height:30.7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6P1zQ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" filled="f" strokecolor="#8064a2 [3207]">
                <v:textbox>
                  <w:txbxContent>
                    <w:p w14:paraId="72318604" w14:textId="31C5995A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C5FED00" wp14:editId="1A5CB8FD">
                <wp:simplePos x="0" y="0"/>
                <wp:positionH relativeFrom="column">
                  <wp:posOffset>1857375</wp:posOffset>
                </wp:positionH>
                <wp:positionV relativeFrom="paragraph">
                  <wp:posOffset>1102995</wp:posOffset>
                </wp:positionV>
                <wp:extent cx="352425" cy="390525"/>
                <wp:effectExtent l="0" t="0" r="28575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B6B516B" w14:textId="6B54A4D2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FED00" id="Elipse 47" o:spid="_x0000_s1068" style="position:absolute;margin-left:146.25pt;margin-top:86.85pt;width:27.75pt;height:30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" filled="f" strokecolor="#8064a2 [3207]">
                <v:textbox>
                  <w:txbxContent>
                    <w:p w14:paraId="5B6B516B" w14:textId="6B54A4D2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759D213" wp14:editId="613C252E">
                <wp:simplePos x="0" y="0"/>
                <wp:positionH relativeFrom="column">
                  <wp:posOffset>1371600</wp:posOffset>
                </wp:positionH>
                <wp:positionV relativeFrom="paragraph">
                  <wp:posOffset>2160270</wp:posOffset>
                </wp:positionV>
                <wp:extent cx="352425" cy="390525"/>
                <wp:effectExtent l="0" t="0" r="28575" b="1905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95568BF" w14:textId="77777777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9D213" id="Elipse 46" o:spid="_x0000_s1069" style="position:absolute;margin-left:108pt;margin-top:170.1pt;width:27.75pt;height:30.7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" filled="f" strokecolor="#8064a2 [3207]">
                <v:textbox>
                  <w:txbxContent>
                    <w:p w14:paraId="095568BF" w14:textId="77777777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2234CB" wp14:editId="424938FA">
            <wp:extent cx="5274945" cy="2910840"/>
            <wp:effectExtent l="0" t="0" r="1905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054" w14:textId="27BA352C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91874A7" wp14:editId="2C8671A6">
                <wp:simplePos x="0" y="0"/>
                <wp:positionH relativeFrom="column">
                  <wp:posOffset>3457575</wp:posOffset>
                </wp:positionH>
                <wp:positionV relativeFrom="paragraph">
                  <wp:posOffset>1083945</wp:posOffset>
                </wp:positionV>
                <wp:extent cx="352425" cy="390525"/>
                <wp:effectExtent l="0" t="0" r="28575" b="1905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E8E34B3" w14:textId="79EE4733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1874A7" id="Elipse 61" o:spid="_x0000_s1070" style="position:absolute;margin-left:272.25pt;margin-top:85.35pt;width:27.75pt;height:30.7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" filled="f" strokecolor="#8064a2 [3207]">
                <v:textbox>
                  <w:txbxContent>
                    <w:p w14:paraId="5E8E34B3" w14:textId="79EE4733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F36FA33" wp14:editId="253ADF1D">
                <wp:simplePos x="0" y="0"/>
                <wp:positionH relativeFrom="column">
                  <wp:posOffset>2971800</wp:posOffset>
                </wp:positionH>
                <wp:positionV relativeFrom="paragraph">
                  <wp:posOffset>379095</wp:posOffset>
                </wp:positionV>
                <wp:extent cx="352425" cy="390525"/>
                <wp:effectExtent l="0" t="0" r="28575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98CB297" w14:textId="433DB800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6FA33" id="Elipse 60" o:spid="_x0000_s1071" style="position:absolute;margin-left:234pt;margin-top:29.85pt;width:27.75pt;height:30.7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" filled="f" strokecolor="#8064a2 [3207]">
                <v:textbox>
                  <w:txbxContent>
                    <w:p w14:paraId="798CB297" w14:textId="433DB800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194347E5" wp14:editId="7F4E4A7E">
                <wp:simplePos x="0" y="0"/>
                <wp:positionH relativeFrom="column">
                  <wp:posOffset>2638425</wp:posOffset>
                </wp:positionH>
                <wp:positionV relativeFrom="paragraph">
                  <wp:posOffset>988695</wp:posOffset>
                </wp:positionV>
                <wp:extent cx="352425" cy="390525"/>
                <wp:effectExtent l="0" t="0" r="28575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8C426FB" w14:textId="73706A1F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347E5" id="Elipse 59" o:spid="_x0000_s1072" style="position:absolute;margin-left:207.75pt;margin-top:77.85pt;width:27.75pt;height:30.7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" filled="f" strokecolor="#8064a2 [3207]">
                <v:textbox>
                  <w:txbxContent>
                    <w:p w14:paraId="58C426FB" w14:textId="73706A1F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2661D88" wp14:editId="03225FDC">
                <wp:simplePos x="0" y="0"/>
                <wp:positionH relativeFrom="column">
                  <wp:posOffset>2352675</wp:posOffset>
                </wp:positionH>
                <wp:positionV relativeFrom="paragraph">
                  <wp:posOffset>369570</wp:posOffset>
                </wp:positionV>
                <wp:extent cx="352425" cy="390525"/>
                <wp:effectExtent l="0" t="0" r="28575" b="1905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73A3E30" w14:textId="10B13698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61D88" id="Elipse 58" o:spid="_x0000_s1073" style="position:absolute;margin-left:185.25pt;margin-top:29.1pt;width:27.75pt;height:30.7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" filled="f" strokecolor="#8064a2 [3207]">
                <v:textbox>
                  <w:txbxContent>
                    <w:p w14:paraId="373A3E30" w14:textId="10B13698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ED5D256" wp14:editId="21C254C1">
                <wp:simplePos x="0" y="0"/>
                <wp:positionH relativeFrom="column">
                  <wp:posOffset>1847850</wp:posOffset>
                </wp:positionH>
                <wp:positionV relativeFrom="paragraph">
                  <wp:posOffset>369570</wp:posOffset>
                </wp:positionV>
                <wp:extent cx="352425" cy="390525"/>
                <wp:effectExtent l="0" t="0" r="28575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454EF7D" w14:textId="6D1E066B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5D256" id="Elipse 57" o:spid="_x0000_s1074" style="position:absolute;margin-left:145.5pt;margin-top:29.1pt;width:27.75pt;height:30.7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" filled="f" strokecolor="#8064a2 [3207]">
                <v:textbox>
                  <w:txbxContent>
                    <w:p w14:paraId="1454EF7D" w14:textId="6D1E066B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764B4FD" wp14:editId="2BB9DCB6">
                <wp:simplePos x="0" y="0"/>
                <wp:positionH relativeFrom="column">
                  <wp:posOffset>1447800</wp:posOffset>
                </wp:positionH>
                <wp:positionV relativeFrom="paragraph">
                  <wp:posOffset>1064895</wp:posOffset>
                </wp:positionV>
                <wp:extent cx="352425" cy="390525"/>
                <wp:effectExtent l="0" t="0" r="28575" b="1905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ADC2BA2" w14:textId="12E3BBB8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64B4FD" id="Elipse 56" o:spid="_x0000_s1075" style="position:absolute;margin-left:114pt;margin-top:83.85pt;width:27.75pt;height:30.7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" filled="f" strokecolor="#8064a2 [3207]">
                <v:textbox>
                  <w:txbxContent>
                    <w:p w14:paraId="1ADC2BA2" w14:textId="12E3BBB8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AD09C3D" wp14:editId="36ACB658">
                <wp:simplePos x="0" y="0"/>
                <wp:positionH relativeFrom="column">
                  <wp:posOffset>1066800</wp:posOffset>
                </wp:positionH>
                <wp:positionV relativeFrom="paragraph">
                  <wp:posOffset>2169795</wp:posOffset>
                </wp:positionV>
                <wp:extent cx="352425" cy="390525"/>
                <wp:effectExtent l="0" t="0" r="28575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5794921" w14:textId="77777777" w:rsidR="00426A00" w:rsidRPr="00F934A6" w:rsidRDefault="00426A00" w:rsidP="0086151A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09C3D" id="Elipse 55" o:spid="_x0000_s1076" style="position:absolute;margin-left:84pt;margin-top:170.85pt;width:27.75pt;height:30.7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" filled="f" strokecolor="#8064a2 [3207]">
                <v:textbox>
                  <w:txbxContent>
                    <w:p w14:paraId="65794921" w14:textId="77777777" w:rsidR="00426A00" w:rsidRPr="00F934A6" w:rsidRDefault="00426A00" w:rsidP="0086151A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4286BC" wp14:editId="3F0F4AC3">
            <wp:extent cx="5274945" cy="2972435"/>
            <wp:effectExtent l="0" t="0" r="190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948E" w14:textId="1A3AE025" w:rsidR="0086151A" w:rsidRDefault="0086151A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eastAsia="en-US" w:bidi="ar-SA"/>
        </w:rPr>
      </w:pPr>
    </w:p>
    <w:p w14:paraId="15A68050" w14:textId="37759D1F" w:rsidR="00D939DF" w:rsidRPr="00F50BB1" w:rsidRDefault="0086151A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 xml:space="preserve">Ahora a las frecuencias de la señal original se las va a reducir </w:t>
      </w:r>
      <w:r w:rsidR="007C7228" w:rsidRPr="00F50BB1">
        <w:rPr>
          <w:rFonts w:cs="Courier New"/>
          <w:lang w:val="es-EC" w:eastAsia="en-US" w:bidi="ar-SA"/>
        </w:rPr>
        <w:t>su amplitud y aplicar su respectivo ruido.</w:t>
      </w:r>
    </w:p>
    <w:p w14:paraId="0B8CBDC1" w14:textId="20551392" w:rsidR="007C7228" w:rsidRDefault="007C7228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rFonts w:ascii="Courier New" w:hAnsi="Courier New" w:cs="Courier New"/>
          <w:noProof/>
          <w:sz w:val="24"/>
          <w:szCs w:val="24"/>
          <w:lang w:val="es-EC" w:eastAsia="en-US" w:bidi="ar-SA"/>
        </w:rPr>
        <mc:AlternateContent>
          <mc:Choice Requires="wps">
            <w:drawing>
              <wp:inline distT="0" distB="0" distL="0" distR="0" wp14:anchorId="20F358F3" wp14:editId="6863CAC5">
                <wp:extent cx="5274945" cy="946150"/>
                <wp:effectExtent l="0" t="0" r="20955" b="25400"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97390" w14:textId="77777777" w:rsidR="00426A00" w:rsidRPr="0086151A" w:rsidRDefault="00426A00" w:rsidP="007C722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>xn = 1*sin(2*pi*100*t) + 0.5*sin(2*pi*100.1*t) + ...</w:t>
                            </w:r>
                          </w:p>
                          <w:p w14:paraId="459342CA" w14:textId="77777777" w:rsidR="00426A00" w:rsidRPr="0086151A" w:rsidRDefault="00426A00" w:rsidP="007C722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0.1*sin(2*pi*100.2*t) + 0.01*sin(2*pi*100.3*t) + ...</w:t>
                            </w:r>
                          </w:p>
                          <w:p w14:paraId="3D76134E" w14:textId="77777777" w:rsidR="00426A00" w:rsidRPr="0086151A" w:rsidRDefault="00426A00" w:rsidP="007C722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0.001*sin(2*pi*100.4*t) + 0.001*sin(2*pi*100.5*t) + ...</w:t>
                            </w:r>
                          </w:p>
                          <w:p w14:paraId="75CF5B98" w14:textId="77777777" w:rsidR="00426A00" w:rsidRPr="0086151A" w:rsidRDefault="00426A00" w:rsidP="007C722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0.01*sin(2*pi*100.6*t) + 0.1*sin(2*pi*100.7*t) + ...</w:t>
                            </w:r>
                          </w:p>
                          <w:p w14:paraId="2EF9C244" w14:textId="77777777" w:rsidR="00426A00" w:rsidRPr="008B014E" w:rsidRDefault="00426A00" w:rsidP="007C722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</w:pPr>
                            <w:r w:rsidRPr="008615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C"/>
                              </w:rPr>
                              <w:t xml:space="preserve">  0.5*sin(2*pi*100.8*t) + 1*sin(2*pi*101*t);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F358F3" id="Cuadro de texto 63" o:spid="_x0000_s1077" type="#_x0000_t202" style="width:415.35pt;height:7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" fillcolor="white [3201]" strokeweight=".5pt">
                <v:textbox>
                  <w:txbxContent>
                    <w:p w14:paraId="60B97390" w14:textId="77777777" w:rsidR="00426A00" w:rsidRPr="0086151A" w:rsidRDefault="00426A00" w:rsidP="007C722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>xn = 1*sin(2*pi*100*t) + 0.5*sin(2*pi*100.1*t) + ...</w:t>
                      </w:r>
                    </w:p>
                    <w:p w14:paraId="459342CA" w14:textId="77777777" w:rsidR="00426A00" w:rsidRPr="0086151A" w:rsidRDefault="00426A00" w:rsidP="007C722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0.1*sin(2*pi*100.2*t) + 0.01*sin(2*pi*100.3*t) + ...</w:t>
                      </w:r>
                    </w:p>
                    <w:p w14:paraId="3D76134E" w14:textId="77777777" w:rsidR="00426A00" w:rsidRPr="0086151A" w:rsidRDefault="00426A00" w:rsidP="007C722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0.001*sin(2*pi*100.4*t) + 0.001*sin(2*pi*100.5*t) + ...</w:t>
                      </w:r>
                    </w:p>
                    <w:p w14:paraId="75CF5B98" w14:textId="77777777" w:rsidR="00426A00" w:rsidRPr="0086151A" w:rsidRDefault="00426A00" w:rsidP="007C722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0.01*sin(2*pi*100.6*t) + 0.1*sin(2*pi*100.7*t) + ...</w:t>
                      </w:r>
                    </w:p>
                    <w:p w14:paraId="2EF9C244" w14:textId="77777777" w:rsidR="00426A00" w:rsidRPr="008B014E" w:rsidRDefault="00426A00" w:rsidP="007C722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</w:pPr>
                      <w:r w:rsidRPr="0086151A">
                        <w:rPr>
                          <w:rFonts w:ascii="Courier New" w:hAnsi="Courier New" w:cs="Courier New"/>
                          <w:sz w:val="20"/>
                          <w:szCs w:val="20"/>
                          <w:lang w:val="es-EC"/>
                        </w:rPr>
                        <w:t xml:space="preserve">  0.5*sin(2*pi*100.8*t) + 1*sin(2*pi*101*t);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08FBD5" w14:textId="77777777" w:rsidR="00F50BB1" w:rsidRDefault="00F50BB1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7ADC8A33" w14:textId="36197778" w:rsidR="007C7228" w:rsidRPr="0086151A" w:rsidRDefault="007C7228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5C0AF6E7" wp14:editId="395AD927">
                <wp:simplePos x="0" y="0"/>
                <wp:positionH relativeFrom="column">
                  <wp:posOffset>4657725</wp:posOffset>
                </wp:positionH>
                <wp:positionV relativeFrom="paragraph">
                  <wp:posOffset>417195</wp:posOffset>
                </wp:positionV>
                <wp:extent cx="476250" cy="4572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57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ED69494" w14:textId="6D0B5E05" w:rsidR="00426A00" w:rsidRPr="00F934A6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AF6E7" id="Elipse 74" o:spid="_x0000_s1078" style="position:absolute;margin-left:366.75pt;margin-top:32.85pt;width:37.5pt;height:36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" filled="f" strokecolor="#8064a2 [3207]">
                <v:textbox>
                  <w:txbxContent>
                    <w:p w14:paraId="0ED69494" w14:textId="6D0B5E05" w:rsidR="00426A00" w:rsidRPr="00F934A6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4954D5B3" wp14:editId="34CBF083">
                <wp:simplePos x="0" y="0"/>
                <wp:positionH relativeFrom="column">
                  <wp:posOffset>4095750</wp:posOffset>
                </wp:positionH>
                <wp:positionV relativeFrom="paragraph">
                  <wp:posOffset>455295</wp:posOffset>
                </wp:positionV>
                <wp:extent cx="352425" cy="390525"/>
                <wp:effectExtent l="0" t="0" r="28575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6AA00C1" w14:textId="1B176F09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4D5B3" id="Elipse 73" o:spid="_x0000_s1079" style="position:absolute;margin-left:322.5pt;margin-top:35.85pt;width:27.75pt;height:30.7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" filled="f" strokecolor="#8064a2 [3207]">
                <v:textbox>
                  <w:txbxContent>
                    <w:p w14:paraId="76AA00C1" w14:textId="1B176F09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489CB1B0" wp14:editId="61F7B364">
                <wp:simplePos x="0" y="0"/>
                <wp:positionH relativeFrom="column">
                  <wp:posOffset>3724275</wp:posOffset>
                </wp:positionH>
                <wp:positionV relativeFrom="paragraph">
                  <wp:posOffset>769620</wp:posOffset>
                </wp:positionV>
                <wp:extent cx="352425" cy="390525"/>
                <wp:effectExtent l="0" t="0" r="28575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469F23B" w14:textId="087EB5E0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CB1B0" id="Elipse 72" o:spid="_x0000_s1080" style="position:absolute;margin-left:293.25pt;margin-top:60.6pt;width:27.75pt;height:30.7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" filled="f" strokecolor="#8064a2 [3207]">
                <v:textbox>
                  <w:txbxContent>
                    <w:p w14:paraId="4469F23B" w14:textId="087EB5E0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33A8762" wp14:editId="13A88E5B">
                <wp:simplePos x="0" y="0"/>
                <wp:positionH relativeFrom="column">
                  <wp:posOffset>3209925</wp:posOffset>
                </wp:positionH>
                <wp:positionV relativeFrom="paragraph">
                  <wp:posOffset>874395</wp:posOffset>
                </wp:positionV>
                <wp:extent cx="352425" cy="390525"/>
                <wp:effectExtent l="0" t="0" r="28575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163669F" w14:textId="78BB3106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A8762" id="Elipse 71" o:spid="_x0000_s1081" style="position:absolute;margin-left:252.75pt;margin-top:68.85pt;width:27.75pt;height:30.7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" filled="f" strokecolor="#8064a2 [3207]">
                <v:textbox>
                  <w:txbxContent>
                    <w:p w14:paraId="3163669F" w14:textId="78BB3106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648D57F" wp14:editId="282BBFA2">
                <wp:simplePos x="0" y="0"/>
                <wp:positionH relativeFrom="column">
                  <wp:posOffset>2705100</wp:posOffset>
                </wp:positionH>
                <wp:positionV relativeFrom="paragraph">
                  <wp:posOffset>636270</wp:posOffset>
                </wp:positionV>
                <wp:extent cx="352425" cy="390525"/>
                <wp:effectExtent l="0" t="0" r="28575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D8BDA69" w14:textId="56B1AE72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8D57F" id="Elipse 70" o:spid="_x0000_s1082" style="position:absolute;margin-left:213pt;margin-top:50.1pt;width:27.75pt;height:30.7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" filled="f" strokecolor="#8064a2 [3207]">
                <v:textbox>
                  <w:txbxContent>
                    <w:p w14:paraId="5D8BDA69" w14:textId="56B1AE72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F8D2B91" wp14:editId="22818303">
                <wp:simplePos x="0" y="0"/>
                <wp:positionH relativeFrom="column">
                  <wp:posOffset>2171700</wp:posOffset>
                </wp:positionH>
                <wp:positionV relativeFrom="paragraph">
                  <wp:posOffset>674370</wp:posOffset>
                </wp:positionV>
                <wp:extent cx="352425" cy="390525"/>
                <wp:effectExtent l="0" t="0" r="28575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1D70170" w14:textId="2C755119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D2B91" id="Elipse 69" o:spid="_x0000_s1083" style="position:absolute;margin-left:171pt;margin-top:53.1pt;width:27.75pt;height:30.7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" filled="f" strokecolor="#8064a2 [3207]">
                <v:textbox>
                  <w:txbxContent>
                    <w:p w14:paraId="21D70170" w14:textId="2C755119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40A46D68" wp14:editId="52FF290F">
                <wp:simplePos x="0" y="0"/>
                <wp:positionH relativeFrom="column">
                  <wp:posOffset>1714500</wp:posOffset>
                </wp:positionH>
                <wp:positionV relativeFrom="paragraph">
                  <wp:posOffset>788670</wp:posOffset>
                </wp:positionV>
                <wp:extent cx="352425" cy="390525"/>
                <wp:effectExtent l="0" t="0" r="28575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2D0A88A" w14:textId="251DABA6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46D68" id="Elipse 68" o:spid="_x0000_s1084" style="position:absolute;margin-left:135pt;margin-top:62.1pt;width:27.75pt;height:30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" filled="f" strokecolor="#8064a2 [3207]">
                <v:textbox>
                  <w:txbxContent>
                    <w:p w14:paraId="02D0A88A" w14:textId="251DABA6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D6EDC21" wp14:editId="1C123D91">
                <wp:simplePos x="0" y="0"/>
                <wp:positionH relativeFrom="column">
                  <wp:posOffset>1228725</wp:posOffset>
                </wp:positionH>
                <wp:positionV relativeFrom="paragraph">
                  <wp:posOffset>817245</wp:posOffset>
                </wp:positionV>
                <wp:extent cx="352425" cy="390525"/>
                <wp:effectExtent l="0" t="0" r="28575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C0F774D" w14:textId="00448593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EDC21" id="Elipse 67" o:spid="_x0000_s1085" style="position:absolute;margin-left:96.75pt;margin-top:64.35pt;width:27.75pt;height:30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" filled="f" strokecolor="#8064a2 [3207]">
                <v:textbox>
                  <w:txbxContent>
                    <w:p w14:paraId="5C0F774D" w14:textId="00448593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8A69FC1" wp14:editId="3C13BB91">
                <wp:simplePos x="0" y="0"/>
                <wp:positionH relativeFrom="column">
                  <wp:posOffset>781050</wp:posOffset>
                </wp:positionH>
                <wp:positionV relativeFrom="paragraph">
                  <wp:posOffset>331470</wp:posOffset>
                </wp:positionV>
                <wp:extent cx="352425" cy="390525"/>
                <wp:effectExtent l="0" t="0" r="28575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BE888BD" w14:textId="3245190E" w:rsidR="00426A00" w:rsidRPr="007C7228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69FC1" id="Elipse 66" o:spid="_x0000_s1086" style="position:absolute;margin-left:61.5pt;margin-top:26.1pt;width:27.75pt;height:30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" filled="f" strokecolor="#8064a2 [3207]">
                <v:textbox>
                  <w:txbxContent>
                    <w:p w14:paraId="0BE888BD" w14:textId="3245190E" w:rsidR="00426A00" w:rsidRPr="007C7228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0E5AB0A9" wp14:editId="2DDCD51D">
                <wp:simplePos x="0" y="0"/>
                <wp:positionH relativeFrom="column">
                  <wp:posOffset>266700</wp:posOffset>
                </wp:positionH>
                <wp:positionV relativeFrom="paragraph">
                  <wp:posOffset>198120</wp:posOffset>
                </wp:positionV>
                <wp:extent cx="352425" cy="390525"/>
                <wp:effectExtent l="0" t="0" r="28575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79664C2" w14:textId="77777777" w:rsidR="00426A00" w:rsidRPr="00F934A6" w:rsidRDefault="00426A00" w:rsidP="007C7228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AB0A9" id="Elipse 65" o:spid="_x0000_s1087" style="position:absolute;margin-left:21pt;margin-top:15.6pt;width:27.75pt;height:30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" filled="f" strokecolor="#8064a2 [3207]">
                <v:textbox>
                  <w:txbxContent>
                    <w:p w14:paraId="579664C2" w14:textId="77777777" w:rsidR="00426A00" w:rsidRPr="00F934A6" w:rsidRDefault="00426A00" w:rsidP="007C7228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9AD5034" wp14:editId="3B3F66A0">
            <wp:extent cx="5274945" cy="2980055"/>
            <wp:effectExtent l="0" t="0" r="190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9611" w14:textId="4C99C5CE" w:rsidR="008B014E" w:rsidRDefault="00D939DF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61C51EC3" wp14:editId="42465A76">
                <wp:simplePos x="0" y="0"/>
                <wp:positionH relativeFrom="column">
                  <wp:posOffset>3619500</wp:posOffset>
                </wp:positionH>
                <wp:positionV relativeFrom="paragraph">
                  <wp:posOffset>266065</wp:posOffset>
                </wp:positionV>
                <wp:extent cx="352425" cy="390525"/>
                <wp:effectExtent l="0" t="0" r="28575" b="1905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7F3F2A3" w14:textId="7BFDA2FB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51EC3" id="Elipse 83" o:spid="_x0000_s1088" style="position:absolute;margin-left:285pt;margin-top:20.95pt;width:27.75pt;height:30.7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" filled="f" strokecolor="#8064a2 [3207]">
                <v:textbox>
                  <w:txbxContent>
                    <w:p w14:paraId="27F3F2A3" w14:textId="7BFDA2FB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3AC18CA" wp14:editId="41E92317">
                <wp:simplePos x="0" y="0"/>
                <wp:positionH relativeFrom="column">
                  <wp:posOffset>3238500</wp:posOffset>
                </wp:positionH>
                <wp:positionV relativeFrom="paragraph">
                  <wp:posOffset>475615</wp:posOffset>
                </wp:positionV>
                <wp:extent cx="352425" cy="390525"/>
                <wp:effectExtent l="0" t="0" r="28575" b="1905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311BDCA" w14:textId="1788BC2B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AC18CA" id="Elipse 82" o:spid="_x0000_s1089" style="position:absolute;margin-left:255pt;margin-top:37.45pt;width:27.75pt;height:30.7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" filled="f" strokecolor="#8064a2 [3207]">
                <v:textbox>
                  <w:txbxContent>
                    <w:p w14:paraId="0311BDCA" w14:textId="1788BC2B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A2EDC58" wp14:editId="253BD2C6">
                <wp:simplePos x="0" y="0"/>
                <wp:positionH relativeFrom="column">
                  <wp:posOffset>2809875</wp:posOffset>
                </wp:positionH>
                <wp:positionV relativeFrom="paragraph">
                  <wp:posOffset>1323340</wp:posOffset>
                </wp:positionV>
                <wp:extent cx="352425" cy="390525"/>
                <wp:effectExtent l="0" t="0" r="28575" b="1905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C515539" w14:textId="7A0C9B2B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EDC58" id="Elipse 81" o:spid="_x0000_s1090" style="position:absolute;margin-left:221.25pt;margin-top:104.2pt;width:27.75pt;height:30.7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" filled="f" strokecolor="#8064a2 [3207]">
                <v:textbox>
                  <w:txbxContent>
                    <w:p w14:paraId="0C515539" w14:textId="7A0C9B2B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5F976CF8" wp14:editId="71F98432">
                <wp:simplePos x="0" y="0"/>
                <wp:positionH relativeFrom="column">
                  <wp:posOffset>2324100</wp:posOffset>
                </wp:positionH>
                <wp:positionV relativeFrom="paragraph">
                  <wp:posOffset>1332865</wp:posOffset>
                </wp:positionV>
                <wp:extent cx="352425" cy="390525"/>
                <wp:effectExtent l="0" t="0" r="28575" b="1905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1607FC5" w14:textId="4BD724F0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76CF8" id="Elipse 80" o:spid="_x0000_s1091" style="position:absolute;margin-left:183pt;margin-top:104.95pt;width:27.75pt;height:30.7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" filled="f" strokecolor="#8064a2 [3207]">
                <v:textbox>
                  <w:txbxContent>
                    <w:p w14:paraId="11607FC5" w14:textId="4BD724F0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D2C77F6" wp14:editId="28BA6279">
                <wp:simplePos x="0" y="0"/>
                <wp:positionH relativeFrom="column">
                  <wp:posOffset>1857375</wp:posOffset>
                </wp:positionH>
                <wp:positionV relativeFrom="paragraph">
                  <wp:posOffset>1151890</wp:posOffset>
                </wp:positionV>
                <wp:extent cx="352425" cy="390525"/>
                <wp:effectExtent l="0" t="0" r="19050" b="1905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00884D6" w14:textId="1595ECBE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C77F6" id="Elipse 79" o:spid="_x0000_s1092" style="position:absolute;margin-left:146.25pt;margin-top:90.7pt;width:27.75pt;height:30.7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" filled="f" strokecolor="#8064a2 [3207]">
                <v:textbox>
                  <w:txbxContent>
                    <w:p w14:paraId="000884D6" w14:textId="1595ECBE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488C62D" wp14:editId="4CE17313">
                <wp:simplePos x="0" y="0"/>
                <wp:positionH relativeFrom="column">
                  <wp:posOffset>1476375</wp:posOffset>
                </wp:positionH>
                <wp:positionV relativeFrom="paragraph">
                  <wp:posOffset>1294765</wp:posOffset>
                </wp:positionV>
                <wp:extent cx="352425" cy="390525"/>
                <wp:effectExtent l="0" t="0" r="28575" b="19050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ED0DC8A" w14:textId="14378298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8C62D" id="Elipse 78" o:spid="_x0000_s1093" style="position:absolute;margin-left:116.25pt;margin-top:101.95pt;width:27.75pt;height:30.7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" filled="f" strokecolor="#8064a2 [3207]">
                <v:textbox>
                  <w:txbxContent>
                    <w:p w14:paraId="6ED0DC8A" w14:textId="14378298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D17172A" wp14:editId="56FACE80">
                <wp:simplePos x="0" y="0"/>
                <wp:positionH relativeFrom="column">
                  <wp:posOffset>1314450</wp:posOffset>
                </wp:positionH>
                <wp:positionV relativeFrom="paragraph">
                  <wp:posOffset>532765</wp:posOffset>
                </wp:positionV>
                <wp:extent cx="352425" cy="390525"/>
                <wp:effectExtent l="0" t="0" r="28575" b="1905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5431B7B" w14:textId="1A18C638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7172A" id="Elipse 77" o:spid="_x0000_s1094" style="position:absolute;margin-left:103.5pt;margin-top:41.95pt;width:27.75pt;height:30.7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" filled="f" strokecolor="#8064a2 [3207]">
                <v:textbox>
                  <w:txbxContent>
                    <w:p w14:paraId="55431B7B" w14:textId="1A18C638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C5210B9" wp14:editId="74A676A1">
                <wp:simplePos x="0" y="0"/>
                <wp:positionH relativeFrom="column">
                  <wp:posOffset>800100</wp:posOffset>
                </wp:positionH>
                <wp:positionV relativeFrom="paragraph">
                  <wp:posOffset>294640</wp:posOffset>
                </wp:positionV>
                <wp:extent cx="352425" cy="390525"/>
                <wp:effectExtent l="0" t="0" r="28575" b="1905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E067FA2" w14:textId="77777777" w:rsidR="00426A00" w:rsidRPr="00F934A6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10B9" id="Elipse 76" o:spid="_x0000_s1095" style="position:absolute;margin-left:63pt;margin-top:23.2pt;width:27.75pt;height:30.7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" filled="f" strokecolor="#8064a2 [3207]">
                <v:textbox>
                  <w:txbxContent>
                    <w:p w14:paraId="2E067FA2" w14:textId="77777777" w:rsidR="00426A00" w:rsidRPr="00F934A6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C7228">
        <w:rPr>
          <w:noProof/>
        </w:rPr>
        <w:drawing>
          <wp:inline distT="0" distB="0" distL="0" distR="0" wp14:anchorId="3A3F3182" wp14:editId="4A0CD891">
            <wp:extent cx="5274945" cy="2921635"/>
            <wp:effectExtent l="0" t="0" r="190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9D1" w14:textId="1288A273" w:rsidR="00D939DF" w:rsidRDefault="00D939DF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6FD71F47" w14:textId="2AD7E5CC" w:rsidR="00D939DF" w:rsidRDefault="00D939DF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37979874" w14:textId="2F95363C" w:rsidR="00D939DF" w:rsidRDefault="00D939DF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B5BECEE" wp14:editId="548E70F2">
                <wp:simplePos x="0" y="0"/>
                <wp:positionH relativeFrom="column">
                  <wp:posOffset>3143250</wp:posOffset>
                </wp:positionH>
                <wp:positionV relativeFrom="paragraph">
                  <wp:posOffset>8890</wp:posOffset>
                </wp:positionV>
                <wp:extent cx="352425" cy="390525"/>
                <wp:effectExtent l="0" t="0" r="28575" b="1905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B0A5540" w14:textId="3AC10928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BECEE" id="Elipse 92" o:spid="_x0000_s1096" style="position:absolute;margin-left:247.5pt;margin-top:.7pt;width:27.75pt;height:30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" filled="f" strokecolor="#8064a2 [3207]">
                <v:textbox>
                  <w:txbxContent>
                    <w:p w14:paraId="0B0A5540" w14:textId="3AC10928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CF48437" wp14:editId="64DCF0AF">
                <wp:simplePos x="0" y="0"/>
                <wp:positionH relativeFrom="column">
                  <wp:posOffset>2667000</wp:posOffset>
                </wp:positionH>
                <wp:positionV relativeFrom="paragraph">
                  <wp:posOffset>266065</wp:posOffset>
                </wp:positionV>
                <wp:extent cx="352425" cy="390525"/>
                <wp:effectExtent l="0" t="0" r="28575" b="1905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9B9411A" w14:textId="46460BBF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48437" id="Elipse 91" o:spid="_x0000_s1097" style="position:absolute;margin-left:210pt;margin-top:20.95pt;width:27.75pt;height:30.7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" filled="f" strokecolor="#8064a2 [3207]">
                <v:textbox>
                  <w:txbxContent>
                    <w:p w14:paraId="59B9411A" w14:textId="46460BBF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7D0353B0" wp14:editId="2A4CA741">
                <wp:simplePos x="0" y="0"/>
                <wp:positionH relativeFrom="column">
                  <wp:posOffset>2305050</wp:posOffset>
                </wp:positionH>
                <wp:positionV relativeFrom="paragraph">
                  <wp:posOffset>1361440</wp:posOffset>
                </wp:positionV>
                <wp:extent cx="352425" cy="390525"/>
                <wp:effectExtent l="0" t="0" r="28575" b="1905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46104D0" w14:textId="3B6A58CE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353B0" id="Elipse 90" o:spid="_x0000_s1098" style="position:absolute;margin-left:181.5pt;margin-top:107.2pt;width:27.75pt;height:30.7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" filled="f" strokecolor="#8064a2 [3207]">
                <v:textbox>
                  <w:txbxContent>
                    <w:p w14:paraId="346104D0" w14:textId="3B6A58CE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0F6A5994" wp14:editId="4A798E9D">
                <wp:simplePos x="0" y="0"/>
                <wp:positionH relativeFrom="column">
                  <wp:posOffset>1857375</wp:posOffset>
                </wp:positionH>
                <wp:positionV relativeFrom="paragraph">
                  <wp:posOffset>1275715</wp:posOffset>
                </wp:positionV>
                <wp:extent cx="352425" cy="390525"/>
                <wp:effectExtent l="0" t="0" r="28575" b="1905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769B44E" w14:textId="105C8FB4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A5994" id="Elipse 89" o:spid="_x0000_s1099" style="position:absolute;margin-left:146.25pt;margin-top:100.45pt;width:27.75pt;height:30.7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" filled="f" strokecolor="#8064a2 [3207]">
                <v:textbox>
                  <w:txbxContent>
                    <w:p w14:paraId="1769B44E" w14:textId="105C8FB4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105DDF94" wp14:editId="00A00EF0">
                <wp:simplePos x="0" y="0"/>
                <wp:positionH relativeFrom="column">
                  <wp:posOffset>1390650</wp:posOffset>
                </wp:positionH>
                <wp:positionV relativeFrom="paragraph">
                  <wp:posOffset>1266190</wp:posOffset>
                </wp:positionV>
                <wp:extent cx="352425" cy="390525"/>
                <wp:effectExtent l="0" t="0" r="28575" b="19050"/>
                <wp:wrapNone/>
                <wp:docPr id="88" name="E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A2335C0" w14:textId="505F9B3E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DDF94" id="Elipse 88" o:spid="_x0000_s1100" style="position:absolute;margin-left:109.5pt;margin-top:99.7pt;width:27.75pt;height:30.7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" filled="f" strokecolor="#8064a2 [3207]">
                <v:textbox>
                  <w:txbxContent>
                    <w:p w14:paraId="6A2335C0" w14:textId="505F9B3E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BF769F1" wp14:editId="69A7EC5A">
                <wp:simplePos x="0" y="0"/>
                <wp:positionH relativeFrom="column">
                  <wp:posOffset>990600</wp:posOffset>
                </wp:positionH>
                <wp:positionV relativeFrom="paragraph">
                  <wp:posOffset>1151890</wp:posOffset>
                </wp:positionV>
                <wp:extent cx="352425" cy="390525"/>
                <wp:effectExtent l="0" t="0" r="28575" b="1905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8905C21" w14:textId="13042728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769F1" id="Elipse 87" o:spid="_x0000_s1101" style="position:absolute;margin-left:78pt;margin-top:90.7pt;width:27.75pt;height:30.7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" filled="f" strokecolor="#8064a2 [3207]">
                <v:textbox>
                  <w:txbxContent>
                    <w:p w14:paraId="18905C21" w14:textId="13042728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5990A34" wp14:editId="10F4C0AD">
                <wp:simplePos x="0" y="0"/>
                <wp:positionH relativeFrom="column">
                  <wp:posOffset>876300</wp:posOffset>
                </wp:positionH>
                <wp:positionV relativeFrom="paragraph">
                  <wp:posOffset>170815</wp:posOffset>
                </wp:positionV>
                <wp:extent cx="352425" cy="390525"/>
                <wp:effectExtent l="0" t="0" r="28575" b="1905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A889251" w14:textId="62C3F78F" w:rsidR="00426A00" w:rsidRPr="00D939DF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990A34" id="Elipse 86" o:spid="_x0000_s1102" style="position:absolute;margin-left:69pt;margin-top:13.45pt;width:27.75pt;height:30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" filled="f" strokecolor="#8064a2 [3207]">
                <v:textbox>
                  <w:txbxContent>
                    <w:p w14:paraId="2A889251" w14:textId="62C3F78F" w:rsidR="00426A00" w:rsidRPr="00D939DF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5B2BEC31" wp14:editId="2254CEA7">
                <wp:simplePos x="0" y="0"/>
                <wp:positionH relativeFrom="column">
                  <wp:posOffset>400050</wp:posOffset>
                </wp:positionH>
                <wp:positionV relativeFrom="paragraph">
                  <wp:posOffset>275590</wp:posOffset>
                </wp:positionV>
                <wp:extent cx="352425" cy="390525"/>
                <wp:effectExtent l="0" t="0" r="28575" b="1905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CAB6566" w14:textId="77777777" w:rsidR="00426A00" w:rsidRPr="00F934A6" w:rsidRDefault="00426A00" w:rsidP="00D939DF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BEC31" id="Elipse 85" o:spid="_x0000_s1103" style="position:absolute;margin-left:31.5pt;margin-top:21.7pt;width:27.75pt;height:30.7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" filled="f" strokecolor="#8064a2 [3207]">
                <v:textbox>
                  <w:txbxContent>
                    <w:p w14:paraId="6CAB6566" w14:textId="77777777" w:rsidR="00426A00" w:rsidRPr="00F934A6" w:rsidRDefault="00426A00" w:rsidP="00D939DF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90F5702" wp14:editId="6060E1D3">
            <wp:extent cx="5274945" cy="2890520"/>
            <wp:effectExtent l="0" t="0" r="1905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A718" w14:textId="77777777" w:rsidR="00F50BB1" w:rsidRDefault="00F50BB1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</w:p>
    <w:p w14:paraId="0A4E65FB" w14:textId="15B1C790" w:rsidR="00D939DF" w:rsidRPr="00F50BB1" w:rsidRDefault="00F243FB" w:rsidP="00BB3D6F">
      <w:pPr>
        <w:autoSpaceDE w:val="0"/>
        <w:autoSpaceDN w:val="0"/>
        <w:adjustRightInd w:val="0"/>
        <w:rPr>
          <w:rFonts w:cs="Courier New"/>
          <w:lang w:val="es-EC" w:eastAsia="en-US" w:bidi="ar-SA"/>
        </w:rPr>
      </w:pPr>
      <w:r w:rsidRPr="00F50BB1">
        <w:rPr>
          <w:rFonts w:cs="Courier New"/>
          <w:lang w:val="es-EC" w:eastAsia="en-US" w:bidi="ar-SA"/>
        </w:rPr>
        <w:t xml:space="preserve">Ahora </w:t>
      </w:r>
      <w:r w:rsidR="00F50BB1" w:rsidRPr="00F50BB1">
        <w:rPr>
          <w:rFonts w:cs="Courier New"/>
          <w:lang w:val="es-EC" w:eastAsia="en-US" w:bidi="ar-SA"/>
        </w:rPr>
        <w:t>aumentamos</w:t>
      </w:r>
      <w:r w:rsidRPr="00F50BB1">
        <w:rPr>
          <w:rFonts w:cs="Courier New"/>
          <w:lang w:val="es-EC" w:eastAsia="en-US" w:bidi="ar-SA"/>
        </w:rPr>
        <w:t xml:space="preserve"> la amplitud del ruido.</w:t>
      </w:r>
    </w:p>
    <w:p w14:paraId="1CBF27D4" w14:textId="5E11F2A3" w:rsidR="00F243FB" w:rsidRDefault="00F243FB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1962CC8" wp14:editId="58722D61">
                <wp:simplePos x="0" y="0"/>
                <wp:positionH relativeFrom="column">
                  <wp:posOffset>4476750</wp:posOffset>
                </wp:positionH>
                <wp:positionV relativeFrom="paragraph">
                  <wp:posOffset>434975</wp:posOffset>
                </wp:positionV>
                <wp:extent cx="352425" cy="390525"/>
                <wp:effectExtent l="0" t="0" r="28575" b="1905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96B228F" w14:textId="0FFB74B2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62CC8" id="Elipse 105" o:spid="_x0000_s1104" style="position:absolute;margin-left:352.5pt;margin-top:34.25pt;width:27.75pt;height:30.7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" filled="f" strokecolor="#8064a2 [3207]">
                <v:textbox>
                  <w:txbxContent>
                    <w:p w14:paraId="796B228F" w14:textId="0FFB74B2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21080EFE" wp14:editId="63A62F22">
                <wp:simplePos x="0" y="0"/>
                <wp:positionH relativeFrom="column">
                  <wp:posOffset>4019550</wp:posOffset>
                </wp:positionH>
                <wp:positionV relativeFrom="paragraph">
                  <wp:posOffset>663575</wp:posOffset>
                </wp:positionV>
                <wp:extent cx="352425" cy="390525"/>
                <wp:effectExtent l="0" t="0" r="28575" b="19050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C661839" w14:textId="6C9912F5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80EFE" id="Elipse 104" o:spid="_x0000_s1105" style="position:absolute;margin-left:316.5pt;margin-top:52.25pt;width:27.75pt;height:30.7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" filled="f" strokecolor="#8064a2 [3207]">
                <v:textbox>
                  <w:txbxContent>
                    <w:p w14:paraId="7C661839" w14:textId="6C9912F5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4701C374" wp14:editId="2B97DF81">
                <wp:simplePos x="0" y="0"/>
                <wp:positionH relativeFrom="column">
                  <wp:posOffset>3457575</wp:posOffset>
                </wp:positionH>
                <wp:positionV relativeFrom="paragraph">
                  <wp:posOffset>730250</wp:posOffset>
                </wp:positionV>
                <wp:extent cx="352425" cy="390525"/>
                <wp:effectExtent l="0" t="0" r="28575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9E444F7" w14:textId="2CC9E517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1C374" id="Elipse 103" o:spid="_x0000_s1106" style="position:absolute;margin-left:272.25pt;margin-top:57.5pt;width:27.75pt;height:30.7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" filled="f" strokecolor="#8064a2 [3207]">
                <v:textbox>
                  <w:txbxContent>
                    <w:p w14:paraId="79E444F7" w14:textId="2CC9E517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426191F8" wp14:editId="7EC8D6C5">
                <wp:simplePos x="0" y="0"/>
                <wp:positionH relativeFrom="column">
                  <wp:posOffset>2990850</wp:posOffset>
                </wp:positionH>
                <wp:positionV relativeFrom="paragraph">
                  <wp:posOffset>873125</wp:posOffset>
                </wp:positionV>
                <wp:extent cx="352425" cy="390525"/>
                <wp:effectExtent l="0" t="0" r="28575" b="19050"/>
                <wp:wrapNone/>
                <wp:docPr id="102" name="E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1C29666" w14:textId="03986D4B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6191F8" id="Elipse 102" o:spid="_x0000_s1107" style="position:absolute;margin-left:235.5pt;margin-top:68.75pt;width:27.75pt;height:30.7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" filled="f" strokecolor="#8064a2 [3207]">
                <v:textbox>
                  <w:txbxContent>
                    <w:p w14:paraId="71C29666" w14:textId="03986D4B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1F553F76" wp14:editId="1DF9BB78">
                <wp:simplePos x="0" y="0"/>
                <wp:positionH relativeFrom="column">
                  <wp:posOffset>2314575</wp:posOffset>
                </wp:positionH>
                <wp:positionV relativeFrom="paragraph">
                  <wp:posOffset>780415</wp:posOffset>
                </wp:positionV>
                <wp:extent cx="352425" cy="390525"/>
                <wp:effectExtent l="0" t="0" r="28575" b="1905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CE0D994" w14:textId="09BAD0F3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553F76" id="Elipse 101" o:spid="_x0000_s1108" style="position:absolute;margin-left:182.25pt;margin-top:61.45pt;width:27.75pt;height:30.7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" filled="f" strokecolor="#8064a2 [3207]">
                <v:textbox>
                  <w:txbxContent>
                    <w:p w14:paraId="4CE0D994" w14:textId="09BAD0F3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2DFB0956" wp14:editId="709630F3">
                <wp:simplePos x="0" y="0"/>
                <wp:positionH relativeFrom="column">
                  <wp:posOffset>1724025</wp:posOffset>
                </wp:positionH>
                <wp:positionV relativeFrom="paragraph">
                  <wp:posOffset>1149350</wp:posOffset>
                </wp:positionV>
                <wp:extent cx="352425" cy="390525"/>
                <wp:effectExtent l="0" t="0" r="28575" b="19050"/>
                <wp:wrapNone/>
                <wp:docPr id="100" name="E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63C1299" w14:textId="4EA3B745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B0956" id="Elipse 100" o:spid="_x0000_s1109" style="position:absolute;margin-left:135.75pt;margin-top:90.5pt;width:27.75pt;height:30.7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" filled="f" strokecolor="#8064a2 [3207]">
                <v:textbox>
                  <w:txbxContent>
                    <w:p w14:paraId="463C1299" w14:textId="4EA3B745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BBEE718" wp14:editId="639780FB">
                <wp:simplePos x="0" y="0"/>
                <wp:positionH relativeFrom="column">
                  <wp:posOffset>1323975</wp:posOffset>
                </wp:positionH>
                <wp:positionV relativeFrom="paragraph">
                  <wp:posOffset>768350</wp:posOffset>
                </wp:positionV>
                <wp:extent cx="352425" cy="390525"/>
                <wp:effectExtent l="0" t="0" r="28575" b="19050"/>
                <wp:wrapNone/>
                <wp:docPr id="99" name="Elips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3212B8E" w14:textId="7B6CFCB5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EE718" id="Elipse 99" o:spid="_x0000_s1110" style="position:absolute;margin-left:104.25pt;margin-top:60.5pt;width:27.75pt;height:30.7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" filled="f" strokecolor="#8064a2 [3207]">
                <v:textbox>
                  <w:txbxContent>
                    <w:p w14:paraId="53212B8E" w14:textId="7B6CFCB5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6B8ED252" wp14:editId="463AA6E3">
                <wp:simplePos x="0" y="0"/>
                <wp:positionH relativeFrom="column">
                  <wp:posOffset>819150</wp:posOffset>
                </wp:positionH>
                <wp:positionV relativeFrom="paragraph">
                  <wp:posOffset>635000</wp:posOffset>
                </wp:positionV>
                <wp:extent cx="352425" cy="390525"/>
                <wp:effectExtent l="0" t="0" r="28575" b="19050"/>
                <wp:wrapNone/>
                <wp:docPr id="98" name="Elips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5CF3D21" w14:textId="577E7B50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ED252" id="Elipse 98" o:spid="_x0000_s1111" style="position:absolute;margin-left:64.5pt;margin-top:50pt;width:27.75pt;height:30.7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" filled="f" strokecolor="#8064a2 [3207]">
                <v:textbox>
                  <w:txbxContent>
                    <w:p w14:paraId="45CF3D21" w14:textId="577E7B50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6E6AFB52" wp14:editId="2C2941D4">
                <wp:simplePos x="0" y="0"/>
                <wp:positionH relativeFrom="column">
                  <wp:posOffset>295275</wp:posOffset>
                </wp:positionH>
                <wp:positionV relativeFrom="paragraph">
                  <wp:posOffset>377825</wp:posOffset>
                </wp:positionV>
                <wp:extent cx="352425" cy="390525"/>
                <wp:effectExtent l="0" t="0" r="28575" b="1905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50E1757E" w14:textId="77777777" w:rsidR="00426A00" w:rsidRPr="00F934A6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AFB52" id="Elipse 97" o:spid="_x0000_s1112" style="position:absolute;margin-left:23.25pt;margin-top:29.75pt;width:27.75pt;height:30.7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" filled="f" strokecolor="#8064a2 [3207]">
                <v:textbox>
                  <w:txbxContent>
                    <w:p w14:paraId="50E1757E" w14:textId="77777777" w:rsidR="00426A00" w:rsidRPr="00F934A6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07D2C8D" wp14:editId="7CBE83AF">
            <wp:extent cx="5274945" cy="2922270"/>
            <wp:effectExtent l="0" t="0" r="190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5389" w14:textId="51B41E02" w:rsidR="00F243FB" w:rsidRDefault="00F243FB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69D6E64D" wp14:editId="1C9D8A55">
                <wp:simplePos x="0" y="0"/>
                <wp:positionH relativeFrom="column">
                  <wp:posOffset>3436952</wp:posOffset>
                </wp:positionH>
                <wp:positionV relativeFrom="paragraph">
                  <wp:posOffset>462584</wp:posOffset>
                </wp:positionV>
                <wp:extent cx="485030" cy="382573"/>
                <wp:effectExtent l="0" t="0" r="10795" b="1778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38257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EFE7B2F" w14:textId="7D546E97" w:rsidR="00426A00" w:rsidRPr="00F934A6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6E64D" id="Elipse 115" o:spid="_x0000_s1113" style="position:absolute;margin-left:270.65pt;margin-top:36.4pt;width:38.2pt;height:30.1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" filled="f" strokecolor="#8064a2 [3207]">
                <v:textbox>
                  <w:txbxContent>
                    <w:p w14:paraId="7EFE7B2F" w14:textId="7D546E97" w:rsidR="00426A00" w:rsidRPr="00F934A6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AC44225" wp14:editId="56686BDA">
                <wp:simplePos x="0" y="0"/>
                <wp:positionH relativeFrom="column">
                  <wp:posOffset>2943225</wp:posOffset>
                </wp:positionH>
                <wp:positionV relativeFrom="paragraph">
                  <wp:posOffset>503555</wp:posOffset>
                </wp:positionV>
                <wp:extent cx="352425" cy="390525"/>
                <wp:effectExtent l="0" t="0" r="28575" b="19050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7D00BAF" w14:textId="5D2C08A4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44225" id="Elipse 114" o:spid="_x0000_s1114" style="position:absolute;margin-left:231.75pt;margin-top:39.65pt;width:27.75pt;height:30.7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" filled="f" strokecolor="#8064a2 [3207]">
                <v:textbox>
                  <w:txbxContent>
                    <w:p w14:paraId="77D00BAF" w14:textId="5D2C08A4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48506C" wp14:editId="7C0F7387">
                <wp:simplePos x="0" y="0"/>
                <wp:positionH relativeFrom="column">
                  <wp:posOffset>2743200</wp:posOffset>
                </wp:positionH>
                <wp:positionV relativeFrom="paragraph">
                  <wp:posOffset>1246505</wp:posOffset>
                </wp:positionV>
                <wp:extent cx="352425" cy="390525"/>
                <wp:effectExtent l="0" t="0" r="28575" b="1905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7F6FAFF" w14:textId="534A816A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8506C" id="Elipse 113" o:spid="_x0000_s1115" style="position:absolute;margin-left:3in;margin-top:98.15pt;width:27.75pt;height:30.7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" filled="f" strokecolor="#8064a2 [3207]">
                <v:textbox>
                  <w:txbxContent>
                    <w:p w14:paraId="77F6FAFF" w14:textId="534A816A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4561A8F" wp14:editId="6CA102D8">
                <wp:simplePos x="0" y="0"/>
                <wp:positionH relativeFrom="margin">
                  <wp:align>center</wp:align>
                </wp:positionH>
                <wp:positionV relativeFrom="paragraph">
                  <wp:posOffset>1732280</wp:posOffset>
                </wp:positionV>
                <wp:extent cx="352425" cy="390525"/>
                <wp:effectExtent l="0" t="0" r="28575" b="28575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B6182D5" w14:textId="577AB83F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561A8F" id="Elipse 112" o:spid="_x0000_s1116" style="position:absolute;margin-left:0;margin-top:136.4pt;width:27.75pt;height:30.75pt;z-index:251829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" filled="f" strokecolor="#8064a2 [3207]">
                <v:textbox>
                  <w:txbxContent>
                    <w:p w14:paraId="2B6182D5" w14:textId="577AB83F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511589F" wp14:editId="6300A908">
                <wp:simplePos x="0" y="0"/>
                <wp:positionH relativeFrom="column">
                  <wp:posOffset>2162175</wp:posOffset>
                </wp:positionH>
                <wp:positionV relativeFrom="paragraph">
                  <wp:posOffset>2141855</wp:posOffset>
                </wp:positionV>
                <wp:extent cx="352425" cy="390525"/>
                <wp:effectExtent l="0" t="0" r="28575" b="1905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9341CB3" w14:textId="3A00B998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1589F" id="Elipse 111" o:spid="_x0000_s1117" style="position:absolute;margin-left:170.25pt;margin-top:168.65pt;width:27.75pt;height:30.7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" filled="f" strokecolor="#8064a2 [3207]">
                <v:textbox>
                  <w:txbxContent>
                    <w:p w14:paraId="49341CB3" w14:textId="3A00B998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8245395" wp14:editId="0F6C4F8A">
                <wp:simplePos x="0" y="0"/>
                <wp:positionH relativeFrom="column">
                  <wp:posOffset>1885950</wp:posOffset>
                </wp:positionH>
                <wp:positionV relativeFrom="paragraph">
                  <wp:posOffset>1722755</wp:posOffset>
                </wp:positionV>
                <wp:extent cx="352425" cy="390525"/>
                <wp:effectExtent l="0" t="0" r="28575" b="19050"/>
                <wp:wrapNone/>
                <wp:docPr id="110" name="Elips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2332B95" w14:textId="1D67B0B0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45395" id="Elipse 110" o:spid="_x0000_s1118" style="position:absolute;margin-left:148.5pt;margin-top:135.65pt;width:27.75pt;height:30.7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" filled="f" strokecolor="#8064a2 [3207]">
                <v:textbox>
                  <w:txbxContent>
                    <w:p w14:paraId="42332B95" w14:textId="1D67B0B0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27C9FAD" wp14:editId="051999EF">
                <wp:simplePos x="0" y="0"/>
                <wp:positionH relativeFrom="column">
                  <wp:posOffset>1409700</wp:posOffset>
                </wp:positionH>
                <wp:positionV relativeFrom="paragraph">
                  <wp:posOffset>1894205</wp:posOffset>
                </wp:positionV>
                <wp:extent cx="352425" cy="390525"/>
                <wp:effectExtent l="0" t="0" r="28575" b="19050"/>
                <wp:wrapNone/>
                <wp:docPr id="109" name="E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2D8A6FD" w14:textId="3EBE8E3E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7C9FAD" id="Elipse 109" o:spid="_x0000_s1119" style="position:absolute;margin-left:111pt;margin-top:149.15pt;width:27.75pt;height:30.7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" filled="f" strokecolor="#8064a2 [3207]">
                <v:textbox>
                  <w:txbxContent>
                    <w:p w14:paraId="22D8A6FD" w14:textId="3EBE8E3E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554079A8" wp14:editId="18FC51BE">
                <wp:simplePos x="0" y="0"/>
                <wp:positionH relativeFrom="column">
                  <wp:posOffset>1314450</wp:posOffset>
                </wp:positionH>
                <wp:positionV relativeFrom="paragraph">
                  <wp:posOffset>1408430</wp:posOffset>
                </wp:positionV>
                <wp:extent cx="352425" cy="390525"/>
                <wp:effectExtent l="0" t="0" r="28575" b="19050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7FAEE19" w14:textId="026A6CDA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079A8" id="Elipse 108" o:spid="_x0000_s1120" style="position:absolute;margin-left:103.5pt;margin-top:110.9pt;width:27.75pt;height:30.75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" filled="f" strokecolor="#8064a2 [3207]">
                <v:textbox>
                  <w:txbxContent>
                    <w:p w14:paraId="77FAEE19" w14:textId="026A6CDA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F59856F" wp14:editId="61D9B4D3">
                <wp:simplePos x="0" y="0"/>
                <wp:positionH relativeFrom="column">
                  <wp:posOffset>962025</wp:posOffset>
                </wp:positionH>
                <wp:positionV relativeFrom="paragraph">
                  <wp:posOffset>455930</wp:posOffset>
                </wp:positionV>
                <wp:extent cx="352425" cy="390525"/>
                <wp:effectExtent l="0" t="0" r="28575" b="1905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34D1AA9" w14:textId="3B61E36C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9856F" id="Elipse 107" o:spid="_x0000_s1121" style="position:absolute;margin-left:75.75pt;margin-top:35.9pt;width:27.75pt;height:30.7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" filled="f" strokecolor="#8064a2 [3207]">
                <v:textbox>
                  <w:txbxContent>
                    <w:p w14:paraId="234D1AA9" w14:textId="3B61E36C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23D4569" wp14:editId="353DEA2A">
                <wp:simplePos x="0" y="0"/>
                <wp:positionH relativeFrom="column">
                  <wp:posOffset>409575</wp:posOffset>
                </wp:positionH>
                <wp:positionV relativeFrom="paragraph">
                  <wp:posOffset>265430</wp:posOffset>
                </wp:positionV>
                <wp:extent cx="352425" cy="390525"/>
                <wp:effectExtent l="0" t="0" r="28575" b="1905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CB891DA" w14:textId="77777777" w:rsidR="00426A00" w:rsidRPr="00F934A6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3D4569" id="Elipse 106" o:spid="_x0000_s1122" style="position:absolute;margin-left:32.25pt;margin-top:20.9pt;width:27.75pt;height:30.7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" filled="f" strokecolor="#8064a2 [3207]">
                <v:textbox>
                  <w:txbxContent>
                    <w:p w14:paraId="3CB891DA" w14:textId="77777777" w:rsidR="00426A00" w:rsidRPr="00F934A6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49B3B05" wp14:editId="7FF93855">
            <wp:extent cx="5274945" cy="2918460"/>
            <wp:effectExtent l="0" t="0" r="190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07D9" w14:textId="77777777" w:rsidR="00F50BB1" w:rsidRDefault="00F50BB1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07F52783" w14:textId="36D75B1A" w:rsidR="00F243FB" w:rsidRDefault="00F243FB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5D94FBDC" wp14:editId="2F3880FF">
                <wp:simplePos x="0" y="0"/>
                <wp:positionH relativeFrom="column">
                  <wp:posOffset>4391107</wp:posOffset>
                </wp:positionH>
                <wp:positionV relativeFrom="paragraph">
                  <wp:posOffset>281581</wp:posOffset>
                </wp:positionV>
                <wp:extent cx="508883" cy="368489"/>
                <wp:effectExtent l="0" t="0" r="24765" b="12700"/>
                <wp:wrapNone/>
                <wp:docPr id="125" name="E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3684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83D3250" w14:textId="5BEAB02C" w:rsidR="00426A00" w:rsidRPr="00F934A6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4FBDC" id="Elipse 125" o:spid="_x0000_s1123" style="position:absolute;margin-left:345.75pt;margin-top:22.15pt;width:40.05pt;height:29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" filled="f" strokecolor="#8064a2 [3207]">
                <v:textbox>
                  <w:txbxContent>
                    <w:p w14:paraId="083D3250" w14:textId="5BEAB02C" w:rsidR="00426A00" w:rsidRPr="00F934A6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0D86D988" wp14:editId="75A64F4D">
                <wp:simplePos x="0" y="0"/>
                <wp:positionH relativeFrom="column">
                  <wp:posOffset>3781425</wp:posOffset>
                </wp:positionH>
                <wp:positionV relativeFrom="paragraph">
                  <wp:posOffset>433070</wp:posOffset>
                </wp:positionV>
                <wp:extent cx="352425" cy="390525"/>
                <wp:effectExtent l="0" t="0" r="28575" b="19050"/>
                <wp:wrapNone/>
                <wp:docPr id="124" name="Elips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A917A60" w14:textId="2D45701C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6D988" id="Elipse 124" o:spid="_x0000_s1124" style="position:absolute;margin-left:297.75pt;margin-top:34.1pt;width:27.75pt;height:30.7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" filled="f" strokecolor="#8064a2 [3207]">
                <v:textbox>
                  <w:txbxContent>
                    <w:p w14:paraId="7A917A60" w14:textId="2D45701C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4FF26790" wp14:editId="38C1B6E0">
                <wp:simplePos x="0" y="0"/>
                <wp:positionH relativeFrom="column">
                  <wp:posOffset>3400425</wp:posOffset>
                </wp:positionH>
                <wp:positionV relativeFrom="paragraph">
                  <wp:posOffset>1461770</wp:posOffset>
                </wp:positionV>
                <wp:extent cx="352425" cy="390525"/>
                <wp:effectExtent l="0" t="0" r="28575" b="19050"/>
                <wp:wrapNone/>
                <wp:docPr id="123" name="E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263B090" w14:textId="54C40EF9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26790" id="Elipse 123" o:spid="_x0000_s1125" style="position:absolute;margin-left:267.75pt;margin-top:115.1pt;width:27.75pt;height:30.7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" filled="f" strokecolor="#8064a2 [3207]">
                <v:textbox>
                  <w:txbxContent>
                    <w:p w14:paraId="1263B090" w14:textId="54C40EF9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2508234C" wp14:editId="6E461A16">
                <wp:simplePos x="0" y="0"/>
                <wp:positionH relativeFrom="column">
                  <wp:posOffset>2924175</wp:posOffset>
                </wp:positionH>
                <wp:positionV relativeFrom="paragraph">
                  <wp:posOffset>1823720</wp:posOffset>
                </wp:positionV>
                <wp:extent cx="352425" cy="390525"/>
                <wp:effectExtent l="0" t="0" r="28575" b="19050"/>
                <wp:wrapNone/>
                <wp:docPr id="122" name="Elips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BB6B638" w14:textId="5C7D66EB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8234C" id="Elipse 122" o:spid="_x0000_s1126" style="position:absolute;margin-left:230.25pt;margin-top:143.6pt;width:27.75pt;height:30.7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" filled="f" strokecolor="#8064a2 [3207]">
                <v:textbox>
                  <w:txbxContent>
                    <w:p w14:paraId="3BB6B638" w14:textId="5C7D66EB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D1F6EDA" wp14:editId="6F661EC1">
                <wp:simplePos x="0" y="0"/>
                <wp:positionH relativeFrom="column">
                  <wp:posOffset>2733675</wp:posOffset>
                </wp:positionH>
                <wp:positionV relativeFrom="paragraph">
                  <wp:posOffset>2252345</wp:posOffset>
                </wp:positionV>
                <wp:extent cx="352425" cy="390525"/>
                <wp:effectExtent l="0" t="0" r="28575" b="1905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28E1260C" w14:textId="39EE65E7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F6EDA" id="Elipse 121" o:spid="_x0000_s1127" style="position:absolute;margin-left:215.25pt;margin-top:177.35pt;width:27.75pt;height:30.7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" filled="f" strokecolor="#8064a2 [3207]">
                <v:textbox>
                  <w:txbxContent>
                    <w:p w14:paraId="28E1260C" w14:textId="39EE65E7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50202D40" wp14:editId="301175CE">
                <wp:simplePos x="0" y="0"/>
                <wp:positionH relativeFrom="column">
                  <wp:posOffset>2314575</wp:posOffset>
                </wp:positionH>
                <wp:positionV relativeFrom="paragraph">
                  <wp:posOffset>1757045</wp:posOffset>
                </wp:positionV>
                <wp:extent cx="352425" cy="371475"/>
                <wp:effectExtent l="0" t="0" r="28575" b="28575"/>
                <wp:wrapNone/>
                <wp:docPr id="120" name="Elips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2A3C37B" w14:textId="2BC74C4B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02D40" id="Elipse 120" o:spid="_x0000_s1128" style="position:absolute;margin-left:182.25pt;margin-top:138.35pt;width:27.75pt;height:29.2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" filled="f" strokecolor="#8064a2 [3207]">
                <v:textbox>
                  <w:txbxContent>
                    <w:p w14:paraId="12A3C37B" w14:textId="2BC74C4B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886980A" wp14:editId="25F71315">
                <wp:simplePos x="0" y="0"/>
                <wp:positionH relativeFrom="column">
                  <wp:posOffset>1800225</wp:posOffset>
                </wp:positionH>
                <wp:positionV relativeFrom="paragraph">
                  <wp:posOffset>1785620</wp:posOffset>
                </wp:positionV>
                <wp:extent cx="352425" cy="390525"/>
                <wp:effectExtent l="0" t="0" r="28575" b="19050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7D63771" w14:textId="4E66C077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6980A" id="Elipse 119" o:spid="_x0000_s1129" style="position:absolute;margin-left:141.75pt;margin-top:140.6pt;width:27.75pt;height:30.7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" filled="f" strokecolor="#8064a2 [3207]">
                <v:textbox>
                  <w:txbxContent>
                    <w:p w14:paraId="77D63771" w14:textId="4E66C077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1203DB1" wp14:editId="17D8EBAE">
                <wp:simplePos x="0" y="0"/>
                <wp:positionH relativeFrom="column">
                  <wp:posOffset>1457325</wp:posOffset>
                </wp:positionH>
                <wp:positionV relativeFrom="paragraph">
                  <wp:posOffset>1166495</wp:posOffset>
                </wp:positionV>
                <wp:extent cx="352425" cy="390525"/>
                <wp:effectExtent l="0" t="0" r="28575" b="19050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267F668" w14:textId="1FE32AAD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03DB1" id="Elipse 118" o:spid="_x0000_s1130" style="position:absolute;margin-left:114.75pt;margin-top:91.85pt;width:27.75pt;height:30.7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" filled="f" strokecolor="#8064a2 [3207]">
                <v:textbox>
                  <w:txbxContent>
                    <w:p w14:paraId="4267F668" w14:textId="1FE32AAD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6DEA3C81" wp14:editId="4D39EDE3">
                <wp:simplePos x="0" y="0"/>
                <wp:positionH relativeFrom="column">
                  <wp:posOffset>1123950</wp:posOffset>
                </wp:positionH>
                <wp:positionV relativeFrom="paragraph">
                  <wp:posOffset>480695</wp:posOffset>
                </wp:positionV>
                <wp:extent cx="352425" cy="390525"/>
                <wp:effectExtent l="0" t="0" r="28575" b="1905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16411C99" w14:textId="70B3FE11" w:rsidR="00426A00" w:rsidRPr="00F243FB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A3C81" id="Elipse 117" o:spid="_x0000_s1131" style="position:absolute;margin-left:88.5pt;margin-top:37.85pt;width:27.75pt;height:30.7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" filled="f" strokecolor="#8064a2 [3207]">
                <v:textbox>
                  <w:txbxContent>
                    <w:p w14:paraId="16411C99" w14:textId="70B3FE11" w:rsidR="00426A00" w:rsidRPr="00F243FB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es-EC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7E2F6AC1" wp14:editId="7D21D6F9">
                <wp:simplePos x="0" y="0"/>
                <wp:positionH relativeFrom="column">
                  <wp:posOffset>523875</wp:posOffset>
                </wp:positionH>
                <wp:positionV relativeFrom="paragraph">
                  <wp:posOffset>71120</wp:posOffset>
                </wp:positionV>
                <wp:extent cx="352425" cy="390525"/>
                <wp:effectExtent l="0" t="0" r="28575" b="19050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BA05F3E" w14:textId="77777777" w:rsidR="00426A00" w:rsidRPr="00F934A6" w:rsidRDefault="00426A00" w:rsidP="00F243F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F6AC1" id="Elipse 116" o:spid="_x0000_s1132" style="position:absolute;margin-left:41.25pt;margin-top:5.6pt;width:27.75pt;height:30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" filled="f" strokecolor="#8064a2 [3207]">
                <v:textbox>
                  <w:txbxContent>
                    <w:p w14:paraId="0BA05F3E" w14:textId="77777777" w:rsidR="00426A00" w:rsidRPr="00F934A6" w:rsidRDefault="00426A00" w:rsidP="00F243F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F536601" wp14:editId="41069E29">
            <wp:extent cx="5274945" cy="2918460"/>
            <wp:effectExtent l="0" t="0" r="190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D82C" w14:textId="71824080" w:rsidR="00F243FB" w:rsidRDefault="00F243FB" w:rsidP="00BB3D6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C" w:eastAsia="en-US" w:bidi="ar-SA"/>
        </w:rPr>
      </w:pPr>
    </w:p>
    <w:p w14:paraId="6DD53A0B" w14:textId="77777777" w:rsidR="0075044C" w:rsidRDefault="003E09CC">
      <w:pPr>
        <w:pStyle w:val="Ttulo1"/>
        <w:rPr>
          <w:lang w:val="es-ES"/>
        </w:rPr>
      </w:pPr>
      <w:r>
        <w:rPr>
          <w:lang w:val="es-ES"/>
        </w:rPr>
        <w:t>Resultados y conclusiones</w:t>
      </w:r>
    </w:p>
    <w:p w14:paraId="2820B6C7" w14:textId="5E5D5AEA" w:rsidR="007D0AB4" w:rsidRDefault="002236F0" w:rsidP="007D0AB4">
      <w:pPr>
        <w:pStyle w:val="Textoindependiente"/>
        <w:rPr>
          <w:lang w:val="es-ES"/>
        </w:rPr>
      </w:pPr>
      <w:r>
        <w:rPr>
          <w:lang w:val="es-ES"/>
        </w:rPr>
        <w:t xml:space="preserve">Como podemos ver en cada uno de los casos en el que probamos </w:t>
      </w:r>
      <w:r w:rsidR="00587D01">
        <w:rPr>
          <w:lang w:val="es-ES"/>
        </w:rPr>
        <w:t>nuestra propia</w:t>
      </w:r>
      <w:r>
        <w:rPr>
          <w:lang w:val="es-ES"/>
        </w:rPr>
        <w:t xml:space="preserve"> implementación de la función pburg , se </w:t>
      </w:r>
      <w:r w:rsidR="00E20E48">
        <w:rPr>
          <w:lang w:val="es-ES"/>
        </w:rPr>
        <w:t>obtiene el mismo resultado que la propia de</w:t>
      </w:r>
      <w:r>
        <w:rPr>
          <w:lang w:val="es-ES"/>
        </w:rPr>
        <w:t xml:space="preserve"> Matlab , </w:t>
      </w:r>
      <w:r w:rsidR="00E20E48">
        <w:rPr>
          <w:lang w:val="es-ES"/>
        </w:rPr>
        <w:t>con lo que se comprueba su buen funcionamiento</w:t>
      </w:r>
      <w:r>
        <w:rPr>
          <w:lang w:val="es-ES"/>
        </w:rPr>
        <w:t>.</w:t>
      </w:r>
    </w:p>
    <w:p w14:paraId="7CF409FF" w14:textId="7A2DA0DE" w:rsidR="00587D01" w:rsidRDefault="00587D01" w:rsidP="007D0AB4">
      <w:pPr>
        <w:pStyle w:val="Textoindependiente"/>
        <w:rPr>
          <w:lang w:val="es-ES"/>
        </w:rPr>
      </w:pPr>
      <w:r>
        <w:rPr>
          <w:lang w:val="es-ES"/>
        </w:rPr>
        <w:t>En el primer caso</w:t>
      </w:r>
      <w:r w:rsidR="005E7063">
        <w:rPr>
          <w:lang w:val="es-ES"/>
        </w:rPr>
        <w:t xml:space="preserve">, variando </w:t>
      </w:r>
      <w:r>
        <w:rPr>
          <w:lang w:val="es-ES"/>
        </w:rPr>
        <w:t>las frecuencias se pue</w:t>
      </w:r>
      <w:r w:rsidR="00E70E0D">
        <w:rPr>
          <w:lang w:val="es-ES"/>
        </w:rPr>
        <w:t>d</w:t>
      </w:r>
      <w:r>
        <w:rPr>
          <w:lang w:val="es-ES"/>
        </w:rPr>
        <w:t xml:space="preserve">e notar como </w:t>
      </w:r>
      <w:r w:rsidR="005E7063">
        <w:rPr>
          <w:lang w:val="es-ES"/>
        </w:rPr>
        <w:t>ambas implementaciones de la</w:t>
      </w:r>
      <w:r>
        <w:rPr>
          <w:lang w:val="es-ES"/>
        </w:rPr>
        <w:t xml:space="preserve"> pburg </w:t>
      </w:r>
      <w:r w:rsidR="005E7063">
        <w:rPr>
          <w:lang w:val="es-ES"/>
        </w:rPr>
        <w:t xml:space="preserve">funcionan correctamente ya que logran obtener </w:t>
      </w:r>
      <w:r>
        <w:rPr>
          <w:lang w:val="es-ES"/>
        </w:rPr>
        <w:t xml:space="preserve">6 de 10 </w:t>
      </w:r>
      <w:r w:rsidR="00E70E0D">
        <w:rPr>
          <w:lang w:val="es-ES"/>
        </w:rPr>
        <w:t>armónicos que con métodos</w:t>
      </w:r>
      <w:r w:rsidR="005E7063">
        <w:rPr>
          <w:lang w:val="es-ES"/>
        </w:rPr>
        <w:t xml:space="preserve"> no paramétricos anteriormente</w:t>
      </w:r>
      <w:r w:rsidR="00E70E0D">
        <w:rPr>
          <w:lang w:val="es-ES"/>
        </w:rPr>
        <w:t xml:space="preserve"> aprendidos no se logran ver.</w:t>
      </w:r>
    </w:p>
    <w:p w14:paraId="5D6A4C3A" w14:textId="22F7FF2F" w:rsidR="00E70E0D" w:rsidRDefault="00E70E0D" w:rsidP="007D0AB4">
      <w:pPr>
        <w:pStyle w:val="Textoindependiente"/>
        <w:rPr>
          <w:lang w:val="es-ES"/>
        </w:rPr>
      </w:pPr>
      <w:r>
        <w:rPr>
          <w:lang w:val="es-ES"/>
        </w:rPr>
        <w:t>En el segundo caso</w:t>
      </w:r>
      <w:r w:rsidR="005E7063">
        <w:rPr>
          <w:lang w:val="es-ES"/>
        </w:rPr>
        <w:t xml:space="preserve">, variando </w:t>
      </w:r>
      <w:r>
        <w:rPr>
          <w:lang w:val="es-ES"/>
        </w:rPr>
        <w:t>las amplitudes de la señal podemos ver</w:t>
      </w:r>
      <w:r w:rsidR="00F46F0E">
        <w:rPr>
          <w:lang w:val="es-ES"/>
        </w:rPr>
        <w:t xml:space="preserve"> resultados no favorables en su totalidad,</w:t>
      </w:r>
      <w:r>
        <w:rPr>
          <w:lang w:val="es-ES"/>
        </w:rPr>
        <w:t xml:space="preserve"> ya que</w:t>
      </w:r>
      <w:r w:rsidR="00F46F0E">
        <w:rPr>
          <w:lang w:val="es-ES"/>
        </w:rPr>
        <w:t>, el método</w:t>
      </w:r>
      <w:r>
        <w:rPr>
          <w:lang w:val="es-ES"/>
        </w:rPr>
        <w:t xml:space="preserve"> no logra </w:t>
      </w:r>
      <w:r w:rsidR="00F46F0E">
        <w:rPr>
          <w:lang w:val="es-ES"/>
        </w:rPr>
        <w:t>adquirir</w:t>
      </w:r>
      <w:r>
        <w:rPr>
          <w:lang w:val="es-ES"/>
        </w:rPr>
        <w:t xml:space="preserve"> todas las componentes mientras </w:t>
      </w:r>
      <w:r w:rsidR="005E7063">
        <w:rPr>
          <w:lang w:val="es-ES"/>
        </w:rPr>
        <w:t>que,</w:t>
      </w:r>
      <w:r>
        <w:rPr>
          <w:lang w:val="es-ES"/>
        </w:rPr>
        <w:t xml:space="preserve"> </w:t>
      </w:r>
      <w:r w:rsidR="005E7063">
        <w:rPr>
          <w:lang w:val="es-ES"/>
        </w:rPr>
        <w:t>con los anteriores, no paramétricos</w:t>
      </w:r>
      <w:r w:rsidR="00F46F0E">
        <w:rPr>
          <w:lang w:val="es-ES"/>
        </w:rPr>
        <w:t>,</w:t>
      </w:r>
      <w:r w:rsidR="005E7063">
        <w:rPr>
          <w:lang w:val="es-ES"/>
        </w:rPr>
        <w:t xml:space="preserve"> si se logran obtener</w:t>
      </w:r>
      <w:r>
        <w:rPr>
          <w:lang w:val="es-ES"/>
        </w:rPr>
        <w:t>, por lo que se</w:t>
      </w:r>
      <w:r w:rsidR="005E7063">
        <w:rPr>
          <w:lang w:val="es-ES"/>
        </w:rPr>
        <w:t xml:space="preserve"> debería investigar de mejor manera</w:t>
      </w:r>
      <w:r>
        <w:rPr>
          <w:lang w:val="es-ES"/>
        </w:rPr>
        <w:t xml:space="preserve"> como se podría </w:t>
      </w:r>
      <w:r w:rsidR="005E7063">
        <w:rPr>
          <w:lang w:val="es-ES"/>
        </w:rPr>
        <w:t xml:space="preserve">obtener mejores resultados con este </w:t>
      </w:r>
      <w:r w:rsidR="00F46F0E">
        <w:rPr>
          <w:lang w:val="es-ES"/>
        </w:rPr>
        <w:t>método.</w:t>
      </w:r>
    </w:p>
    <w:p w14:paraId="41976828" w14:textId="46C4E9AC" w:rsidR="00E70E0D" w:rsidRDefault="00E70E0D" w:rsidP="007D0AB4">
      <w:pPr>
        <w:pStyle w:val="Textoindependiente"/>
        <w:rPr>
          <w:lang w:val="es-ES"/>
        </w:rPr>
      </w:pPr>
      <w:r>
        <w:rPr>
          <w:lang w:val="es-ES"/>
        </w:rPr>
        <w:t>En el tercer caso</w:t>
      </w:r>
      <w:r w:rsidR="005E7063">
        <w:rPr>
          <w:lang w:val="es-ES"/>
        </w:rPr>
        <w:t>,</w:t>
      </w:r>
      <w:r>
        <w:rPr>
          <w:lang w:val="es-ES"/>
        </w:rPr>
        <w:t xml:space="preserve"> nos muestra la capacidad de </w:t>
      </w:r>
      <w:r w:rsidR="007568B1">
        <w:rPr>
          <w:lang w:val="es-ES"/>
        </w:rPr>
        <w:t>esta función</w:t>
      </w:r>
      <w:r>
        <w:rPr>
          <w:lang w:val="es-ES"/>
        </w:rPr>
        <w:t xml:space="preserve"> ya que logra distinguir de una manera muy eficiente la señal del ruido y </w:t>
      </w:r>
      <w:r w:rsidR="007568B1">
        <w:rPr>
          <w:lang w:val="es-ES"/>
        </w:rPr>
        <w:t>evidencia</w:t>
      </w:r>
      <w:r>
        <w:rPr>
          <w:lang w:val="es-ES"/>
        </w:rPr>
        <w:t xml:space="preserve"> que este método se pude utilizar para trasmisión y recepción de señales.</w:t>
      </w:r>
    </w:p>
    <w:p w14:paraId="0B45366B" w14:textId="3A6F862C" w:rsidR="007568B1" w:rsidRDefault="007568B1" w:rsidP="007D0AB4">
      <w:pPr>
        <w:pStyle w:val="Textoindependiente"/>
        <w:rPr>
          <w:lang w:val="es-ES"/>
        </w:rPr>
      </w:pPr>
      <w:r>
        <w:rPr>
          <w:lang w:val="es-ES"/>
        </w:rPr>
        <w:t>De todo esto, se concluye que depende del tratamiento que se le va a dar a una señal para optar por un método paramétrico o no paramétrico</w:t>
      </w:r>
      <w:r w:rsidR="00E76BBB">
        <w:rPr>
          <w:lang w:val="es-ES"/>
        </w:rPr>
        <w:t xml:space="preserve"> en el mismo.</w:t>
      </w:r>
    </w:p>
    <w:p w14:paraId="637B1D6D" w14:textId="0C1D9A0C" w:rsidR="00E76BBB" w:rsidRDefault="00E76BBB" w:rsidP="007D0AB4">
      <w:pPr>
        <w:pStyle w:val="Textoindependiente"/>
        <w:rPr>
          <w:lang w:val="es-ES"/>
        </w:rPr>
      </w:pPr>
      <w:r>
        <w:rPr>
          <w:lang w:val="es-ES"/>
        </w:rPr>
        <w:t xml:space="preserve">Se recomienda que en “mi_pburg” se utilice la ventana por defecto, ya que, </w:t>
      </w:r>
      <w:r w:rsidR="00865DB3">
        <w:rPr>
          <w:lang w:val="es-ES"/>
        </w:rPr>
        <w:t>el uso de otras ventanas muestra</w:t>
      </w:r>
      <w:r>
        <w:rPr>
          <w:lang w:val="es-ES"/>
        </w:rPr>
        <w:t xml:space="preserve"> un resultado distinto de la pburg original. </w:t>
      </w:r>
    </w:p>
    <w:p w14:paraId="167D440C" w14:textId="4C54F2A3" w:rsidR="007900B3" w:rsidRDefault="007900B3" w:rsidP="007D0AB4">
      <w:pPr>
        <w:pStyle w:val="Textoindependiente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09091A38" wp14:editId="7604E2BF">
                <wp:simplePos x="0" y="0"/>
                <wp:positionH relativeFrom="column">
                  <wp:posOffset>227965</wp:posOffset>
                </wp:positionH>
                <wp:positionV relativeFrom="paragraph">
                  <wp:posOffset>2210435</wp:posOffset>
                </wp:positionV>
                <wp:extent cx="4813300" cy="635"/>
                <wp:effectExtent l="0" t="0" r="0" b="0"/>
                <wp:wrapSquare wrapText="bothSides"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DC7E70" w14:textId="2176B78A" w:rsidR="00426A00" w:rsidRPr="007900B3" w:rsidRDefault="00426A00" w:rsidP="007900B3">
                            <w:pPr>
                              <w:pStyle w:val="Descripcin"/>
                              <w:rPr>
                                <w:noProof/>
                                <w:lang w:val="es-EC"/>
                              </w:rPr>
                            </w:pPr>
                            <w:r w:rsidRPr="007900B3">
                              <w:rPr>
                                <w:lang w:val="es-EC"/>
                              </w:rPr>
                              <w:t xml:space="preserve">FIG. </w:t>
                            </w:r>
                            <w:r>
                              <w:fldChar w:fldCharType="begin"/>
                            </w:r>
                            <w:r w:rsidRPr="007900B3">
                              <w:rPr>
                                <w:lang w:val="es-EC"/>
                              </w:rP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Pr="007900B3">
                              <w:rPr>
                                <w:noProof/>
                                <w:lang w:val="es-EC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7900B3">
                              <w:rPr>
                                <w:lang w:val="es-EC"/>
                              </w:rPr>
                              <w:t xml:space="preserve"> Espectro no </w:t>
                            </w:r>
                            <w:r>
                              <w:rPr>
                                <w:lang w:val="es-EC"/>
                              </w:rPr>
                              <w:t>P</w:t>
                            </w:r>
                            <w:r w:rsidRPr="007900B3">
                              <w:rPr>
                                <w:lang w:val="es-EC"/>
                              </w:rPr>
                              <w:t>aramétrico vs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  <w:r w:rsidRPr="007900B3">
                              <w:rPr>
                                <w:lang w:val="es-EC"/>
                              </w:rPr>
                              <w:t xml:space="preserve"> E</w:t>
                            </w:r>
                            <w:r>
                              <w:rPr>
                                <w:lang w:val="es-EC"/>
                              </w:rPr>
                              <w:t>spectro Paramétrico.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91A38" id="Cuadro de texto 127" o:spid="_x0000_s1133" type="#_x0000_t202" style="position:absolute;left:0;text-align:left;margin-left:17.95pt;margin-top:174.05pt;width:379pt;height:.0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" stroked="f">
                <v:textbox style="mso-fit-shape-to-text:t" inset="0,0,0,0">
                  <w:txbxContent>
                    <w:p w14:paraId="6FDC7E70" w14:textId="2176B78A" w:rsidR="00426A00" w:rsidRPr="007900B3" w:rsidRDefault="00426A00" w:rsidP="007900B3">
                      <w:pPr>
                        <w:pStyle w:val="Descripcin"/>
                        <w:rPr>
                          <w:noProof/>
                          <w:lang w:val="es-EC"/>
                        </w:rPr>
                      </w:pPr>
                      <w:r w:rsidRPr="007900B3">
                        <w:rPr>
                          <w:lang w:val="es-EC"/>
                        </w:rPr>
                        <w:t xml:space="preserve">FIG. </w:t>
                      </w:r>
                      <w:r>
                        <w:fldChar w:fldCharType="begin"/>
                      </w:r>
                      <w:r w:rsidRPr="007900B3">
                        <w:rPr>
                          <w:lang w:val="es-EC"/>
                        </w:rPr>
                        <w:instrText xml:space="preserve"> SEQ FIG. \* ARABIC </w:instrText>
                      </w:r>
                      <w:r>
                        <w:fldChar w:fldCharType="separate"/>
                      </w:r>
                      <w:r w:rsidRPr="007900B3">
                        <w:rPr>
                          <w:noProof/>
                          <w:lang w:val="es-EC"/>
                        </w:rPr>
                        <w:t>2</w:t>
                      </w:r>
                      <w:r>
                        <w:fldChar w:fldCharType="end"/>
                      </w:r>
                      <w:r w:rsidRPr="007900B3">
                        <w:rPr>
                          <w:lang w:val="es-EC"/>
                        </w:rPr>
                        <w:t xml:space="preserve"> Espectro no </w:t>
                      </w:r>
                      <w:r>
                        <w:rPr>
                          <w:lang w:val="es-EC"/>
                        </w:rPr>
                        <w:t>P</w:t>
                      </w:r>
                      <w:r w:rsidRPr="007900B3">
                        <w:rPr>
                          <w:lang w:val="es-EC"/>
                        </w:rPr>
                        <w:t>aramétrico vs</w:t>
                      </w:r>
                      <w:r>
                        <w:rPr>
                          <w:lang w:val="es-EC"/>
                        </w:rPr>
                        <w:t>.</w:t>
                      </w:r>
                      <w:r w:rsidRPr="007900B3">
                        <w:rPr>
                          <w:lang w:val="es-EC"/>
                        </w:rPr>
                        <w:t xml:space="preserve"> E</w:t>
                      </w:r>
                      <w:r>
                        <w:rPr>
                          <w:lang w:val="es-EC"/>
                        </w:rPr>
                        <w:t>spectro Paramétrico.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1440" behindDoc="0" locked="0" layoutInCell="1" allowOverlap="1" wp14:anchorId="1E5642F1" wp14:editId="6C276458">
            <wp:simplePos x="0" y="0"/>
            <wp:positionH relativeFrom="margin">
              <wp:align>center</wp:align>
            </wp:positionH>
            <wp:positionV relativeFrom="paragraph">
              <wp:posOffset>742214</wp:posOffset>
            </wp:positionV>
            <wp:extent cx="4813300" cy="1411605"/>
            <wp:effectExtent l="0" t="0" r="6350" b="0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75"/>
                    <a:stretch/>
                  </pic:blipFill>
                  <pic:spPr bwMode="auto">
                    <a:xfrm>
                      <a:off x="0" y="0"/>
                      <a:ext cx="4813300" cy="141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 </w:t>
      </w:r>
      <w:r w:rsidR="00865DB3">
        <w:rPr>
          <w:lang w:val="es-ES"/>
        </w:rPr>
        <w:t xml:space="preserve">En la obtención de la densidad espectral de potencias los métodos paramétricos representan una mejor herramienta con características como </w:t>
      </w:r>
      <w:r w:rsidR="00865DB3" w:rsidRPr="00865DB3">
        <w:rPr>
          <w:lang w:val="es-EC"/>
        </w:rPr>
        <w:t>mayor resolución y mejora sobre los estimadores espectrales DFT tradicionales</w:t>
      </w:r>
      <w:r>
        <w:rPr>
          <w:lang w:val="es-EC"/>
        </w:rPr>
        <w:t>.</w:t>
      </w:r>
    </w:p>
    <w:p w14:paraId="66AB84A4" w14:textId="6268E316" w:rsidR="00865DB3" w:rsidRDefault="00865DB3" w:rsidP="007900B3">
      <w:pPr>
        <w:pStyle w:val="Textoindependiente"/>
        <w:jc w:val="center"/>
        <w:rPr>
          <w:lang w:val="es-ES"/>
        </w:rPr>
      </w:pPr>
    </w:p>
    <w:p w14:paraId="6CDCB51B" w14:textId="6A1CBF26" w:rsidR="007900B3" w:rsidRDefault="007900B3" w:rsidP="007900B3">
      <w:pPr>
        <w:pStyle w:val="Textoindependiente"/>
        <w:jc w:val="center"/>
        <w:rPr>
          <w:lang w:val="es-ES"/>
        </w:rPr>
      </w:pPr>
    </w:p>
    <w:p w14:paraId="6BDDF5D6" w14:textId="3D2CF533" w:rsidR="007900B3" w:rsidRDefault="007900B3" w:rsidP="007900B3">
      <w:pPr>
        <w:pStyle w:val="Textoindependiente"/>
        <w:jc w:val="center"/>
        <w:rPr>
          <w:lang w:val="es-ES"/>
        </w:rPr>
      </w:pPr>
    </w:p>
    <w:p w14:paraId="00C77315" w14:textId="7E96A007" w:rsidR="007900B3" w:rsidRDefault="007900B3" w:rsidP="007900B3">
      <w:pPr>
        <w:pStyle w:val="Textoindependiente"/>
        <w:jc w:val="center"/>
        <w:rPr>
          <w:lang w:val="es-ES"/>
        </w:rPr>
      </w:pPr>
    </w:p>
    <w:p w14:paraId="73861D9C" w14:textId="77777777" w:rsidR="007900B3" w:rsidRDefault="007900B3" w:rsidP="007900B3">
      <w:pPr>
        <w:pStyle w:val="Textoindependiente"/>
        <w:jc w:val="center"/>
        <w:rPr>
          <w:lang w:val="es-ES"/>
        </w:rPr>
      </w:pPr>
    </w:p>
    <w:p w14:paraId="15F972BE" w14:textId="09015B68" w:rsidR="00E70E0D" w:rsidRDefault="00E70E0D" w:rsidP="007D0AB4">
      <w:pPr>
        <w:pStyle w:val="Textoindependiente"/>
        <w:rPr>
          <w:lang w:val="es-ES"/>
        </w:rPr>
      </w:pPr>
    </w:p>
    <w:p w14:paraId="21C118CE" w14:textId="77777777" w:rsidR="002236F0" w:rsidRDefault="002236F0" w:rsidP="007D0AB4">
      <w:pPr>
        <w:pStyle w:val="Textoindependiente"/>
        <w:rPr>
          <w:lang w:val="es-ES"/>
        </w:rPr>
      </w:pPr>
    </w:p>
    <w:sdt>
      <w:sdtPr>
        <w:rPr>
          <w:rFonts w:cs="Garamond"/>
          <w:b w:val="0"/>
          <w:caps w:val="0"/>
          <w:spacing w:val="0"/>
          <w:kern w:val="0"/>
          <w:sz w:val="22"/>
          <w:szCs w:val="22"/>
          <w:lang w:val="es-ES"/>
        </w:rPr>
        <w:id w:val="645333731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0A10B0A9" w14:textId="77777777" w:rsidR="007D0AB4" w:rsidRPr="007D0AB4" w:rsidRDefault="007D0AB4" w:rsidP="00261D30">
          <w:pPr>
            <w:pStyle w:val="Ttulo1"/>
            <w:rPr>
              <w:lang w:val="es-EC"/>
            </w:rPr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658C7BED" w14:textId="77777777" w:rsidR="00A1146D" w:rsidRDefault="007D0AB4" w:rsidP="00A1146D">
              <w:pPr>
                <w:ind w:right="85"/>
                <w:jc w:val="both"/>
                <w:rPr>
                  <w:rFonts w:ascii="Times New Roman" w:hAnsi="Times New Roman" w:cs="Times New Roman"/>
                  <w:noProof/>
                  <w:sz w:val="20"/>
                  <w:szCs w:val="20"/>
                  <w:lang w:eastAsia="en-US" w:bidi="ar-SA"/>
                </w:rPr>
              </w:pPr>
              <w:r>
                <w:fldChar w:fldCharType="begin"/>
              </w:r>
              <w:r w:rsidRPr="007D0AB4">
                <w:rPr>
                  <w:lang w:val="es-EC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343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8742"/>
              </w:tblGrid>
              <w:tr w:rsidR="00A1146D" w:rsidRPr="007771C7" w14:paraId="5914186D" w14:textId="77777777" w:rsidTr="00A1146D">
                <w:trPr>
                  <w:divId w:val="548568151"/>
                  <w:trHeight w:val="783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2FD5A505" w14:textId="123A66F5" w:rsidR="00A1146D" w:rsidRDefault="00A1146D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32288F74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J. Guerrero Martínez, «Tema 5: Estimación Espectral,» 2010. [En línea]. Available: http://ocw.uv.es/ingenieria-y-arquitectura/1-5/ib_material/IB_T5_OCW.pdf. [Último acceso: 21 Julio 2019].</w:t>
                    </w:r>
                  </w:p>
                </w:tc>
              </w:tr>
              <w:tr w:rsidR="00A1146D" w:rsidRPr="007771C7" w14:paraId="746CF178" w14:textId="77777777" w:rsidTr="00A1146D">
                <w:trPr>
                  <w:divId w:val="548568151"/>
                  <w:trHeight w:val="1034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72F9EBC8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78D73DDB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M. Bayas Paredes, «MODELOS AUTORREGRESIVOS DE ANÁLISIS ESPECTRAL,» Diciembre 1984. [En línea]. Available: https://bibdigital.epn.edu.ec/bitstream/15000/5721/1/T607.pdf. [Último acceso: 21 Julio 2019].</w:t>
                    </w:r>
                  </w:p>
                </w:tc>
              </w:tr>
              <w:tr w:rsidR="00A1146D" w:rsidRPr="007771C7" w14:paraId="6841EA06" w14:textId="77777777" w:rsidTr="00A1146D">
                <w:trPr>
                  <w:divId w:val="548568151"/>
                  <w:trHeight w:val="517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12786CA0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30EBFC7C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 w:rsidRPr="00A1146D">
                      <w:rPr>
                        <w:noProof/>
                      </w:rPr>
                      <w:t xml:space="preserve">K. Vos, «A Fast Implementation of Burg’s Method,» Agosto 2013. </w:t>
                    </w:r>
                    <w:r>
                      <w:rPr>
                        <w:noProof/>
                        <w:lang w:val="es-ES"/>
                      </w:rPr>
                      <w:t>[En línea]. Available: https://www.opus-codec.org/docs/vos_fastburg.pdf. [Último acceso: 24 Julio 2019].</w:t>
                    </w:r>
                  </w:p>
                </w:tc>
              </w:tr>
              <w:tr w:rsidR="00A1146D" w:rsidRPr="007771C7" w14:paraId="727EFC69" w14:textId="77777777" w:rsidTr="00A1146D">
                <w:trPr>
                  <w:divId w:val="548568151"/>
                  <w:trHeight w:val="517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43BBE53C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1A560EB5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J. G. Proakis y D. G. Manolakis, Tratamiento Digital de Señales, principios, algoritmos y aplicaciones, Mexico: Prentice-Hall, 1997. </w:t>
                    </w:r>
                  </w:p>
                </w:tc>
              </w:tr>
              <w:tr w:rsidR="00A1146D" w14:paraId="04D4D568" w14:textId="77777777" w:rsidTr="00A1146D">
                <w:trPr>
                  <w:divId w:val="548568151"/>
                  <w:trHeight w:val="768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0CA62D00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5E191F5B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J. de la Torre Peláez, «Windowed Burg algorithms,» 6 Marzo 2002. [En línea]. Available: https://www.mathworks.com/matlabcentral/fileexchange/1565-windowed-burg-algorithms. [Último acceso: 24 Julio 2019].</w:t>
                    </w:r>
                  </w:p>
                </w:tc>
              </w:tr>
              <w:tr w:rsidR="00A1146D" w14:paraId="49609549" w14:textId="77777777" w:rsidTr="00A1146D">
                <w:trPr>
                  <w:divId w:val="548568151"/>
                  <w:trHeight w:val="1551"/>
                  <w:tblCellSpacing w:w="15" w:type="dxa"/>
                </w:trPr>
                <w:tc>
                  <w:tcPr>
                    <w:tcW w:w="143" w:type="pct"/>
                    <w:hideMark/>
                  </w:tcPr>
                  <w:p w14:paraId="740BA71B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[6] </w:t>
                    </w:r>
                  </w:p>
                </w:tc>
                <w:tc>
                  <w:tcPr>
                    <w:tcW w:w="4806" w:type="pct"/>
                    <w:hideMark/>
                  </w:tcPr>
                  <w:p w14:paraId="7E16BD14" w14:textId="77777777" w:rsidR="00A1146D" w:rsidRDefault="00A1146D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M. J. Ríos Aguaded, «Capítulo 3 ESTIMACIÓN ESPECTRAL PARAMÉTRICA UNIVARIABLE,» 3 Enero 2017. [En línea]. Available: http://bibing.us.es/proyectos/abreproy/11067/fichero/DOCUMENTACI%C3%93N+%252F06+-+Cap%C3%ADtulo+3+-+Estimaci%C3%B3n+espectral+param%C3%A9trica+univari.pdf+. [Último acceso: 30 Julio 2019].</w:t>
                    </w:r>
                  </w:p>
                </w:tc>
              </w:tr>
            </w:tbl>
            <w:p w14:paraId="1C26003C" w14:textId="77714B84" w:rsidR="007D0AB4" w:rsidRPr="007D0AB4" w:rsidRDefault="007D0AB4" w:rsidP="00FB2491">
              <w:pPr>
                <w:jc w:val="both"/>
                <w:rPr>
                  <w:lang w:val="es-EC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7D0AB4" w:rsidRPr="007D0AB4" w:rsidSect="00A53BCB">
      <w:headerReference w:type="even" r:id="rId32"/>
      <w:headerReference w:type="default" r:id="rId33"/>
      <w:headerReference w:type="first" r:id="rId34"/>
      <w:type w:val="continuous"/>
      <w:pgSz w:w="11907" w:h="16839"/>
      <w:pgMar w:top="993" w:right="1800" w:bottom="1440" w:left="1800" w:header="720" w:footer="96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2C47D" w14:textId="77777777" w:rsidR="00426A00" w:rsidRDefault="00426A00">
      <w:pPr>
        <w:rPr>
          <w:lang w:val="es-ES"/>
        </w:rPr>
      </w:pPr>
      <w:r>
        <w:rPr>
          <w:lang w:val="es-ES"/>
        </w:rPr>
        <w:separator/>
      </w:r>
    </w:p>
  </w:endnote>
  <w:endnote w:type="continuationSeparator" w:id="0">
    <w:p w14:paraId="08BED8A9" w14:textId="77777777" w:rsidR="00426A00" w:rsidRDefault="00426A00">
      <w:pPr>
        <w:rPr>
          <w:lang w:val="es-ES"/>
        </w:rPr>
      </w:pPr>
      <w:r>
        <w:rPr>
          <w:lang w:val="es-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D1A8D" w14:textId="77777777" w:rsidR="00426A00" w:rsidRDefault="00426A00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s-ES"/>
      </w:rPr>
      <w:fldChar w:fldCharType="begin"/>
    </w:r>
    <w:r>
      <w:rPr>
        <w:rStyle w:val="Nmerodepgina"/>
        <w:szCs w:val="20"/>
        <w:lang w:val="es-ES"/>
      </w:rPr>
      <w:instrText xml:space="preserve">PAGE  </w:instrText>
    </w:r>
    <w:r>
      <w:rPr>
        <w:rStyle w:val="Nmerodepgina"/>
        <w:szCs w:val="20"/>
        <w:lang w:val="es-ES"/>
      </w:rPr>
      <w:fldChar w:fldCharType="separate"/>
    </w:r>
    <w:r>
      <w:rPr>
        <w:rStyle w:val="Nmerodepgina"/>
        <w:noProof/>
        <w:szCs w:val="20"/>
        <w:lang w:val="es-ES"/>
      </w:rPr>
      <w:t>4</w:t>
    </w:r>
    <w:r>
      <w:rPr>
        <w:rStyle w:val="Nmerodepgina"/>
        <w:szCs w:val="20"/>
        <w:lang w:val="es-ES"/>
      </w:rPr>
      <w:fldChar w:fldCharType="end"/>
    </w:r>
  </w:p>
  <w:p w14:paraId="648091C6" w14:textId="77777777" w:rsidR="00426A00" w:rsidRDefault="00426A00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88CBB" w14:textId="77777777" w:rsidR="00426A00" w:rsidRDefault="00426A00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s-ES"/>
      </w:rPr>
      <w:fldChar w:fldCharType="begin"/>
    </w:r>
    <w:r>
      <w:rPr>
        <w:rStyle w:val="Nmerodepgina"/>
        <w:szCs w:val="20"/>
        <w:lang w:val="es-ES"/>
      </w:rPr>
      <w:instrText xml:space="preserve">PAGE  </w:instrText>
    </w:r>
    <w:r>
      <w:rPr>
        <w:rStyle w:val="Nmerodepgina"/>
        <w:szCs w:val="20"/>
        <w:lang w:val="es-ES"/>
      </w:rPr>
      <w:fldChar w:fldCharType="separate"/>
    </w:r>
    <w:r>
      <w:rPr>
        <w:rStyle w:val="Nmerodepgina"/>
        <w:noProof/>
        <w:szCs w:val="20"/>
        <w:lang w:val="es-ES"/>
      </w:rPr>
      <w:t>3</w:t>
    </w:r>
    <w:r>
      <w:rPr>
        <w:rStyle w:val="Nmerodepgina"/>
        <w:szCs w:val="20"/>
        <w:lang w:val="es-ES"/>
      </w:rPr>
      <w:fldChar w:fldCharType="end"/>
    </w:r>
  </w:p>
  <w:p w14:paraId="046BCA2A" w14:textId="77777777" w:rsidR="00426A00" w:rsidRDefault="00426A00">
    <w:pP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6CC31" w14:textId="77777777" w:rsidR="00426A00" w:rsidRDefault="00426A00">
    <w:pPr>
      <w:rPr>
        <w:lang w:val="es-ES"/>
      </w:rPr>
    </w:pPr>
    <w:r>
      <w:rPr>
        <w:lang w:val="es-ES"/>
      </w:rPr>
      <w:t> 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670DF" w14:textId="77777777" w:rsidR="00426A00" w:rsidRDefault="00426A00">
      <w:pPr>
        <w:rPr>
          <w:lang w:val="es-ES"/>
        </w:rPr>
      </w:pPr>
      <w:r>
        <w:rPr>
          <w:lang w:val="es-ES"/>
        </w:rPr>
        <w:separator/>
      </w:r>
    </w:p>
  </w:footnote>
  <w:footnote w:type="continuationSeparator" w:id="0">
    <w:p w14:paraId="7C073CF8" w14:textId="77777777" w:rsidR="00426A00" w:rsidRDefault="00426A00">
      <w:pPr>
        <w:rPr>
          <w:lang w:val="es-ES"/>
        </w:rPr>
      </w:pPr>
      <w:r>
        <w:rPr>
          <w:lang w:val="es-ES"/>
        </w:rPr>
        <w:separator/>
      </w:r>
    </w:p>
  </w:footnote>
  <w:footnote w:type="continuationNotice" w:id="1">
    <w:p w14:paraId="692ECE75" w14:textId="77777777" w:rsidR="00426A00" w:rsidRDefault="00426A00">
      <w:pPr>
        <w:rPr>
          <w:i/>
          <w:iCs/>
          <w:sz w:val="18"/>
          <w:szCs w:val="20"/>
          <w:lang w:val="es-ES"/>
        </w:rPr>
      </w:pPr>
      <w:r>
        <w:rPr>
          <w:i/>
          <w:iCs/>
          <w:sz w:val="18"/>
          <w:szCs w:val="20"/>
          <w:lang w:val="es-ES"/>
        </w:rPr>
        <w:t>(continuación de la nota al pie)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8C48C" w14:textId="77777777" w:rsidR="00426A00" w:rsidRDefault="00426A00">
    <w:pPr>
      <w:rPr>
        <w:lang w:val="es-ES"/>
      </w:rPr>
    </w:pPr>
    <w:r>
      <w:rPr>
        <w:noProof/>
        <w:lang w:val="es-EC" w:eastAsia="es-EC" w:bidi="ar-SA"/>
      </w:rPr>
      <mc:AlternateContent>
        <mc:Choice Requires="wps">
          <w:drawing>
            <wp:anchor distT="0" distB="0" distL="114300" distR="114300" simplePos="0" relativeHeight="251657216" behindDoc="0" locked="1" layoutInCell="0" allowOverlap="1" wp14:anchorId="6CEA91FC" wp14:editId="7DEF7517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3A5FCC" id="Rectangle 1" o:spid="_x0000_s1026" style="position:absolute;margin-left:36pt;margin-top:95.1pt;width:540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>
      <w:rPr>
        <w:noProof/>
        <w:lang w:val="es-EC" w:eastAsia="es-EC" w:bidi="ar-SA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666BFFFE" wp14:editId="5848B13A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AE47A5" w14:textId="77777777" w:rsidR="00426A00" w:rsidRDefault="00426A00">
                          <w:pPr>
                            <w:spacing w:line="130" w:lineRule="exact"/>
                            <w:rPr>
                              <w:sz w:val="40"/>
                              <w:szCs w:val="20"/>
                            </w:rPr>
                          </w:pPr>
                          <w:r>
                            <w:rPr>
                              <w:sz w:val="40"/>
                              <w:szCs w:val="20"/>
                            </w:rPr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</w:p>
                        <w:p w14:paraId="69FF7ABA" w14:textId="77777777" w:rsidR="00426A00" w:rsidRDefault="00426A0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6BFFFE" id="Rectangle 2" o:spid="_x0000_s1134" style="position:absolute;margin-left:145.2pt;margin-top:30pt;width:8.4pt;height:7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" o:allowincell="f" filled="f" stroked="f" strokecolor="white" strokeweight="6pt">
              <v:textbox inset="0,0,0,0">
                <w:txbxContent>
                  <w:p w14:paraId="65AE47A5" w14:textId="77777777" w:rsidR="00426A00" w:rsidRDefault="00426A00">
                    <w:pPr>
                      <w:spacing w:line="130" w:lineRule="exact"/>
                      <w:rPr>
                        <w:sz w:val="40"/>
                        <w:szCs w:val="20"/>
                      </w:rPr>
                    </w:pPr>
                    <w:r>
                      <w:rPr>
                        <w:sz w:val="40"/>
                        <w:szCs w:val="20"/>
                      </w:rPr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</w:p>
                  <w:p w14:paraId="69FF7ABA" w14:textId="77777777" w:rsidR="00426A00" w:rsidRDefault="00426A00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59459" w14:textId="77777777" w:rsidR="00426A00" w:rsidRDefault="00426A00">
    <w:pPr>
      <w:rPr>
        <w:lang w:val="es-ES"/>
      </w:rPr>
    </w:pPr>
    <w:r>
      <w:rPr>
        <w:lang w:val="es-ES"/>
      </w:rPr>
      <w:t> 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75C63" w14:textId="77777777" w:rsidR="00426A00" w:rsidRDefault="00426A00">
    <w:pPr>
      <w:rPr>
        <w:lang w:val="es-E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A18EB" w14:textId="77777777" w:rsidR="00426A00" w:rsidRDefault="00426A00">
    <w:pPr>
      <w:rPr>
        <w:lang w:val="es-E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4B0F7" w14:textId="77777777" w:rsidR="00426A00" w:rsidRDefault="00426A00">
    <w:pPr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607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pStyle w:val="Listaconvietas"/>
      <w:lvlText w:val="*"/>
      <w:lvlJc w:val="left"/>
      <w:pPr>
        <w:ind w:left="0" w:firstLine="0"/>
      </w:pPr>
    </w:lvl>
  </w:abstractNum>
  <w:abstractNum w:abstractNumId="2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ED7C91"/>
    <w:multiLevelType w:val="hybridMultilevel"/>
    <w:tmpl w:val="625CD0F2"/>
    <w:lvl w:ilvl="0" w:tplc="30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A6549"/>
    <w:multiLevelType w:val="hybridMultilevel"/>
    <w:tmpl w:val="4FD4CFA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numFmt w:val="bullet"/>
        <w:pStyle w:val="Listaconvietas"/>
        <w:lvlText w:val=""/>
        <w:legacy w:legacy="1" w:legacySpace="0" w:legacyIndent="360"/>
        <w:lvlJc w:val="left"/>
        <w:pPr>
          <w:ind w:left="0" w:hanging="360"/>
        </w:pPr>
        <w:rPr>
          <w:rFonts w:ascii="Wingdings" w:hAnsi="Wingdings" w:hint="default"/>
          <w:sz w:val="12"/>
        </w:rPr>
      </w:lvl>
    </w:lvlOverride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evenAndOddHeaders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</w:endnotePr>
  <w:compat>
    <w:suppressTop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77B"/>
    <w:rsid w:val="000722AC"/>
    <w:rsid w:val="00087835"/>
    <w:rsid w:val="000A7CFA"/>
    <w:rsid w:val="000D5870"/>
    <w:rsid w:val="000E2172"/>
    <w:rsid w:val="001463A6"/>
    <w:rsid w:val="00156A15"/>
    <w:rsid w:val="0018240A"/>
    <w:rsid w:val="001841C3"/>
    <w:rsid w:val="00187C3D"/>
    <w:rsid w:val="001A7B07"/>
    <w:rsid w:val="001C6712"/>
    <w:rsid w:val="002236F0"/>
    <w:rsid w:val="00230531"/>
    <w:rsid w:val="00261D30"/>
    <w:rsid w:val="00272C09"/>
    <w:rsid w:val="00286D44"/>
    <w:rsid w:val="002A08A9"/>
    <w:rsid w:val="002D662E"/>
    <w:rsid w:val="002F06E2"/>
    <w:rsid w:val="00344BFC"/>
    <w:rsid w:val="00345A39"/>
    <w:rsid w:val="0039593E"/>
    <w:rsid w:val="003E09CC"/>
    <w:rsid w:val="003E2793"/>
    <w:rsid w:val="00426A00"/>
    <w:rsid w:val="00507DA9"/>
    <w:rsid w:val="00587D01"/>
    <w:rsid w:val="005926AE"/>
    <w:rsid w:val="005B031F"/>
    <w:rsid w:val="005D6924"/>
    <w:rsid w:val="005E7063"/>
    <w:rsid w:val="006417A4"/>
    <w:rsid w:val="0067784B"/>
    <w:rsid w:val="00696135"/>
    <w:rsid w:val="006C29E0"/>
    <w:rsid w:val="006F63CC"/>
    <w:rsid w:val="0075044C"/>
    <w:rsid w:val="0075086F"/>
    <w:rsid w:val="00750F98"/>
    <w:rsid w:val="007568B1"/>
    <w:rsid w:val="007771C7"/>
    <w:rsid w:val="007900B3"/>
    <w:rsid w:val="00790A25"/>
    <w:rsid w:val="007C7228"/>
    <w:rsid w:val="007D0AB4"/>
    <w:rsid w:val="007F2B83"/>
    <w:rsid w:val="00861265"/>
    <w:rsid w:val="0086137E"/>
    <w:rsid w:val="0086151A"/>
    <w:rsid w:val="00865DB3"/>
    <w:rsid w:val="00882484"/>
    <w:rsid w:val="008A4D59"/>
    <w:rsid w:val="008B014E"/>
    <w:rsid w:val="008F68AA"/>
    <w:rsid w:val="00902678"/>
    <w:rsid w:val="00911EE7"/>
    <w:rsid w:val="00936C1F"/>
    <w:rsid w:val="009D68F3"/>
    <w:rsid w:val="00A1146D"/>
    <w:rsid w:val="00A431C7"/>
    <w:rsid w:val="00A53BCB"/>
    <w:rsid w:val="00A5774D"/>
    <w:rsid w:val="00A71361"/>
    <w:rsid w:val="00A9169F"/>
    <w:rsid w:val="00A96EDA"/>
    <w:rsid w:val="00AB25C4"/>
    <w:rsid w:val="00AB28E7"/>
    <w:rsid w:val="00AC5590"/>
    <w:rsid w:val="00B029EA"/>
    <w:rsid w:val="00B23F7B"/>
    <w:rsid w:val="00B65EE6"/>
    <w:rsid w:val="00BB3D6F"/>
    <w:rsid w:val="00BF0858"/>
    <w:rsid w:val="00BF4691"/>
    <w:rsid w:val="00C61BA4"/>
    <w:rsid w:val="00CA5D22"/>
    <w:rsid w:val="00CD0ED2"/>
    <w:rsid w:val="00CD3655"/>
    <w:rsid w:val="00D0377B"/>
    <w:rsid w:val="00D1601B"/>
    <w:rsid w:val="00D31CF7"/>
    <w:rsid w:val="00D4165D"/>
    <w:rsid w:val="00D87449"/>
    <w:rsid w:val="00D939DF"/>
    <w:rsid w:val="00DE6667"/>
    <w:rsid w:val="00E20E48"/>
    <w:rsid w:val="00E4068F"/>
    <w:rsid w:val="00E45A88"/>
    <w:rsid w:val="00E65F16"/>
    <w:rsid w:val="00E70E0D"/>
    <w:rsid w:val="00E76BBB"/>
    <w:rsid w:val="00EA3371"/>
    <w:rsid w:val="00ED7A79"/>
    <w:rsid w:val="00F115D9"/>
    <w:rsid w:val="00F13F10"/>
    <w:rsid w:val="00F243FB"/>
    <w:rsid w:val="00F3593A"/>
    <w:rsid w:val="00F46F0E"/>
    <w:rsid w:val="00F50BB1"/>
    <w:rsid w:val="00F5671D"/>
    <w:rsid w:val="00F934A6"/>
    <w:rsid w:val="00F965A2"/>
    <w:rsid w:val="00FA2BA6"/>
    <w:rsid w:val="00FA3895"/>
    <w:rsid w:val="00FB2491"/>
    <w:rsid w:val="00FC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,"/>
  <w:listSeparator w:val=";"/>
  <w14:docId w14:val="0E4CF49E"/>
  <w15:docId w15:val="{E336F9AB-FD67-4E9C-98B9-97ECE6C5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Garamond" w:hAnsi="Garamond" w:cs="Garamond"/>
      <w:sz w:val="22"/>
      <w:szCs w:val="22"/>
      <w:lang w:eastAsia="es-ES" w:bidi="hi-IN"/>
    </w:rPr>
  </w:style>
  <w:style w:type="paragraph" w:styleId="Ttulo1">
    <w:name w:val="heading 1"/>
    <w:basedOn w:val="Normal"/>
    <w:next w:val="Textoindependiente"/>
    <w:link w:val="Ttulo1Car"/>
    <w:uiPriority w:val="9"/>
    <w:qFormat/>
    <w:pPr>
      <w:keepNext/>
      <w:keepLines/>
      <w:pBdr>
        <w:top w:val="single" w:sz="6" w:space="6" w:color="808080"/>
        <w:bottom w:val="single" w:sz="6" w:space="6" w:color="808080"/>
      </w:pBdr>
      <w:spacing w:after="240" w:line="240" w:lineRule="atLeast"/>
      <w:jc w:val="center"/>
      <w:outlineLvl w:val="0"/>
    </w:pPr>
    <w:rPr>
      <w:rFonts w:cs="Times New Roman"/>
      <w:b/>
      <w:caps/>
      <w:spacing w:val="20"/>
      <w:kern w:val="16"/>
      <w:sz w:val="18"/>
      <w:szCs w:val="18"/>
    </w:rPr>
  </w:style>
  <w:style w:type="paragraph" w:styleId="Ttulo2">
    <w:name w:val="heading 2"/>
    <w:basedOn w:val="Normal"/>
    <w:next w:val="Textoindependiente"/>
    <w:qFormat/>
    <w:pPr>
      <w:keepNext/>
      <w:keepLines/>
      <w:spacing w:after="180" w:line="240" w:lineRule="atLeast"/>
      <w:jc w:val="center"/>
      <w:outlineLvl w:val="1"/>
    </w:pPr>
    <w:rPr>
      <w:rFonts w:cs="Times New Roman"/>
      <w:b/>
      <w:caps/>
      <w:spacing w:val="10"/>
      <w:kern w:val="20"/>
      <w:sz w:val="18"/>
      <w:szCs w:val="18"/>
    </w:rPr>
  </w:style>
  <w:style w:type="paragraph" w:styleId="Ttulo3">
    <w:name w:val="heading 3"/>
    <w:basedOn w:val="Normal"/>
    <w:next w:val="Textoindependiente"/>
    <w:qFormat/>
    <w:pPr>
      <w:keepNext/>
      <w:keepLines/>
      <w:spacing w:before="240" w:after="180" w:line="240" w:lineRule="atLeast"/>
      <w:outlineLvl w:val="2"/>
    </w:pPr>
    <w:rPr>
      <w:rFonts w:cs="Times New Roman"/>
      <w:caps/>
      <w:kern w:val="20"/>
      <w:sz w:val="20"/>
      <w:szCs w:val="20"/>
    </w:rPr>
  </w:style>
  <w:style w:type="paragraph" w:styleId="Ttulo4">
    <w:name w:val="heading 4"/>
    <w:basedOn w:val="Normal"/>
    <w:next w:val="Textoindependiente"/>
    <w:qFormat/>
    <w:pPr>
      <w:keepNext/>
      <w:keepLines/>
      <w:spacing w:before="240" w:after="240" w:line="240" w:lineRule="atLeast"/>
      <w:ind w:left="360"/>
      <w:outlineLvl w:val="3"/>
    </w:pPr>
    <w:rPr>
      <w:rFonts w:cs="Times New Roman"/>
      <w:i/>
      <w:spacing w:val="5"/>
      <w:kern w:val="20"/>
      <w:sz w:val="24"/>
      <w:szCs w:val="24"/>
    </w:rPr>
  </w:style>
  <w:style w:type="paragraph" w:styleId="Ttulo5">
    <w:name w:val="heading 5"/>
    <w:basedOn w:val="Normal"/>
    <w:next w:val="Textoindependiente"/>
    <w:qFormat/>
    <w:pPr>
      <w:keepNext/>
      <w:keepLines/>
      <w:spacing w:line="240" w:lineRule="atLeast"/>
      <w:outlineLvl w:val="4"/>
    </w:pPr>
    <w:rPr>
      <w:rFonts w:cs="Times New Roman"/>
      <w:b/>
      <w:kern w:val="20"/>
    </w:rPr>
  </w:style>
  <w:style w:type="paragraph" w:styleId="Ttulo6">
    <w:name w:val="heading 6"/>
    <w:basedOn w:val="Normal"/>
    <w:next w:val="Textoindependiente"/>
    <w:qFormat/>
    <w:pPr>
      <w:keepNext/>
      <w:keepLines/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Ttulo7">
    <w:name w:val="heading 7"/>
    <w:basedOn w:val="Normal"/>
    <w:next w:val="Textoindependiente"/>
    <w:qFormat/>
    <w:pPr>
      <w:keepNext/>
      <w:keepLines/>
      <w:spacing w:line="240" w:lineRule="atLeast"/>
      <w:outlineLvl w:val="6"/>
    </w:pPr>
    <w:rPr>
      <w:caps/>
      <w:kern w:val="20"/>
      <w:sz w:val="18"/>
      <w:szCs w:val="18"/>
    </w:rPr>
  </w:style>
  <w:style w:type="paragraph" w:styleId="Ttulo8">
    <w:name w:val="heading 8"/>
    <w:basedOn w:val="Normal"/>
    <w:next w:val="Textoindependiente"/>
    <w:qFormat/>
    <w:pPr>
      <w:keepNext/>
      <w:keepLines/>
      <w:spacing w:line="240" w:lineRule="atLeast"/>
      <w:ind w:firstLine="360"/>
      <w:outlineLvl w:val="7"/>
    </w:pPr>
    <w:rPr>
      <w:i/>
      <w:spacing w:val="5"/>
      <w:kern w:val="20"/>
    </w:rPr>
  </w:style>
  <w:style w:type="paragraph" w:styleId="Ttulo9">
    <w:name w:val="heading 9"/>
    <w:basedOn w:val="Normal"/>
    <w:next w:val="Textoindependiente"/>
    <w:qFormat/>
    <w:pPr>
      <w:keepNext/>
      <w:keepLines/>
      <w:spacing w:line="240" w:lineRule="atLeast"/>
      <w:outlineLvl w:val="8"/>
    </w:pPr>
    <w:rPr>
      <w:spacing w:val="-5"/>
      <w:kern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pPr>
      <w:spacing w:after="240" w:line="240" w:lineRule="atLeast"/>
      <w:ind w:firstLine="360"/>
      <w:jc w:val="both"/>
    </w:pPr>
  </w:style>
  <w:style w:type="paragraph" w:styleId="ndice1">
    <w:name w:val="index 1"/>
    <w:basedOn w:val="Normal"/>
    <w:semiHidden/>
    <w:rPr>
      <w:sz w:val="21"/>
      <w:szCs w:val="21"/>
    </w:rPr>
  </w:style>
  <w:style w:type="paragraph" w:styleId="ndice2">
    <w:name w:val="index 2"/>
    <w:basedOn w:val="Normal"/>
    <w:semiHidden/>
    <w:pPr>
      <w:ind w:hanging="240"/>
    </w:pPr>
    <w:rPr>
      <w:sz w:val="21"/>
      <w:szCs w:val="21"/>
    </w:rPr>
  </w:style>
  <w:style w:type="paragraph" w:styleId="ndice3">
    <w:name w:val="index 3"/>
    <w:basedOn w:val="Normal"/>
    <w:semiHidden/>
    <w:pPr>
      <w:ind w:left="480" w:hanging="240"/>
    </w:pPr>
    <w:rPr>
      <w:sz w:val="21"/>
      <w:szCs w:val="21"/>
    </w:rPr>
  </w:style>
  <w:style w:type="paragraph" w:styleId="ndice4">
    <w:name w:val="index 4"/>
    <w:basedOn w:val="Normal"/>
    <w:semiHidden/>
    <w:pPr>
      <w:ind w:left="600" w:hanging="240"/>
    </w:pPr>
    <w:rPr>
      <w:sz w:val="21"/>
      <w:szCs w:val="21"/>
    </w:rPr>
  </w:style>
  <w:style w:type="paragraph" w:styleId="ndice5">
    <w:name w:val="index 5"/>
    <w:basedOn w:val="Normal"/>
    <w:semiHidden/>
    <w:pPr>
      <w:ind w:left="840"/>
    </w:pPr>
    <w:rPr>
      <w:sz w:val="21"/>
      <w:szCs w:val="21"/>
    </w:rPr>
  </w:style>
  <w:style w:type="paragraph" w:styleId="TDC1">
    <w:name w:val="toc 1"/>
    <w:basedOn w:val="Normal"/>
    <w:semiHidden/>
    <w:pPr>
      <w:tabs>
        <w:tab w:val="right" w:leader="dot" w:pos="5040"/>
      </w:tabs>
    </w:pPr>
  </w:style>
  <w:style w:type="paragraph" w:styleId="TDC2">
    <w:name w:val="toc 2"/>
    <w:basedOn w:val="Normal"/>
    <w:semiHidden/>
    <w:pPr>
      <w:tabs>
        <w:tab w:val="right" w:leader="dot" w:pos="5040"/>
      </w:tabs>
    </w:pPr>
  </w:style>
  <w:style w:type="paragraph" w:styleId="TDC3">
    <w:name w:val="toc 3"/>
    <w:basedOn w:val="Normal"/>
    <w:semiHidden/>
    <w:pPr>
      <w:tabs>
        <w:tab w:val="right" w:leader="dot" w:pos="5040"/>
      </w:tabs>
    </w:pPr>
    <w:rPr>
      <w:i/>
    </w:rPr>
  </w:style>
  <w:style w:type="paragraph" w:styleId="TDC4">
    <w:name w:val="toc 4"/>
    <w:basedOn w:val="Normal"/>
    <w:semiHidden/>
    <w:pPr>
      <w:tabs>
        <w:tab w:val="right" w:leader="dot" w:pos="5040"/>
      </w:tabs>
    </w:pPr>
    <w:rPr>
      <w:i/>
    </w:rPr>
  </w:style>
  <w:style w:type="paragraph" w:styleId="TDC5">
    <w:name w:val="toc 5"/>
    <w:basedOn w:val="Normal"/>
    <w:semiHidden/>
    <w:rPr>
      <w:i/>
    </w:rPr>
  </w:style>
  <w:style w:type="paragraph" w:styleId="Textonotapie">
    <w:name w:val="footnote text"/>
    <w:basedOn w:val="Normal"/>
    <w:semiHidden/>
  </w:style>
  <w:style w:type="paragraph" w:styleId="Textocomentario">
    <w:name w:val="annotation text"/>
    <w:basedOn w:val="Normal"/>
    <w:semiHidden/>
  </w:style>
  <w:style w:type="paragraph" w:styleId="Ttulodendice">
    <w:name w:val="index heading"/>
    <w:basedOn w:val="Normal"/>
    <w:next w:val="ndice1"/>
    <w:semiHidden/>
    <w:pPr>
      <w:spacing w:line="480" w:lineRule="atLeast"/>
    </w:pPr>
    <w:rPr>
      <w:spacing w:val="-5"/>
      <w:sz w:val="28"/>
      <w:szCs w:val="28"/>
    </w:rPr>
  </w:style>
  <w:style w:type="paragraph" w:styleId="Descripcin">
    <w:name w:val="caption"/>
    <w:basedOn w:val="Normal"/>
    <w:next w:val="Textoindependiente"/>
    <w:qFormat/>
    <w:pPr>
      <w:spacing w:after="240"/>
      <w:contextualSpacing/>
      <w:jc w:val="center"/>
    </w:pPr>
    <w:rPr>
      <w:i/>
    </w:rPr>
  </w:style>
  <w:style w:type="paragraph" w:styleId="Tabladeilustraciones">
    <w:name w:val="table of figures"/>
    <w:basedOn w:val="Normal"/>
    <w:semiHidden/>
  </w:style>
  <w:style w:type="paragraph" w:styleId="Textonotaalfinal">
    <w:name w:val="endnote text"/>
    <w:basedOn w:val="Normal"/>
    <w:semiHidden/>
  </w:style>
  <w:style w:type="paragraph" w:styleId="Textoconsangra">
    <w:name w:val="table of authorities"/>
    <w:basedOn w:val="Normal"/>
    <w:semiHidden/>
    <w:pPr>
      <w:tabs>
        <w:tab w:val="right" w:leader="dot" w:pos="7560"/>
      </w:tabs>
    </w:pPr>
  </w:style>
  <w:style w:type="paragraph" w:styleId="Textomacro">
    <w:name w:val="macro"/>
    <w:basedOn w:val="Textoindependiente"/>
    <w:semiHidden/>
    <w:rPr>
      <w:rFonts w:ascii="Courier New" w:hAnsi="Courier New" w:cs="Courier New"/>
    </w:rPr>
  </w:style>
  <w:style w:type="paragraph" w:styleId="Encabezadodelista">
    <w:name w:val="toa heading"/>
    <w:basedOn w:val="Normal"/>
    <w:next w:val="Textoconsangra"/>
    <w:semiHidden/>
    <w:pPr>
      <w:keepNext/>
      <w:spacing w:line="720" w:lineRule="atLeast"/>
    </w:pPr>
    <w:rPr>
      <w:caps/>
      <w:spacing w:val="-10"/>
      <w:kern w:val="28"/>
    </w:rPr>
  </w:style>
  <w:style w:type="paragraph" w:styleId="Listaconvietas">
    <w:name w:val="List Bullet"/>
    <w:basedOn w:val="Normal"/>
    <w:pPr>
      <w:numPr>
        <w:numId w:val="3"/>
      </w:numPr>
      <w:spacing w:after="240" w:line="240" w:lineRule="atLeast"/>
      <w:ind w:left="720" w:right="720"/>
      <w:jc w:val="both"/>
    </w:pPr>
  </w:style>
  <w:style w:type="paragraph" w:styleId="Subttulo">
    <w:name w:val="Subtitle"/>
    <w:basedOn w:val="Ttulo"/>
    <w:next w:val="Textoindependiente"/>
    <w:qFormat/>
    <w:pPr>
      <w:spacing w:after="420"/>
    </w:pPr>
    <w:rPr>
      <w:spacing w:val="20"/>
      <w:sz w:val="22"/>
      <w:szCs w:val="22"/>
    </w:rPr>
  </w:style>
  <w:style w:type="paragraph" w:styleId="Ttulo">
    <w:name w:val="Title"/>
    <w:basedOn w:val="Normal"/>
    <w:next w:val="Subttulo"/>
    <w:qFormat/>
    <w:pPr>
      <w:keepNext/>
      <w:keepLines/>
      <w:spacing w:before="140"/>
      <w:jc w:val="center"/>
    </w:pPr>
    <w:rPr>
      <w:caps/>
      <w:spacing w:val="60"/>
      <w:kern w:val="20"/>
      <w:sz w:val="44"/>
      <w:szCs w:val="44"/>
    </w:rPr>
  </w:style>
  <w:style w:type="character" w:customStyle="1" w:styleId="TextoindependienteCar">
    <w:name w:val="Texto independiente Car"/>
    <w:basedOn w:val="Fuentedeprrafopredeter"/>
    <w:link w:val="Textoindependiente"/>
    <w:locked/>
    <w:rPr>
      <w:rFonts w:ascii="Garamond" w:hAnsi="Garamond" w:hint="default"/>
      <w:sz w:val="22"/>
      <w:lang w:val="es-ES" w:eastAsia="es-ES" w:bidi="es-ES"/>
    </w:rPr>
  </w:style>
  <w:style w:type="character" w:customStyle="1" w:styleId="BlockQuotationChar">
    <w:name w:val="Block Quotation Char"/>
    <w:basedOn w:val="Fuentedeprrafopredeter"/>
    <w:link w:val="BlockQuotation"/>
    <w:locked/>
    <w:rPr>
      <w:rFonts w:ascii="Garamond" w:hAnsi="Garamond" w:hint="default"/>
      <w:i/>
      <w:iCs w:val="0"/>
      <w:sz w:val="22"/>
      <w:lang w:val="es-ES" w:eastAsia="es-ES" w:bidi="es-ES"/>
    </w:rPr>
  </w:style>
  <w:style w:type="paragraph" w:customStyle="1" w:styleId="BlockQuotation">
    <w:name w:val="Block Quotation"/>
    <w:basedOn w:val="Textoindependiente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  <w:lang w:val="es-ES" w:bidi="es-ES"/>
    </w:rPr>
  </w:style>
  <w:style w:type="paragraph" w:customStyle="1" w:styleId="SubtitleCover">
    <w:name w:val="Subtitle Cover"/>
    <w:basedOn w:val="TitleCover"/>
    <w:next w:val="Textoindependiente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s-ES" w:bidi="es-ES"/>
    </w:rPr>
  </w:style>
  <w:style w:type="paragraph" w:customStyle="1" w:styleId="Columnheadings">
    <w:name w:val="Column headings"/>
    <w:basedOn w:val="Normal"/>
    <w:pPr>
      <w:keepNext/>
      <w:spacing w:before="80"/>
      <w:jc w:val="center"/>
    </w:pPr>
    <w:rPr>
      <w:caps/>
      <w:sz w:val="14"/>
      <w:szCs w:val="14"/>
      <w:lang w:val="es-ES" w:bidi="es-ES"/>
    </w:rPr>
  </w:style>
  <w:style w:type="paragraph" w:customStyle="1" w:styleId="CompanyName">
    <w:name w:val="Company Name"/>
    <w:basedOn w:val="Textoindependiente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  <w:lang w:val="es-ES" w:bidi="es-ES"/>
    </w:rPr>
  </w:style>
  <w:style w:type="paragraph" w:customStyle="1" w:styleId="Rowlabels">
    <w:name w:val="Row labels"/>
    <w:basedOn w:val="Normal"/>
    <w:pPr>
      <w:keepNext/>
      <w:spacing w:before="40"/>
    </w:pPr>
    <w:rPr>
      <w:sz w:val="18"/>
      <w:szCs w:val="18"/>
      <w:lang w:val="es-ES" w:bidi="es-ES"/>
    </w:rPr>
  </w:style>
  <w:style w:type="paragraph" w:customStyle="1" w:styleId="Percentage">
    <w:name w:val="Percentage"/>
    <w:basedOn w:val="Normal"/>
    <w:pPr>
      <w:spacing w:before="40"/>
      <w:jc w:val="center"/>
    </w:pPr>
    <w:rPr>
      <w:sz w:val="18"/>
      <w:szCs w:val="18"/>
      <w:lang w:val="es-ES" w:bidi="es-ES"/>
    </w:rPr>
  </w:style>
  <w:style w:type="character" w:customStyle="1" w:styleId="NumberedListChar">
    <w:name w:val="Numbered List Char"/>
    <w:basedOn w:val="Fuentedeprrafopredeter"/>
    <w:link w:val="NumberedList"/>
    <w:locked/>
    <w:rPr>
      <w:rFonts w:ascii="Garamond" w:hAnsi="Garamond" w:hint="default"/>
      <w:sz w:val="22"/>
      <w:lang w:val="es-ES" w:eastAsia="es-ES" w:bidi="es-ES"/>
    </w:rPr>
  </w:style>
  <w:style w:type="paragraph" w:customStyle="1" w:styleId="NumberedList">
    <w:name w:val="Numbered List"/>
    <w:basedOn w:val="Normal"/>
    <w:link w:val="NumberedListChar"/>
    <w:pPr>
      <w:numPr>
        <w:numId w:val="5"/>
      </w:numPr>
      <w:spacing w:after="240" w:line="312" w:lineRule="auto"/>
      <w:contextualSpacing/>
    </w:pPr>
    <w:rPr>
      <w:lang w:val="es-ES" w:bidi="es-ES"/>
    </w:rPr>
  </w:style>
  <w:style w:type="character" w:customStyle="1" w:styleId="NumberedListBoldChar">
    <w:name w:val="Numbered List Bold Char"/>
    <w:basedOn w:val="NumberedListChar"/>
    <w:link w:val="NumberedListBold"/>
    <w:locked/>
    <w:rPr>
      <w:rFonts w:ascii="Garamond" w:hAnsi="Garamond" w:hint="default"/>
      <w:b/>
      <w:bCs/>
      <w:sz w:val="22"/>
      <w:lang w:val="es-ES" w:eastAsia="es-ES" w:bidi="es-ES"/>
    </w:rPr>
  </w:style>
  <w:style w:type="paragraph" w:customStyle="1" w:styleId="NumberedListBold">
    <w:name w:val="Numbered List Bold"/>
    <w:basedOn w:val="NumberedList"/>
    <w:link w:val="NumberedListBoldChar"/>
    <w:rPr>
      <w:b/>
      <w:bCs/>
    </w:rPr>
  </w:style>
  <w:style w:type="paragraph" w:customStyle="1" w:styleId="LineSpace">
    <w:name w:val="Line Space"/>
    <w:basedOn w:val="Normal"/>
    <w:rPr>
      <w:rFonts w:ascii="Verdana" w:hAnsi="Verdana" w:cs="Verdana"/>
      <w:sz w:val="12"/>
      <w:szCs w:val="12"/>
      <w:lang w:val="es-ES" w:bidi="es-ES"/>
    </w:rPr>
  </w:style>
  <w:style w:type="character" w:styleId="Refdenotaalpie">
    <w:name w:val="footnote reference"/>
    <w:semiHidden/>
    <w:rPr>
      <w:vertAlign w:val="superscript"/>
    </w:rPr>
  </w:style>
  <w:style w:type="character" w:styleId="Refdecomentario">
    <w:name w:val="annotation reference"/>
    <w:semiHidden/>
    <w:rPr>
      <w:sz w:val="16"/>
    </w:rPr>
  </w:style>
  <w:style w:type="character" w:styleId="Nmerodepgina">
    <w:name w:val="page number"/>
    <w:rPr>
      <w:sz w:val="24"/>
    </w:rPr>
  </w:style>
  <w:style w:type="character" w:styleId="Refdenotaalfinal">
    <w:name w:val="endnote reference"/>
    <w:semiHidden/>
    <w:rPr>
      <w:vertAlign w:val="superscript"/>
    </w:rPr>
  </w:style>
  <w:style w:type="character" w:customStyle="1" w:styleId="Lead-inEmphasis">
    <w:name w:val="Lead-in Emphasis"/>
    <w:rPr>
      <w:caps/>
      <w:sz w:val="18"/>
      <w:lang w:val="es-ES" w:eastAsia="es-ES" w:bidi="es-E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customStyle="1" w:styleId="Ttulo1Car">
    <w:name w:val="Título 1 Car"/>
    <w:basedOn w:val="Fuentedeprrafopredeter"/>
    <w:link w:val="Ttulo1"/>
    <w:uiPriority w:val="9"/>
    <w:rsid w:val="007D0AB4"/>
    <w:rPr>
      <w:rFonts w:ascii="Garamond" w:hAnsi="Garamond"/>
      <w:b/>
      <w:caps/>
      <w:spacing w:val="20"/>
      <w:kern w:val="16"/>
      <w:sz w:val="18"/>
      <w:szCs w:val="18"/>
      <w:lang w:eastAsia="es-ES" w:bidi="hi-IN"/>
    </w:rPr>
  </w:style>
  <w:style w:type="paragraph" w:styleId="Bibliografa">
    <w:name w:val="Bibliography"/>
    <w:basedOn w:val="Normal"/>
    <w:next w:val="Normal"/>
    <w:uiPriority w:val="37"/>
    <w:unhideWhenUsed/>
    <w:rsid w:val="007D0AB4"/>
    <w:rPr>
      <w:rFonts w:cs="Mangal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0A7CFA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087835"/>
    <w:rPr>
      <w:color w:val="808080"/>
    </w:rPr>
  </w:style>
  <w:style w:type="paragraph" w:styleId="Prrafodelista">
    <w:name w:val="List Paragraph"/>
    <w:basedOn w:val="Normal"/>
    <w:uiPriority w:val="34"/>
    <w:qFormat/>
    <w:rsid w:val="00FA3895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378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33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2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633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83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8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56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86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3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645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6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microsoft.com/office/2007/relationships/hdphoto" Target="media/hdphoto1.wd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wnloads\TF0280616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55" ma:contentTypeDescription="Create a new document." ma:contentTypeScope="" ma:versionID="aa9188b4c266804cbb28a4db8cb8c639">
  <xsd:schema xmlns:xsd="http://www.w3.org/2001/XMLSchema" xmlns:xs="http://www.w3.org/2001/XMLSchema" xmlns:p="http://schemas.microsoft.com/office/2006/metadata/properties" xmlns:ns2="2958f784-0ef9-4616-b22d-512a8cad1f0d" xmlns:ns3="fb5acd76-e9f3-4601-9d69-91f53ab96ae6" targetNamespace="http://schemas.microsoft.com/office/2006/metadata/properties" ma:root="true" ma:fieldsID="28b2ebc2219c7be35f0639cc7306e541" ns2:_="" ns3:_="">
    <xsd:import namespace="2958f784-0ef9-4616-b22d-512a8cad1f0d"/>
    <xsd:import namespace="fb5acd76-e9f3-4601-9d69-91f53ab96ae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58f784-0ef9-4616-b22d-512a8cad1f0d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ca69c71e-a029-4733-aca1-cabc27411b0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D80075B-F8CE-48D6-9BD2-D195F7E115A9}" ma:internalName="CSXSubmissionMarket" ma:readOnly="false" ma:showField="MarketName" ma:web="2958f784-0ef9-4616-b22d-512a8cad1f0d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9327d1a0-1a14-4b12-a74c-0f320f97297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1F044C38-11A0-4051-9DF8-A3AFA85E16DC}" ma:internalName="InProjectListLookup" ma:readOnly="true" ma:showField="InProjectLis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3b364bcb-a06e-4da1-8475-f5243c3236b2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1F044C38-11A0-4051-9DF8-A3AFA85E16DC}" ma:internalName="LastCompleteVersionLookup" ma:readOnly="true" ma:showField="LastComplete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1F044C38-11A0-4051-9DF8-A3AFA85E16DC}" ma:internalName="LastPreviewErrorLookup" ma:readOnly="true" ma:showField="LastPreview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1F044C38-11A0-4051-9DF8-A3AFA85E16DC}" ma:internalName="LastPreviewResultLookup" ma:readOnly="true" ma:showField="LastPreview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1F044C38-11A0-4051-9DF8-A3AFA85E16DC}" ma:internalName="LastPreviewAttemptDateLookup" ma:readOnly="true" ma:showField="LastPreview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1F044C38-11A0-4051-9DF8-A3AFA85E16DC}" ma:internalName="LastPreviewedByLookup" ma:readOnly="true" ma:showField="LastPreview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1F044C38-11A0-4051-9DF8-A3AFA85E16DC}" ma:internalName="LastPreviewTimeLookup" ma:readOnly="true" ma:showField="LastPreview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1F044C38-11A0-4051-9DF8-A3AFA85E16DC}" ma:internalName="LastPreviewVersionLookup" ma:readOnly="true" ma:showField="LastPreview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1F044C38-11A0-4051-9DF8-A3AFA85E16DC}" ma:internalName="LastPublishErrorLookup" ma:readOnly="true" ma:showField="LastPublish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1F044C38-11A0-4051-9DF8-A3AFA85E16DC}" ma:internalName="LastPublishResultLookup" ma:readOnly="true" ma:showField="LastPublish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1F044C38-11A0-4051-9DF8-A3AFA85E16DC}" ma:internalName="LastPublishAttemptDateLookup" ma:readOnly="true" ma:showField="LastPublish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1F044C38-11A0-4051-9DF8-A3AFA85E16DC}" ma:internalName="LastPublishedByLookup" ma:readOnly="true" ma:showField="LastPublish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1F044C38-11A0-4051-9DF8-A3AFA85E16DC}" ma:internalName="LastPublishTimeLookup" ma:readOnly="true" ma:showField="LastPublish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1F044C38-11A0-4051-9DF8-A3AFA85E16DC}" ma:internalName="LastPublishVersionLookup" ma:readOnly="true" ma:showField="LastPublish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AC64899A-88C0-4725-BCFC-902FA402DE74}" ma:internalName="LocLastLocAttemptVersionLookup" ma:readOnly="false" ma:showField="LastLocAttemptVersion" ma:web="2958f784-0ef9-4616-b22d-512a8cad1f0d">
      <xsd:simpleType>
        <xsd:restriction base="dms:Lookup"/>
      </xsd:simpleType>
    </xsd:element>
    <xsd:element name="LocLastLocAttemptVersionTypeLookup" ma:index="72" nillable="true" ma:displayName="Loc Last Loc Attempt Version Type" ma:default="" ma:list="{AC64899A-88C0-4725-BCFC-902FA402DE74}" ma:internalName="LocLastLocAttemptVersionTypeLookup" ma:readOnly="true" ma:showField="LastLocAttemptVersionType" ma:web="2958f784-0ef9-4616-b22d-512a8cad1f0d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AC64899A-88C0-4725-BCFC-902FA402DE74}" ma:internalName="LocNewPublishedVersionLookup" ma:readOnly="true" ma:showField="NewPublishedVersion" ma:web="2958f784-0ef9-4616-b22d-512a8cad1f0d">
      <xsd:simpleType>
        <xsd:restriction base="dms:Lookup"/>
      </xsd:simpleType>
    </xsd:element>
    <xsd:element name="LocOverallHandbackStatusLookup" ma:index="76" nillable="true" ma:displayName="Loc Overall Handback Status" ma:default="" ma:list="{AC64899A-88C0-4725-BCFC-902FA402DE74}" ma:internalName="LocOverallHandbackStatusLookup" ma:readOnly="true" ma:showField="OverallHandbackStatus" ma:web="2958f784-0ef9-4616-b22d-512a8cad1f0d">
      <xsd:simpleType>
        <xsd:restriction base="dms:Lookup"/>
      </xsd:simpleType>
    </xsd:element>
    <xsd:element name="LocOverallLocStatusLookup" ma:index="77" nillable="true" ma:displayName="Loc Overall Localize Status" ma:default="" ma:list="{AC64899A-88C0-4725-BCFC-902FA402DE74}" ma:internalName="LocOverallLocStatusLookup" ma:readOnly="true" ma:showField="OverallLocStatus" ma:web="2958f784-0ef9-4616-b22d-512a8cad1f0d">
      <xsd:simpleType>
        <xsd:restriction base="dms:Lookup"/>
      </xsd:simpleType>
    </xsd:element>
    <xsd:element name="LocOverallPreviewStatusLookup" ma:index="78" nillable="true" ma:displayName="Loc Overall Preview Status" ma:default="" ma:list="{AC64899A-88C0-4725-BCFC-902FA402DE74}" ma:internalName="LocOverallPreviewStatusLookup" ma:readOnly="true" ma:showField="OverallPreviewStatus" ma:web="2958f784-0ef9-4616-b22d-512a8cad1f0d">
      <xsd:simpleType>
        <xsd:restriction base="dms:Lookup"/>
      </xsd:simpleType>
    </xsd:element>
    <xsd:element name="LocOverallPublishStatusLookup" ma:index="79" nillable="true" ma:displayName="Loc Overall Publish Status" ma:default="" ma:list="{AC64899A-88C0-4725-BCFC-902FA402DE74}" ma:internalName="LocOverallPublishStatusLookup" ma:readOnly="true" ma:showField="OverallPublishStatus" ma:web="2958f784-0ef9-4616-b22d-512a8cad1f0d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AC64899A-88C0-4725-BCFC-902FA402DE74}" ma:internalName="LocProcessedForHandoffsLookup" ma:readOnly="true" ma:showField="ProcessedForHandoffs" ma:web="2958f784-0ef9-4616-b22d-512a8cad1f0d">
      <xsd:simpleType>
        <xsd:restriction base="dms:Lookup"/>
      </xsd:simpleType>
    </xsd:element>
    <xsd:element name="LocProcessedForMarketsLookup" ma:index="82" nillable="true" ma:displayName="Loc Processed For Markets" ma:default="" ma:list="{AC64899A-88C0-4725-BCFC-902FA402DE74}" ma:internalName="LocProcessedForMarketsLookup" ma:readOnly="true" ma:showField="ProcessedForMarkets" ma:web="2958f784-0ef9-4616-b22d-512a8cad1f0d">
      <xsd:simpleType>
        <xsd:restriction base="dms:Lookup"/>
      </xsd:simpleType>
    </xsd:element>
    <xsd:element name="LocPublishedDependentAssetsLookup" ma:index="83" nillable="true" ma:displayName="Loc Published Dependent Assets" ma:default="" ma:list="{AC64899A-88C0-4725-BCFC-902FA402DE74}" ma:internalName="LocPublishedDependentAssetsLookup" ma:readOnly="true" ma:showField="PublishedDependentAssets" ma:web="2958f784-0ef9-4616-b22d-512a8cad1f0d">
      <xsd:simpleType>
        <xsd:restriction base="dms:Lookup"/>
      </xsd:simpleType>
    </xsd:element>
    <xsd:element name="LocPublishedLinkedAssetsLookup" ma:index="84" nillable="true" ma:displayName="Loc Published Linked Assets" ma:default="" ma:list="{AC64899A-88C0-4725-BCFC-902FA402DE74}" ma:internalName="LocPublishedLinkedAssetsLookup" ma:readOnly="true" ma:showField="PublishedLinkedAssets" ma:web="2958f784-0ef9-4616-b22d-512a8cad1f0d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251ee2d3-c117-4524-b3f1-1010c3cab2a3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D80075B-F8CE-48D6-9BD2-D195F7E115A9}" ma:internalName="Markets" ma:readOnly="false" ma:showField="MarketNa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1F044C38-11A0-4051-9DF8-A3AFA85E16DC}" ma:internalName="NumOfRatingsLookup" ma:readOnly="true" ma:showField="NumOfRating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1F044C38-11A0-4051-9DF8-A3AFA85E16DC}" ma:internalName="PublishStatusLookup" ma:readOnly="false" ma:showField="PublishStatu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54e2ea7-8c43-4b3c-9db4-bd71f7cfe4f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33f01220-6030-4880-975f-b9ea0de09f53}" ma:internalName="TaxCatchAll" ma:showField="CatchAllData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33f01220-6030-4880-975f-b9ea0de09f53}" ma:internalName="TaxCatchAllLabel" ma:readOnly="true" ma:showField="CatchAllDataLabel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acd76-e9f3-4601-9d69-91f53ab96ae6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2958f784-0ef9-4616-b22d-512a8cad1f0d">false</MarketSpecific>
    <ApprovalStatus xmlns="2958f784-0ef9-4616-b22d-512a8cad1f0d">InProgress</ApprovalStatus>
    <LocComments xmlns="2958f784-0ef9-4616-b22d-512a8cad1f0d" xsi:nil="true"/>
    <DirectSourceMarket xmlns="2958f784-0ef9-4616-b22d-512a8cad1f0d">english</DirectSourceMarket>
    <ThumbnailAssetId xmlns="2958f784-0ef9-4616-b22d-512a8cad1f0d" xsi:nil="true"/>
    <PrimaryImageGen xmlns="2958f784-0ef9-4616-b22d-512a8cad1f0d">true</PrimaryImageGen>
    <LegacyData xmlns="2958f784-0ef9-4616-b22d-512a8cad1f0d" xsi:nil="true"/>
    <TPFriendlyName xmlns="2958f784-0ef9-4616-b22d-512a8cad1f0d" xsi:nil="true"/>
    <NumericId xmlns="2958f784-0ef9-4616-b22d-512a8cad1f0d" xsi:nil="true"/>
    <LocRecommendedHandoff xmlns="2958f784-0ef9-4616-b22d-512a8cad1f0d" xsi:nil="true"/>
    <BlockPublish xmlns="2958f784-0ef9-4616-b22d-512a8cad1f0d">false</BlockPublish>
    <BusinessGroup xmlns="2958f784-0ef9-4616-b22d-512a8cad1f0d" xsi:nil="true"/>
    <OpenTemplate xmlns="2958f784-0ef9-4616-b22d-512a8cad1f0d">true</OpenTemplate>
    <SourceTitle xmlns="2958f784-0ef9-4616-b22d-512a8cad1f0d">Business report (Elegant design)</SourceTitle>
    <APEditor xmlns="2958f784-0ef9-4616-b22d-512a8cad1f0d">
      <UserInfo>
        <DisplayName/>
        <AccountId xsi:nil="true"/>
        <AccountType/>
      </UserInfo>
    </APEditor>
    <UALocComments xmlns="2958f784-0ef9-4616-b22d-512a8cad1f0d">2007 Template UpLeveling Do Not HandOff</UALocComments>
    <IntlLangReviewDate xmlns="2958f784-0ef9-4616-b22d-512a8cad1f0d" xsi:nil="true"/>
    <PublishStatusLookup xmlns="2958f784-0ef9-4616-b22d-512a8cad1f0d">
      <Value>655359</Value>
      <Value>655362</Value>
    </PublishStatusLookup>
    <ParentAssetId xmlns="2958f784-0ef9-4616-b22d-512a8cad1f0d" xsi:nil="true"/>
    <FeatureTagsTaxHTField0 xmlns="2958f784-0ef9-4616-b22d-512a8cad1f0d">
      <Terms xmlns="http://schemas.microsoft.com/office/infopath/2007/PartnerControls"/>
    </FeatureTagsTaxHTField0>
    <MachineTranslated xmlns="2958f784-0ef9-4616-b22d-512a8cad1f0d">false</MachineTranslated>
    <Providers xmlns="2958f784-0ef9-4616-b22d-512a8cad1f0d" xsi:nil="true"/>
    <OriginalSourceMarket xmlns="2958f784-0ef9-4616-b22d-512a8cad1f0d">english</OriginalSourceMarket>
    <APDescription xmlns="2958f784-0ef9-4616-b22d-512a8cad1f0d" xsi:nil="true"/>
    <ContentItem xmlns="2958f784-0ef9-4616-b22d-512a8cad1f0d" xsi:nil="true"/>
    <ClipArtFilename xmlns="2958f784-0ef9-4616-b22d-512a8cad1f0d" xsi:nil="true"/>
    <TPInstallLocation xmlns="2958f784-0ef9-4616-b22d-512a8cad1f0d" xsi:nil="true"/>
    <TimesCloned xmlns="2958f784-0ef9-4616-b22d-512a8cad1f0d" xsi:nil="true"/>
    <PublishTargets xmlns="2958f784-0ef9-4616-b22d-512a8cad1f0d">OfficeOnline,OfficeOnlineVNext</PublishTargets>
    <AcquiredFrom xmlns="2958f784-0ef9-4616-b22d-512a8cad1f0d">Internal MS</AcquiredFrom>
    <AssetStart xmlns="2958f784-0ef9-4616-b22d-512a8cad1f0d">2011-12-21T15:37:00+00:00</AssetStart>
    <FriendlyTitle xmlns="2958f784-0ef9-4616-b22d-512a8cad1f0d" xsi:nil="true"/>
    <Provider xmlns="2958f784-0ef9-4616-b22d-512a8cad1f0d" xsi:nil="true"/>
    <LastHandOff xmlns="2958f784-0ef9-4616-b22d-512a8cad1f0d" xsi:nil="true"/>
    <Manager xmlns="2958f784-0ef9-4616-b22d-512a8cad1f0d" xsi:nil="true"/>
    <UALocRecommendation xmlns="2958f784-0ef9-4616-b22d-512a8cad1f0d">Localize</UALocRecommendation>
    <ArtSampleDocs xmlns="2958f784-0ef9-4616-b22d-512a8cad1f0d" xsi:nil="true"/>
    <UACurrentWords xmlns="2958f784-0ef9-4616-b22d-512a8cad1f0d" xsi:nil="true"/>
    <TPClientViewer xmlns="2958f784-0ef9-4616-b22d-512a8cad1f0d" xsi:nil="true"/>
    <TemplateStatus xmlns="2958f784-0ef9-4616-b22d-512a8cad1f0d">Complete</TemplateStatus>
    <ShowIn xmlns="2958f784-0ef9-4616-b22d-512a8cad1f0d">Show everywhere</ShowIn>
    <CSXHash xmlns="2958f784-0ef9-4616-b22d-512a8cad1f0d" xsi:nil="true"/>
    <Downloads xmlns="2958f784-0ef9-4616-b22d-512a8cad1f0d">0</Downloads>
    <VoteCount xmlns="2958f784-0ef9-4616-b22d-512a8cad1f0d" xsi:nil="true"/>
    <OOCacheId xmlns="2958f784-0ef9-4616-b22d-512a8cad1f0d" xsi:nil="true"/>
    <IsDeleted xmlns="2958f784-0ef9-4616-b22d-512a8cad1f0d">false</IsDeleted>
    <InternalTagsTaxHTField0 xmlns="2958f784-0ef9-4616-b22d-512a8cad1f0d">
      <Terms xmlns="http://schemas.microsoft.com/office/infopath/2007/PartnerControls"/>
    </InternalTagsTaxHTField0>
    <UANotes xmlns="2958f784-0ef9-4616-b22d-512a8cad1f0d">2003 to 2007 conversion</UANotes>
    <AssetExpire xmlns="2958f784-0ef9-4616-b22d-512a8cad1f0d">2035-01-01T08:00:00+00:00</AssetExpire>
    <CSXSubmissionMarket xmlns="2958f784-0ef9-4616-b22d-512a8cad1f0d" xsi:nil="true"/>
    <DSATActionTaken xmlns="2958f784-0ef9-4616-b22d-512a8cad1f0d" xsi:nil="true"/>
    <SubmitterId xmlns="2958f784-0ef9-4616-b22d-512a8cad1f0d" xsi:nil="true"/>
    <EditorialTags xmlns="2958f784-0ef9-4616-b22d-512a8cad1f0d" xsi:nil="true"/>
    <TPExecutable xmlns="2958f784-0ef9-4616-b22d-512a8cad1f0d" xsi:nil="true"/>
    <CSXSubmissionDate xmlns="2958f784-0ef9-4616-b22d-512a8cad1f0d" xsi:nil="true"/>
    <CSXUpdate xmlns="2958f784-0ef9-4616-b22d-512a8cad1f0d">false</CSXUpdate>
    <AssetType xmlns="2958f784-0ef9-4616-b22d-512a8cad1f0d">TP</AssetType>
    <ApprovalLog xmlns="2958f784-0ef9-4616-b22d-512a8cad1f0d" xsi:nil="true"/>
    <BugNumber xmlns="2958f784-0ef9-4616-b22d-512a8cad1f0d" xsi:nil="true"/>
    <OriginAsset xmlns="2958f784-0ef9-4616-b22d-512a8cad1f0d" xsi:nil="true"/>
    <TPComponent xmlns="2958f784-0ef9-4616-b22d-512a8cad1f0d" xsi:nil="true"/>
    <Milestone xmlns="2958f784-0ef9-4616-b22d-512a8cad1f0d" xsi:nil="true"/>
    <RecommendationsModifier xmlns="2958f784-0ef9-4616-b22d-512a8cad1f0d" xsi:nil="true"/>
    <Description0 xmlns="fb5acd76-e9f3-4601-9d69-91f53ab96ae6" xsi:nil="true"/>
    <Component xmlns="fb5acd76-e9f3-4601-9d69-91f53ab96ae6" xsi:nil="true"/>
    <AssetId xmlns="2958f784-0ef9-4616-b22d-512a8cad1f0d">TP102806160</AssetId>
    <PolicheckWords xmlns="2958f784-0ef9-4616-b22d-512a8cad1f0d" xsi:nil="true"/>
    <TPLaunchHelpLink xmlns="2958f784-0ef9-4616-b22d-512a8cad1f0d" xsi:nil="true"/>
    <IntlLocPriority xmlns="2958f784-0ef9-4616-b22d-512a8cad1f0d" xsi:nil="true"/>
    <TPApplication xmlns="2958f784-0ef9-4616-b22d-512a8cad1f0d" xsi:nil="true"/>
    <IntlLangReviewer xmlns="2958f784-0ef9-4616-b22d-512a8cad1f0d" xsi:nil="true"/>
    <HandoffToMSDN xmlns="2958f784-0ef9-4616-b22d-512a8cad1f0d" xsi:nil="true"/>
    <PlannedPubDate xmlns="2958f784-0ef9-4616-b22d-512a8cad1f0d" xsi:nil="true"/>
    <CrawlForDependencies xmlns="2958f784-0ef9-4616-b22d-512a8cad1f0d">false</CrawlForDependencies>
    <LocLastLocAttemptVersionLookup xmlns="2958f784-0ef9-4616-b22d-512a8cad1f0d">729657</LocLastLocAttemptVersionLookup>
    <TrustLevel xmlns="2958f784-0ef9-4616-b22d-512a8cad1f0d">1 Microsoft Managed Content</TrustLevel>
    <CampaignTagsTaxHTField0 xmlns="2958f784-0ef9-4616-b22d-512a8cad1f0d">
      <Terms xmlns="http://schemas.microsoft.com/office/infopath/2007/PartnerControls"/>
    </CampaignTagsTaxHTField0>
    <TPNamespace xmlns="2958f784-0ef9-4616-b22d-512a8cad1f0d" xsi:nil="true"/>
    <TaxCatchAll xmlns="2958f784-0ef9-4616-b22d-512a8cad1f0d"/>
    <IsSearchable xmlns="2958f784-0ef9-4616-b22d-512a8cad1f0d">true</IsSearchable>
    <TemplateTemplateType xmlns="2958f784-0ef9-4616-b22d-512a8cad1f0d">Word 2007 Default</TemplateTemplateType>
    <Markets xmlns="2958f784-0ef9-4616-b22d-512a8cad1f0d"/>
    <IntlLangReview xmlns="2958f784-0ef9-4616-b22d-512a8cad1f0d">false</IntlLangReview>
    <UAProjectedTotalWords xmlns="2958f784-0ef9-4616-b22d-512a8cad1f0d" xsi:nil="true"/>
    <OutputCachingOn xmlns="2958f784-0ef9-4616-b22d-512a8cad1f0d">false</OutputCachingOn>
    <AverageRating xmlns="2958f784-0ef9-4616-b22d-512a8cad1f0d" xsi:nil="true"/>
    <APAuthor xmlns="2958f784-0ef9-4616-b22d-512a8cad1f0d">
      <UserInfo>
        <DisplayName/>
        <AccountId>2721</AccountId>
        <AccountType/>
      </UserInfo>
    </APAuthor>
    <TPCommandLine xmlns="2958f784-0ef9-4616-b22d-512a8cad1f0d" xsi:nil="true"/>
    <LocManualTestRequired xmlns="2958f784-0ef9-4616-b22d-512a8cad1f0d">false</LocManualTestRequired>
    <TPAppVersion xmlns="2958f784-0ef9-4616-b22d-512a8cad1f0d" xsi:nil="true"/>
    <EditorialStatus xmlns="2958f784-0ef9-4616-b22d-512a8cad1f0d">Complete</EditorialStatus>
    <LastModifiedDateTime xmlns="2958f784-0ef9-4616-b22d-512a8cad1f0d" xsi:nil="true"/>
    <TPLaunchHelpLinkType xmlns="2958f784-0ef9-4616-b22d-512a8cad1f0d">Template</TPLaunchHelpLinkType>
    <OriginalRelease xmlns="2958f784-0ef9-4616-b22d-512a8cad1f0d">14</OriginalRelease>
    <ScenarioTagsTaxHTField0 xmlns="2958f784-0ef9-4616-b22d-512a8cad1f0d">
      <Terms xmlns="http://schemas.microsoft.com/office/infopath/2007/PartnerControls"/>
    </ScenarioTagsTaxHTField0>
    <LocalizationTagsTaxHTField0 xmlns="2958f784-0ef9-4616-b22d-512a8cad1f0d">
      <Terms xmlns="http://schemas.microsoft.com/office/infopath/2007/PartnerControls"/>
    </LocalizationTagsTaxHTField0>
    <LocMarketGroupTiers2 xmlns="2958f784-0ef9-4616-b22d-512a8cad1f0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Gue10</b:Tag>
    <b:SourceType>DocumentFromInternetSite</b:SourceType>
    <b:Guid>{A336EACF-6CD3-41B0-8D50-D17578A61D32}</b:Guid>
    <b:Author>
      <b:Author>
        <b:NameList>
          <b:Person>
            <b:Last>Guerrero Martínez</b:Last>
            <b:First>Juan</b:First>
          </b:Person>
        </b:NameList>
      </b:Author>
    </b:Author>
    <b:Title>Tema 5: Estimación Espectral</b:Title>
    <b:Year>2010</b:Year>
    <b:YearAccessed>2019</b:YearAccessed>
    <b:MonthAccessed>Julio</b:MonthAccessed>
    <b:DayAccessed>21</b:DayAccessed>
    <b:URL>http://ocw.uv.es/ingenieria-y-arquitectura/1-5/ib_material/IB_T5_OCW.pdf</b:URL>
    <b:RefOrder>1</b:RefOrder>
  </b:Source>
  <b:Source>
    <b:Tag>Bay84</b:Tag>
    <b:SourceType>DocumentFromInternetSite</b:SourceType>
    <b:Guid>{5FFFA579-ADD3-4D11-B792-CF2652383EDA}</b:Guid>
    <b:Title>MODELOS AUTORREGRESIVOS DE ANÁLISIS ESPECTRAL</b:Title>
    <b:Year>1984</b:Year>
    <b:Month>Diciembre</b:Month>
    <b:YearAccessed>2019</b:YearAccessed>
    <b:MonthAccessed>Julio</b:MonthAccessed>
    <b:DayAccessed>21</b:DayAccessed>
    <b:URL>https://bibdigital.epn.edu.ec/bitstream/15000/5721/1/T607.pdf</b:URL>
    <b:Author>
      <b:Author>
        <b:NameList>
          <b:Person>
            <b:Last>Bayas Paredes</b:Last>
            <b:First>Mauricio</b:First>
          </b:Person>
        </b:NameList>
      </b:Author>
    </b:Author>
    <b:RefOrder>2</b:RefOrder>
  </b:Source>
  <b:Source>
    <b:Tag>Pro02</b:Tag>
    <b:SourceType>Book</b:SourceType>
    <b:Guid>{E1DE92E4-AA20-47F7-A52F-9BDE82D9A83B}</b:Guid>
    <b:Title>Tratamiento Digital de Señales, principios, algoritmos y aplicaciones</b:Title>
    <b:Year>1997</b:Year>
    <b:Month>Abril</b:Month>
    <b:Day>2</b:Day>
    <b:YearAccessed>2019</b:YearAccessed>
    <b:MonthAccessed>Julio</b:MonthAccessed>
    <b:DayAccessed>24</b:DayAccessed>
    <b:URL>https://www.mathworks.com/matlabcentral/fileexchange/1565-windowed-burg-algorithms</b:URL>
    <b:Author>
      <b:Author>
        <b:NameList>
          <b:Person>
            <b:Last>Proakis</b:Last>
            <b:Middle>G.</b:Middle>
            <b:First>J.</b:First>
          </b:Person>
          <b:Person>
            <b:Last>Manolakis</b:Last>
            <b:Middle>G.</b:Middle>
            <b:First>D.</b:First>
          </b:Person>
        </b:NameList>
      </b:Author>
    </b:Author>
    <b:City>Mexico</b:City>
    <b:Publisher>Prentice-Hall</b:Publisher>
    <b:RefOrder>4</b:RefOrder>
  </b:Source>
  <b:Source>
    <b:Tag>del02</b:Tag>
    <b:SourceType>DocumentFromInternetSite</b:SourceType>
    <b:Guid>{84906479-8BF7-437C-852C-6BD798741417}</b:Guid>
    <b:Title>Windowed Burg algorithms</b:Title>
    <b:Year>2002</b:Year>
    <b:Month>Marzo</b:Month>
    <b:Day>6</b:Day>
    <b:YearAccessed>2019</b:YearAccessed>
    <b:MonthAccessed>Julio</b:MonthAccessed>
    <b:DayAccessed>24</b:DayAccessed>
    <b:URL>https://www.mathworks.com/matlabcentral/fileexchange/1565-windowed-burg-algorithms</b:URL>
    <b:Author>
      <b:Author>
        <b:NameList>
          <b:Person>
            <b:Last>de la Torre Peláez</b:Last>
            <b:First>Juan </b:First>
          </b:Person>
        </b:NameList>
      </b:Author>
    </b:Author>
    <b:RefOrder>5</b:RefOrder>
  </b:Source>
  <b:Source>
    <b:Tag>Vos13</b:Tag>
    <b:SourceType>DocumentFromInternetSite</b:SourceType>
    <b:Guid>{CA45FC34-9436-444B-A10D-D7A5F6BC1D21}</b:Guid>
    <b:Title>A Fast Implementation of Burg’s Method</b:Title>
    <b:Year>2013</b:Year>
    <b:Month>Agosto</b:Month>
    <b:YearAccessed>2019</b:YearAccessed>
    <b:MonthAccessed>Julio</b:MonthAccessed>
    <b:DayAccessed>24</b:DayAccessed>
    <b:URL>https://www.opus-codec.org/docs/vos_fastburg.pdf</b:URL>
    <b:Author>
      <b:Author>
        <b:NameList>
          <b:Person>
            <b:Last>Vos</b:Last>
            <b:First>Koen</b:First>
          </b:Person>
        </b:NameList>
      </b:Author>
    </b:Author>
    <b:RefOrder>3</b:RefOrder>
  </b:Source>
  <b:Source>
    <b:Tag>Río17</b:Tag>
    <b:SourceType>DocumentFromInternetSite</b:SourceType>
    <b:Guid>{F6AE610F-DFC4-43AB-BC10-0B5CEA4313CC}</b:Guid>
    <b:Title>Capítulo 3 ESTIMACIÓN ESPECTRAL PARAMÉTRICA UNIVARIABLE </b:Title>
    <b:Year>2017</b:Year>
    <b:Month>Enero</b:Month>
    <b:Day>3</b:Day>
    <b:YearAccessed>2019</b:YearAccessed>
    <b:MonthAccessed>Julio</b:MonthAccessed>
    <b:DayAccessed>30</b:DayAccessed>
    <b:URL>http://bibing.us.es/proyectos/abreproy/11067/fichero/DOCUMENTACI%C3%93N+%252F06+-+Cap%C3%ADtulo+3+-+Estimaci%C3%B3n+espectral+param%C3%A9trica+univari.pdf+</b:URL>
    <b:Author>
      <b:Author>
        <b:NameList>
          <b:Person>
            <b:Last> Ríos Aguaded</b:Last>
            <b:Middle>José</b:Middle>
            <b:First>Manuel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D85607B3-24A4-4466-8C8F-6947759E4B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58f784-0ef9-4616-b22d-512a8cad1f0d"/>
    <ds:schemaRef ds:uri="fb5acd76-e9f3-4601-9d69-91f53ab96a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48C72D-9071-46AA-ACBB-229F9E705428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2958f784-0ef9-4616-b22d-512a8cad1f0d"/>
    <ds:schemaRef ds:uri="http://purl.org/dc/terms/"/>
    <ds:schemaRef ds:uri="http://schemas.openxmlformats.org/package/2006/metadata/core-properties"/>
    <ds:schemaRef ds:uri="fb5acd76-e9f3-4601-9d69-91f53ab96ae6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7233AB1-7DDB-463D-92B7-F55B8C3513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453330-CE22-466A-A70C-29266E208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TF02806161</Template>
  <TotalTime>822</TotalTime>
  <Pages>14</Pages>
  <Words>1686</Words>
  <Characters>10187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[NOMBRE DE LA COMPAÑÍA]</vt:lpstr>
    </vt:vector>
  </TitlesOfParts>
  <Manager/>
  <Company>Microsoft Corporation</Company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Moreira Jimenez</dc:creator>
  <cp:keywords/>
  <dc:description/>
  <cp:lastModifiedBy>Erick Moreira</cp:lastModifiedBy>
  <cp:revision>13</cp:revision>
  <dcterms:created xsi:type="dcterms:W3CDTF">2019-07-29T14:10:00Z</dcterms:created>
  <dcterms:modified xsi:type="dcterms:W3CDTF">2019-08-01T20:13:00Z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TC010178173082</vt:lpwstr>
  </property>
  <property fmtid="{D5CDD505-2E9C-101B-9397-08002B2CF9AE}" pid="3" name="InternalTags">
    <vt:lpwstr/>
  </property>
  <property fmtid="{D5CDD505-2E9C-101B-9397-08002B2CF9AE}" pid="4" name="ContentTypeId">
    <vt:lpwstr>0x010100DE95A0C693CEB341887D38A4A2B58B45040072C752107C5A7B47AA91A1EE638E6F1F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14109700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